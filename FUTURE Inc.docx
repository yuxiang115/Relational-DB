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97015" w14:textId="77777777"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2668D841" wp14:editId="1F3CF7C7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1B1D95D8" w14:textId="77777777" w:rsidR="00C6554A" w:rsidRDefault="00EE62DF" w:rsidP="00C6554A">
      <w:pPr>
        <w:pStyle w:val="Title"/>
      </w:pPr>
      <w:r>
        <w:t>FUTURE Inc.</w:t>
      </w:r>
    </w:p>
    <w:p w14:paraId="772CB30D" w14:textId="77777777" w:rsidR="00864403" w:rsidRDefault="00EE62DF" w:rsidP="00EE62DF">
      <w:pPr>
        <w:pStyle w:val="Subtitle"/>
        <w:jc w:val="left"/>
      </w:pPr>
      <w:r>
        <w:tab/>
      </w:r>
      <w:r>
        <w:tab/>
      </w:r>
      <w:r>
        <w:tab/>
      </w:r>
      <w:r>
        <w:t>DATABASE MANAGEMENT SYSTEM</w:t>
      </w:r>
      <w:r w:rsidR="00864403" w:rsidRPr="00864403">
        <w:t xml:space="preserve"> </w:t>
      </w:r>
    </w:p>
    <w:p w14:paraId="47B5803D" w14:textId="7C767E7E" w:rsidR="00864403" w:rsidRPr="00D5413C" w:rsidRDefault="00864403" w:rsidP="00864403">
      <w:pPr>
        <w:pStyle w:val="Subtitle"/>
        <w:ind w:left="1440" w:firstLine="720"/>
        <w:jc w:val="left"/>
      </w:pPr>
      <w:r w:rsidRPr="00864403">
        <w:t xml:space="preserve"> Taught by Dr. Le Gruenwald</w:t>
      </w:r>
    </w:p>
    <w:p w14:paraId="692A5D52" w14:textId="77777777" w:rsidR="00864403" w:rsidRDefault="00EE62DF" w:rsidP="003B6E78">
      <w:pPr>
        <w:pStyle w:val="ContactInfo"/>
      </w:pPr>
      <w:r>
        <w:t>Xiang Yu</w:t>
      </w:r>
      <w:r w:rsidR="00C6554A">
        <w:t xml:space="preserve"> | </w:t>
      </w:r>
      <w:r>
        <w:t>CS 4513</w:t>
      </w:r>
      <w:r w:rsidR="00C6554A">
        <w:t xml:space="preserve"> |</w:t>
      </w:r>
      <w:r w:rsidR="00C6554A" w:rsidRPr="00D5413C">
        <w:t xml:space="preserve"> </w:t>
      </w:r>
      <w:r>
        <w:t>11/16/18</w:t>
      </w:r>
    </w:p>
    <w:p w14:paraId="7B25737C" w14:textId="23D2ADC3" w:rsidR="00EE62DF" w:rsidRDefault="00864403" w:rsidP="003B6E78">
      <w:pPr>
        <w:pStyle w:val="ContactInfo"/>
      </w:pPr>
      <w:r>
        <w:t>ID: 112</w:t>
      </w:r>
      <w:r w:rsidR="00B53E8B">
        <w:t>9</w:t>
      </w:r>
      <w:r>
        <w:t>91357</w:t>
      </w:r>
      <w:r w:rsidR="00C6554A">
        <w:br w:type="page"/>
      </w:r>
    </w:p>
    <w:sdt>
      <w:sdtPr>
        <w:rPr>
          <w:rFonts w:asciiTheme="minorHAnsi" w:hAnsiTheme="minorHAnsi" w:eastAsiaTheme="minorHAnsi" w:cstheme="minorBidi"/>
          <w:b/>
          <w:color w:val="595959" w:themeColor="text1" w:themeTint="A6"/>
          <w:sz w:val="22"/>
          <w:szCs w:val="22"/>
        </w:rPr>
        <w:id w:val="1169907553"/>
        <w:docPartObj>
          <w:docPartGallery w:val="Table of Contents"/>
          <w:docPartUnique/>
        </w:docPartObj>
      </w:sdtPr>
      <w:sdtEndPr>
        <w:rPr>
          <w:rFonts w:eastAsiaTheme="minorEastAsia"/>
          <w:bCs/>
          <w:noProof/>
        </w:rPr>
      </w:sdtEndPr>
      <w:sdtContent>
        <w:p w14:paraId="66CC4399" w14:textId="77777777" w:rsidR="0003604A" w:rsidRPr="00DA6E5C" w:rsidRDefault="00DA6E5C">
          <w:pPr>
            <w:pStyle w:val="TOCHeading"/>
            <w:rPr>
              <w:b/>
              <w:sz w:val="24"/>
              <w:szCs w:val="24"/>
            </w:rPr>
          </w:pPr>
          <w:r w:rsidRPr="00DA6E5C">
            <w:rPr>
              <w:b/>
              <w:sz w:val="24"/>
              <w:szCs w:val="24"/>
            </w:rPr>
            <w:t>Tasks Performed</w:t>
          </w:r>
          <w:r w:rsidRPr="00DA6E5C">
            <w:rPr>
              <w:b/>
              <w:sz w:val="24"/>
              <w:szCs w:val="24"/>
            </w:rPr>
            <w:tab/>
          </w:r>
          <w:r w:rsidRPr="00DA6E5C">
            <w:rPr>
              <w:b/>
              <w:sz w:val="24"/>
              <w:szCs w:val="24"/>
            </w:rPr>
            <w:tab/>
          </w:r>
          <w:r w:rsidRPr="00DA6E5C">
            <w:rPr>
              <w:b/>
              <w:sz w:val="24"/>
              <w:szCs w:val="24"/>
            </w:rPr>
            <w:tab/>
          </w:r>
          <w:r w:rsidRPr="00DA6E5C">
            <w:rPr>
              <w:b/>
              <w:sz w:val="24"/>
              <w:szCs w:val="24"/>
            </w:rPr>
            <w:tab/>
          </w:r>
          <w:r w:rsidRPr="00DA6E5C">
            <w:rPr>
              <w:b/>
              <w:sz w:val="24"/>
              <w:szCs w:val="24"/>
            </w:rPr>
            <w:tab/>
          </w:r>
          <w:r w:rsidRPr="00DA6E5C">
            <w:rPr>
              <w:b/>
              <w:sz w:val="24"/>
              <w:szCs w:val="24"/>
            </w:rPr>
            <w:tab/>
          </w:r>
          <w:r w:rsidRPr="00DA6E5C"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t xml:space="preserve">          </w:t>
          </w:r>
          <w:r w:rsidRPr="00DA6E5C">
            <w:rPr>
              <w:b/>
              <w:sz w:val="24"/>
              <w:szCs w:val="24"/>
            </w:rPr>
            <w:t>Page Number</w:t>
          </w:r>
        </w:p>
        <w:p w14:paraId="6627180E" w14:textId="40038741" w:rsidR="000E1A9E" w:rsidRDefault="0003604A">
          <w:pPr>
            <w:pStyle w:val="TOC1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history="1" w:anchor="_Toc530395203">
            <w:r w:rsidRPr="00AB48EE" w:rsidR="000E1A9E">
              <w:rPr>
                <w:rStyle w:val="Hyperlink"/>
                <w:noProof/>
              </w:rPr>
              <w:t>Task 1</w:t>
            </w:r>
            <w:r w:rsidR="000E1A9E">
              <w:rPr>
                <w:noProof/>
                <w:webHidden/>
              </w:rPr>
              <w:tab/>
            </w:r>
            <w:r w:rsidR="000E1A9E">
              <w:rPr>
                <w:noProof/>
                <w:webHidden/>
              </w:rPr>
              <w:fldChar w:fldCharType="begin"/>
            </w:r>
            <w:r w:rsidR="000E1A9E">
              <w:rPr>
                <w:noProof/>
                <w:webHidden/>
              </w:rPr>
              <w:instrText xml:space="preserve"> PAGEREF _Toc530395203 \h </w:instrText>
            </w:r>
            <w:r w:rsidR="000E1A9E">
              <w:rPr>
                <w:noProof/>
                <w:webHidden/>
              </w:rPr>
            </w:r>
            <w:r w:rsidR="000E1A9E">
              <w:rPr>
                <w:noProof/>
                <w:webHidden/>
              </w:rPr>
              <w:fldChar w:fldCharType="separate"/>
            </w:r>
            <w:r w:rsidR="000E1A9E">
              <w:rPr>
                <w:noProof/>
                <w:webHidden/>
              </w:rPr>
              <w:t>1</w:t>
            </w:r>
            <w:r w:rsidR="000E1A9E">
              <w:rPr>
                <w:noProof/>
                <w:webHidden/>
              </w:rPr>
              <w:fldChar w:fldCharType="end"/>
            </w:r>
          </w:hyperlink>
        </w:p>
        <w:p w14:paraId="04D2BD83" w14:textId="3592041B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04">
            <w:r w:rsidRPr="00AB48EE">
              <w:rPr>
                <w:rStyle w:val="Hyperlink"/>
                <w:noProof/>
              </w:rPr>
              <w:t>1.1 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CF7B3" w14:textId="1BDF3C45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05">
            <w:r w:rsidRPr="00AB48EE">
              <w:rPr>
                <w:rStyle w:val="Hyperlink"/>
                <w:noProof/>
              </w:rPr>
              <w:t>1.2. Relational 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74ED8" w14:textId="209DEA07" w:rsidR="000E1A9E" w:rsidRDefault="000E1A9E">
          <w:pPr>
            <w:pStyle w:val="TOC1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06">
            <w:r w:rsidRPr="00AB48EE">
              <w:rPr>
                <w:rStyle w:val="Hyperlink"/>
                <w:noProof/>
              </w:rPr>
              <w:t>Task 2. 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86C84" w14:textId="3F36F9D3" w:rsidR="000E1A9E" w:rsidRDefault="000E1A9E">
          <w:pPr>
            <w:pStyle w:val="TOC1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07">
            <w:r w:rsidRPr="00AB48EE">
              <w:rPr>
                <w:rStyle w:val="Hyperlink"/>
                <w:noProof/>
              </w:rPr>
              <w:t>Task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7D8B2" w14:textId="7B811A26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08">
            <w:r w:rsidRPr="00AB48EE">
              <w:rPr>
                <w:rStyle w:val="Hyperlink"/>
                <w:noProof/>
              </w:rPr>
              <w:t>3.1 Discussion of storage structure for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10F37" w14:textId="14C20F6F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09">
            <w:r w:rsidRPr="00AB48EE">
              <w:rPr>
                <w:rStyle w:val="Hyperlink"/>
                <w:noProof/>
              </w:rPr>
              <w:t>3.2 Discussion of storage structure for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16FB2" w14:textId="664AB0FD" w:rsidR="000E1A9E" w:rsidRDefault="000E1A9E">
          <w:pPr>
            <w:pStyle w:val="TOC1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10">
            <w:r w:rsidRPr="00AB48EE">
              <w:rPr>
                <w:rStyle w:val="Hyperlink"/>
                <w:noProof/>
              </w:rPr>
              <w:t>Task 4. SQL and text files showing the creation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6DAC6" w14:textId="1A2C2F47" w:rsidR="000E1A9E" w:rsidRDefault="000E1A9E">
          <w:pPr>
            <w:pStyle w:val="TOC1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11">
            <w:r w:rsidRPr="00AB48EE">
              <w:rPr>
                <w:rStyle w:val="Hyperlink"/>
                <w:noProof/>
              </w:rPr>
              <w:t>Task 5. Script file showing the entire Java program and its successful compilation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3D955" w14:textId="30DB778B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12">
            <w:r w:rsidRPr="00AB48EE">
              <w:rPr>
                <w:rStyle w:val="Hyperlink"/>
                <w:noProof/>
              </w:rPr>
              <w:t>5.1RESULT PROMGRAMING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5984D" w14:textId="09E3F16C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13">
            <w:r w:rsidRPr="00AB48EE">
              <w:rPr>
                <w:rStyle w:val="Hyperlink"/>
                <w:noProof/>
              </w:rPr>
              <w:t>5.2RESULT PROMGRAMING SQL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096B8" w14:textId="1417A499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14">
            <w:r w:rsidRPr="00AB48EE">
              <w:rPr>
                <w:rStyle w:val="Hyperlink"/>
                <w:noProof/>
              </w:rPr>
              <w:t>5.3RESULT PROMGRAMING SQL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2D507" w14:textId="2D6050B1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15">
            <w:r w:rsidRPr="00AB48EE">
              <w:rPr>
                <w:rStyle w:val="Hyperlink"/>
                <w:noProof/>
              </w:rPr>
              <w:t>5.4. JAVA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3529F" w14:textId="191D5FD3" w:rsidR="000E1A9E" w:rsidRDefault="000E1A9E">
          <w:pPr>
            <w:pStyle w:val="TOC1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16">
            <w:r w:rsidRPr="00AB48EE">
              <w:rPr>
                <w:rStyle w:val="Hyperlink"/>
                <w:noProof/>
              </w:rPr>
              <w:t>Task 6. Java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578E1" w14:textId="74B2CA3C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17">
            <w:r w:rsidRPr="00AB48EE">
              <w:rPr>
                <w:rStyle w:val="Hyperlink"/>
                <w:noProof/>
              </w:rPr>
              <w:t>6.1. Script file showing the testing of query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AFE6C" w14:textId="331DAA37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18">
            <w:r w:rsidRPr="00AB48EE">
              <w:rPr>
                <w:rStyle w:val="Hyperlink"/>
                <w:noProof/>
              </w:rPr>
              <w:t>6.2. Script file showing the testing of query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F2EED" w14:textId="66E29DC0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19">
            <w:r w:rsidRPr="00AB48EE">
              <w:rPr>
                <w:rStyle w:val="Hyperlink"/>
                <w:noProof/>
              </w:rPr>
              <w:t>6.3. Script file showing the testing of query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8350D" w14:textId="44CEF545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20">
            <w:r w:rsidRPr="00AB48EE">
              <w:rPr>
                <w:rStyle w:val="Hyperlink"/>
                <w:noProof/>
              </w:rPr>
              <w:t>6.4. Script file showing the testing of query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836C7" w14:textId="0A7368A2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21">
            <w:r w:rsidRPr="00AB48EE">
              <w:rPr>
                <w:rStyle w:val="Hyperlink"/>
                <w:noProof/>
              </w:rPr>
              <w:t>6.5. Script file showing the testing of query5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A17ED" w14:textId="75132BBC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22">
            <w:r w:rsidRPr="00AB48EE">
              <w:rPr>
                <w:rStyle w:val="Hyperlink"/>
                <w:noProof/>
              </w:rPr>
              <w:t>6.6 Script file showing the testing of query6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4E2AD" w14:textId="02916E3D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23">
            <w:r w:rsidRPr="00AB48EE">
              <w:rPr>
                <w:rStyle w:val="Hyperlink"/>
                <w:noProof/>
              </w:rPr>
              <w:t>6.7 Script file showing the testing of query7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8B8D3" w14:textId="0D910345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24">
            <w:r w:rsidRPr="00AB48EE">
              <w:rPr>
                <w:rStyle w:val="Hyperlink"/>
                <w:noProof/>
              </w:rPr>
              <w:t>6.8 Script file showing the testing of query8</w:t>
            </w:r>
            <w:r w:rsidRPr="00AB48EE">
              <w:rPr>
                <w:rStyle w:val="Hyperlink"/>
                <w:noProof/>
              </w:rPr>
              <w:drawing>
                <wp:inline distT="0" distB="0" distL="0" distR="0" wp14:anchorId="0881CD0D" wp14:editId="76A419BA">
                  <wp:extent cx="5943600" cy="3813810"/>
                  <wp:effectExtent l="0" t="0" r="0" b="0"/>
                  <wp:docPr id="1643022142" name="Picture 1643022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1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75669" w14:textId="2060ADE4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25">
            <w:r w:rsidRPr="00AB48EE">
              <w:rPr>
                <w:rStyle w:val="Hyperlink"/>
                <w:noProof/>
              </w:rPr>
              <w:t>6.9 Script file showing the testing of query9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AD960" w14:textId="6BD53776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26">
            <w:r w:rsidRPr="00AB48EE">
              <w:rPr>
                <w:rStyle w:val="Hyperlink"/>
                <w:noProof/>
              </w:rPr>
              <w:t>6.10Script file showing the testing of query10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232E8" w14:textId="71179851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27">
            <w:r w:rsidRPr="00AB48EE">
              <w:rPr>
                <w:rStyle w:val="Hyperlink"/>
                <w:noProof/>
              </w:rPr>
              <w:t>6.11Script file showing the testing of query11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7D203" w14:textId="16E8BB83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28">
            <w:r w:rsidRPr="00AB48EE">
              <w:rPr>
                <w:rStyle w:val="Hyperlink"/>
                <w:noProof/>
              </w:rPr>
              <w:t>6.12Script file showing the testing of query12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08DF1" w14:textId="78954A8B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29">
            <w:r w:rsidRPr="00AB48EE">
              <w:rPr>
                <w:rStyle w:val="Hyperlink"/>
                <w:noProof/>
              </w:rPr>
              <w:t>6.13Script file showing the testing of query13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209A6" w14:textId="1C8CB31E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30">
            <w:r w:rsidRPr="00AB48EE">
              <w:rPr>
                <w:rStyle w:val="Hyperlink"/>
                <w:noProof/>
              </w:rPr>
              <w:t>6.14Script file showing the testing of query14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920DC" w14:textId="67387E44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31">
            <w:r w:rsidRPr="00AB48EE">
              <w:rPr>
                <w:rStyle w:val="Hyperlink"/>
                <w:noProof/>
              </w:rPr>
              <w:t>6.15Script file showing the testing of query15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E85FF" w14:textId="4F14ED08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32">
            <w:r w:rsidRPr="00AB48EE">
              <w:rPr>
                <w:rStyle w:val="Hyperlink"/>
                <w:noProof/>
              </w:rPr>
              <w:t>6.17Script file showing the testing of query17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734AB" w14:textId="546029EF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33">
            <w:r w:rsidRPr="00AB48EE">
              <w:rPr>
                <w:rStyle w:val="Hyperlink"/>
                <w:noProof/>
              </w:rPr>
              <w:t>6.19Script file showing the testing of query19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C6455" w14:textId="76B95877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history="1" w:anchor="_Toc530395234">
            <w:r w:rsidRPr="00AB48EE">
              <w:rPr>
                <w:rStyle w:val="Hyperlink"/>
                <w:noProof/>
              </w:rPr>
              <w:t>6.19Script file showing the testing of query19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7523F" w14:textId="14A702E7" w:rsidR="00E25B1A" w:rsidRDefault="0003604A" w:rsidP="00EE62DF">
          <w:pPr>
            <w:sectPr w:rsidR="00E25B1A" w:rsidSect="00E25B1A">
              <w:footerReference w:type="default" r:id="rId10"/>
              <w:footerReference w:type="first" r:id="rId11"/>
              <w:pgSz w:w="12240" w:h="15840"/>
              <w:pgMar w:top="1728" w:right="1800" w:bottom="1440" w:left="1800" w:header="720" w:footer="720" w:gutter="0"/>
              <w:pgNumType w:fmt="lowerRoman" w:start="1"/>
              <w:cols w:space="720"/>
              <w:docGrid w:linePitch="360"/>
            </w:sectPr>
          </w:pPr>
          <w:r w:rsidRPr="40AC23E4">
            <w:fldChar w:fldCharType="end"/>
          </w:r>
        </w:p>
      </w:sdtContent>
    </w:sdt>
    <w:p w14:paraId="637B27AE" w14:textId="77777777" w:rsidR="003B6E78" w:rsidRDefault="003B6E78" w:rsidP="00EE62DF"/>
    <w:p w14:paraId="06AE3487" w14:textId="77777777" w:rsidR="003B6E78" w:rsidRDefault="003B6E78" w:rsidP="003B6E78">
      <w:pPr>
        <w:pStyle w:val="Heading1"/>
      </w:pPr>
      <w:bookmarkStart w:id="5" w:name="_Toc530395203"/>
      <w:r>
        <w:lastRenderedPageBreak/>
        <w:t>Task 1</w:t>
      </w:r>
      <w:bookmarkEnd w:id="5"/>
    </w:p>
    <w:p w14:paraId="6421CB40" w14:textId="77777777" w:rsidR="003B6E78" w:rsidRPr="003B6E78" w:rsidRDefault="0003604A" w:rsidP="006A3E37">
      <w:pPr>
        <w:pStyle w:val="Heading2"/>
      </w:pPr>
      <w:bookmarkStart w:id="6" w:name="_Toc530395204"/>
      <w:bookmarkStart w:id="7" w:name="_GoBack"/>
      <w:bookmarkEnd w:id="7"/>
      <w:r>
        <w:t>1.1 ER Diagram</w:t>
      </w:r>
      <w:bookmarkEnd w:id="6"/>
    </w:p>
    <w:p w14:paraId="7F7F3688" w14:textId="093EE9F2" w:rsidR="003B6E78" w:rsidRDefault="00DF0E2F" w:rsidP="00E25B1A">
      <w:r>
        <w:rPr>
          <w:noProof/>
        </w:rPr>
        <w:drawing>
          <wp:inline distT="0" distB="0" distL="0" distR="0" wp14:anchorId="7F5DDC79" wp14:editId="61E73CF6">
            <wp:extent cx="5943600" cy="4289224"/>
            <wp:effectExtent l="0" t="0" r="0" b="0"/>
            <wp:docPr id="1643022140" name="Picture 1643022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EE39E" w14:textId="63F97EE3" w:rsidR="00344453" w:rsidRDefault="00344453" w:rsidP="00E25B1A"/>
    <w:p w14:paraId="23B831B5" w14:textId="63F97EE3" w:rsidR="00344453" w:rsidRDefault="00344453" w:rsidP="00E25B1A"/>
    <w:p w14:paraId="304D1669" w14:textId="63F97EE3" w:rsidR="00344453" w:rsidRDefault="00344453" w:rsidP="00E25B1A"/>
    <w:p w14:paraId="0F4EA415" w14:textId="63F97EE3" w:rsidR="00344453" w:rsidRDefault="00344453" w:rsidP="00E25B1A"/>
    <w:p w14:paraId="53B38959" w14:textId="63F97EE3" w:rsidR="00344453" w:rsidRDefault="00344453" w:rsidP="00E25B1A"/>
    <w:p w14:paraId="2A2DEB28" w14:textId="63F97EE3" w:rsidR="00344453" w:rsidRDefault="00344453" w:rsidP="00E25B1A"/>
    <w:p w14:paraId="6A0224C9" w14:textId="63F97EE3" w:rsidR="00344453" w:rsidRDefault="00344453" w:rsidP="00E25B1A"/>
    <w:p w14:paraId="559E27C7" w14:textId="41FBD7FC" w:rsidR="001E65B6" w:rsidRPr="00046483" w:rsidRDefault="00DA6E5C" w:rsidP="006A3E37">
      <w:pPr>
        <w:pStyle w:val="Heading2"/>
      </w:pPr>
      <w:bookmarkStart w:id="8" w:name="_Toc530395205"/>
      <w:r>
        <w:lastRenderedPageBreak/>
        <w:t>1.2. Relational Database Schema</w:t>
      </w:r>
      <w:bookmarkEnd w:id="8"/>
    </w:p>
    <w:p w14:paraId="4FB38387" w14:textId="75FD706A" w:rsidR="001E65B6" w:rsidRDefault="00C717D7" w:rsidP="001E65B6">
      <w:pPr>
        <w:spacing w:line="240" w:lineRule="auto"/>
        <w:rPr>
          <w:b/>
          <w:color w:val="auto"/>
        </w:rPr>
      </w:pPr>
      <w:r>
        <w:rPr>
          <w:b/>
          <w:color w:val="auto"/>
        </w:rPr>
        <w:t>Quality_Controller</w:t>
      </w:r>
      <w:r w:rsidR="00525C67">
        <w:rPr>
          <w:b/>
          <w:color w:val="auto"/>
        </w:rPr>
        <w:t xml:space="preserve"> </w:t>
      </w:r>
      <w:r>
        <w:rPr>
          <w:b/>
          <w:color w:val="auto"/>
        </w:rPr>
        <w:t>(</w:t>
      </w:r>
      <w:r>
        <w:rPr>
          <w:color w:val="auto"/>
          <w:u w:val="single"/>
        </w:rPr>
        <w:t>name,</w:t>
      </w:r>
      <w:r>
        <w:rPr>
          <w:color w:val="auto"/>
        </w:rPr>
        <w:t xml:space="preserve"> product_type</w:t>
      </w:r>
      <w:r w:rsidR="001E65B6">
        <w:rPr>
          <w:b/>
          <w:color w:val="auto"/>
        </w:rPr>
        <w:t>)</w:t>
      </w:r>
    </w:p>
    <w:p w14:paraId="53187C28" w14:textId="3E856F9A" w:rsidR="00753EC0" w:rsidRDefault="00753EC0" w:rsidP="001E65B6">
      <w:pPr>
        <w:spacing w:line="240" w:lineRule="auto"/>
        <w:rPr>
          <w:b/>
          <w:color w:val="auto"/>
        </w:rPr>
      </w:pPr>
      <w:r>
        <w:rPr>
          <w:b/>
          <w:color w:val="auto"/>
        </w:rPr>
        <w:t>Employee</w:t>
      </w:r>
      <w:r w:rsidR="00525C67">
        <w:rPr>
          <w:b/>
          <w:color w:val="auto"/>
        </w:rPr>
        <w:t xml:space="preserve"> </w:t>
      </w:r>
      <w:r>
        <w:rPr>
          <w:b/>
          <w:color w:val="auto"/>
        </w:rPr>
        <w:t>(</w:t>
      </w:r>
      <w:r w:rsidRPr="00753EC0">
        <w:rPr>
          <w:color w:val="auto"/>
          <w:u w:val="single"/>
        </w:rPr>
        <w:t>name</w:t>
      </w:r>
      <w:r>
        <w:rPr>
          <w:b/>
          <w:color w:val="auto"/>
        </w:rPr>
        <w:t xml:space="preserve">, </w:t>
      </w:r>
      <w:r>
        <w:rPr>
          <w:color w:val="auto"/>
        </w:rPr>
        <w:t>address</w:t>
      </w:r>
      <w:r>
        <w:rPr>
          <w:b/>
          <w:color w:val="auto"/>
        </w:rPr>
        <w:t>)</w:t>
      </w:r>
    </w:p>
    <w:p w14:paraId="54C092B6" w14:textId="2B0A8FDB" w:rsidR="00C717D7" w:rsidRDefault="00C717D7" w:rsidP="001E65B6">
      <w:pPr>
        <w:spacing w:line="240" w:lineRule="auto"/>
        <w:rPr>
          <w:color w:val="auto"/>
        </w:rPr>
      </w:pPr>
      <w:r>
        <w:rPr>
          <w:b/>
          <w:color w:val="auto"/>
        </w:rPr>
        <w:t xml:space="preserve">Technical </w:t>
      </w:r>
      <w:r>
        <w:rPr>
          <w:color w:val="auto"/>
        </w:rPr>
        <w:t>(</w:t>
      </w:r>
      <w:r>
        <w:rPr>
          <w:color w:val="auto"/>
          <w:u w:val="single"/>
        </w:rPr>
        <w:t xml:space="preserve">name, </w:t>
      </w:r>
      <w:r>
        <w:rPr>
          <w:color w:val="auto"/>
        </w:rPr>
        <w:t>degree, position)</w:t>
      </w:r>
    </w:p>
    <w:p w14:paraId="2AB9512D" w14:textId="11D051DF" w:rsidR="00394152" w:rsidRDefault="00394152" w:rsidP="001E65B6">
      <w:pPr>
        <w:spacing w:line="240" w:lineRule="auto"/>
        <w:rPr>
          <w:color w:val="auto"/>
        </w:rPr>
      </w:pPr>
      <w:r>
        <w:rPr>
          <w:b/>
          <w:color w:val="auto"/>
        </w:rPr>
        <w:t>Fix</w:t>
      </w:r>
      <w:r>
        <w:rPr>
          <w:color w:val="auto"/>
        </w:rPr>
        <w:t xml:space="preserve"> (</w:t>
      </w:r>
      <w:r>
        <w:rPr>
          <w:color w:val="auto"/>
          <w:u w:val="single"/>
        </w:rPr>
        <w:t xml:space="preserve">pid, </w:t>
      </w:r>
      <w:r w:rsidRPr="0035445A">
        <w:rPr>
          <w:color w:val="auto"/>
        </w:rPr>
        <w:t>name</w:t>
      </w:r>
      <w:r>
        <w:rPr>
          <w:color w:val="auto"/>
          <w:u w:val="single"/>
        </w:rPr>
        <w:t>,</w:t>
      </w:r>
      <w:r>
        <w:rPr>
          <w:color w:val="auto"/>
        </w:rPr>
        <w:t xml:space="preserve"> </w:t>
      </w:r>
      <w:r w:rsidR="0015173B">
        <w:rPr>
          <w:color w:val="auto"/>
        </w:rPr>
        <w:t>f</w:t>
      </w:r>
      <w:r>
        <w:rPr>
          <w:color w:val="auto"/>
        </w:rPr>
        <w:t>date</w:t>
      </w:r>
      <w:r w:rsidR="003F09CE">
        <w:rPr>
          <w:color w:val="auto"/>
        </w:rPr>
        <w:t>, requested</w:t>
      </w:r>
      <w:r>
        <w:rPr>
          <w:color w:val="auto"/>
        </w:rPr>
        <w:t>)</w:t>
      </w:r>
    </w:p>
    <w:p w14:paraId="60B11EDD" w14:textId="447F4E23" w:rsidR="007E3016" w:rsidRPr="007E3016" w:rsidRDefault="007E3016" w:rsidP="001E65B6">
      <w:pPr>
        <w:spacing w:line="240" w:lineRule="auto"/>
        <w:rPr>
          <w:color w:val="auto"/>
        </w:rPr>
      </w:pPr>
      <w:r>
        <w:rPr>
          <w:b/>
          <w:color w:val="auto"/>
        </w:rPr>
        <w:t xml:space="preserve">Test </w:t>
      </w:r>
      <w:r>
        <w:rPr>
          <w:color w:val="auto"/>
        </w:rPr>
        <w:t>(</w:t>
      </w:r>
      <w:r>
        <w:rPr>
          <w:color w:val="auto"/>
          <w:u w:val="single"/>
        </w:rPr>
        <w:t>pid,</w:t>
      </w:r>
      <w:r w:rsidR="003555F6">
        <w:rPr>
          <w:color w:val="auto"/>
        </w:rPr>
        <w:t xml:space="preserve"> name</w:t>
      </w:r>
      <w:r>
        <w:rPr>
          <w:color w:val="auto"/>
        </w:rPr>
        <w:t>)</w:t>
      </w:r>
    </w:p>
    <w:p w14:paraId="4F3D95EE" w14:textId="2D4D91FF" w:rsidR="00C717D7" w:rsidRDefault="00394152" w:rsidP="001E65B6">
      <w:pPr>
        <w:spacing w:line="240" w:lineRule="auto"/>
        <w:rPr>
          <w:color w:val="auto"/>
        </w:rPr>
      </w:pPr>
      <w:r>
        <w:rPr>
          <w:b/>
          <w:color w:val="auto"/>
        </w:rPr>
        <w:t xml:space="preserve">Worker </w:t>
      </w:r>
      <w:r>
        <w:rPr>
          <w:color w:val="auto"/>
        </w:rPr>
        <w:t>(</w:t>
      </w:r>
      <w:r>
        <w:rPr>
          <w:color w:val="auto"/>
          <w:u w:val="single"/>
        </w:rPr>
        <w:t>name,</w:t>
      </w:r>
      <w:r>
        <w:rPr>
          <w:color w:val="auto"/>
        </w:rPr>
        <w:t xml:space="preserve"> max_num)</w:t>
      </w:r>
    </w:p>
    <w:p w14:paraId="13E6ADF8" w14:textId="4C6DD032" w:rsidR="009D6E88" w:rsidRDefault="00AD62F6" w:rsidP="001E65B6">
      <w:pPr>
        <w:spacing w:line="240" w:lineRule="auto"/>
        <w:rPr>
          <w:color w:val="auto"/>
        </w:rPr>
      </w:pPr>
      <w:r w:rsidRPr="00AD62F6">
        <w:rPr>
          <w:b/>
          <w:color w:val="auto"/>
        </w:rPr>
        <w:t>Product</w:t>
      </w:r>
      <w:r w:rsidRPr="00AD62F6">
        <w:rPr>
          <w:color w:val="auto"/>
        </w:rPr>
        <w:t xml:space="preserve"> (</w:t>
      </w:r>
      <w:r>
        <w:rPr>
          <w:color w:val="auto"/>
          <w:u w:val="single"/>
        </w:rPr>
        <w:t>pid,</w:t>
      </w:r>
      <w:r>
        <w:rPr>
          <w:color w:val="auto"/>
        </w:rPr>
        <w:t xml:space="preserve"> </w:t>
      </w:r>
      <w:r w:rsidR="00C654EF">
        <w:rPr>
          <w:color w:val="auto"/>
        </w:rPr>
        <w:t>p</w:t>
      </w:r>
      <w:r>
        <w:rPr>
          <w:color w:val="auto"/>
        </w:rPr>
        <w:t xml:space="preserve">date, duration, producer, </w:t>
      </w:r>
      <w:r w:rsidR="003C74D9">
        <w:rPr>
          <w:color w:val="auto"/>
        </w:rPr>
        <w:t>size</w:t>
      </w:r>
      <w:r w:rsidR="00A60F8C">
        <w:rPr>
          <w:color w:val="auto"/>
        </w:rPr>
        <w:t>,</w:t>
      </w:r>
      <w:r w:rsidR="00A60F8C" w:rsidRPr="00A60F8C">
        <w:rPr>
          <w:color w:val="auto"/>
        </w:rPr>
        <w:t xml:space="preserve"> </w:t>
      </w:r>
      <w:r w:rsidR="00A60F8C" w:rsidRPr="005D0B03">
        <w:rPr>
          <w:color w:val="auto"/>
        </w:rPr>
        <w:t>accnum</w:t>
      </w:r>
      <w:r w:rsidR="00A60F8C">
        <w:rPr>
          <w:color w:val="auto"/>
        </w:rPr>
        <w:t>, cost</w:t>
      </w:r>
      <w:r w:rsidRPr="00AD62F6">
        <w:rPr>
          <w:color w:val="auto"/>
        </w:rPr>
        <w:t>)</w:t>
      </w:r>
    </w:p>
    <w:p w14:paraId="52DE0322" w14:textId="4A8B4862" w:rsidR="002958DE" w:rsidRDefault="002958DE" w:rsidP="001E65B6">
      <w:pPr>
        <w:spacing w:line="240" w:lineRule="auto"/>
        <w:rPr>
          <w:color w:val="auto"/>
        </w:rPr>
      </w:pPr>
      <w:r>
        <w:rPr>
          <w:b/>
          <w:color w:val="auto"/>
        </w:rPr>
        <w:t xml:space="preserve">Product1 </w:t>
      </w:r>
      <w:r>
        <w:rPr>
          <w:color w:val="auto"/>
        </w:rPr>
        <w:t>(</w:t>
      </w:r>
      <w:r>
        <w:rPr>
          <w:color w:val="auto"/>
          <w:u w:val="single"/>
        </w:rPr>
        <w:t>pid,</w:t>
      </w:r>
      <w:r>
        <w:rPr>
          <w:color w:val="auto"/>
        </w:rPr>
        <w:t xml:space="preserve"> software)</w:t>
      </w:r>
    </w:p>
    <w:p w14:paraId="7F646BAA" w14:textId="481623F8" w:rsidR="002958DE" w:rsidRDefault="002958DE" w:rsidP="002958DE">
      <w:pPr>
        <w:spacing w:line="240" w:lineRule="auto"/>
        <w:rPr>
          <w:color w:val="auto"/>
        </w:rPr>
      </w:pPr>
      <w:r>
        <w:rPr>
          <w:b/>
          <w:color w:val="auto"/>
        </w:rPr>
        <w:t xml:space="preserve">Product2 </w:t>
      </w:r>
      <w:r>
        <w:rPr>
          <w:color w:val="auto"/>
        </w:rPr>
        <w:t>(</w:t>
      </w:r>
      <w:r>
        <w:rPr>
          <w:color w:val="auto"/>
          <w:u w:val="single"/>
        </w:rPr>
        <w:t>pid</w:t>
      </w:r>
      <w:r>
        <w:rPr>
          <w:color w:val="auto"/>
        </w:rPr>
        <w:t>, color)</w:t>
      </w:r>
    </w:p>
    <w:p w14:paraId="0F21E97B" w14:textId="3AE8DC25" w:rsidR="002958DE" w:rsidRDefault="002958DE" w:rsidP="002958DE">
      <w:pPr>
        <w:spacing w:line="240" w:lineRule="auto"/>
        <w:rPr>
          <w:color w:val="auto"/>
        </w:rPr>
      </w:pPr>
      <w:r>
        <w:rPr>
          <w:b/>
          <w:color w:val="auto"/>
        </w:rPr>
        <w:t xml:space="preserve">Product3 </w:t>
      </w:r>
      <w:r>
        <w:rPr>
          <w:color w:val="auto"/>
        </w:rPr>
        <w:t>(</w:t>
      </w:r>
      <w:r>
        <w:rPr>
          <w:color w:val="auto"/>
          <w:u w:val="single"/>
        </w:rPr>
        <w:t>pi</w:t>
      </w:r>
      <w:r w:rsidR="003C74D9">
        <w:rPr>
          <w:color w:val="auto"/>
          <w:u w:val="single"/>
        </w:rPr>
        <w:t>d</w:t>
      </w:r>
      <w:r>
        <w:rPr>
          <w:color w:val="auto"/>
        </w:rPr>
        <w:t>, weight)</w:t>
      </w:r>
    </w:p>
    <w:p w14:paraId="6E0ADB8B" w14:textId="1A6FD1A6" w:rsidR="002F7668" w:rsidRDefault="00D611BD" w:rsidP="002958DE">
      <w:pPr>
        <w:spacing w:line="240" w:lineRule="auto"/>
        <w:rPr>
          <w:color w:val="auto"/>
        </w:rPr>
      </w:pPr>
      <w:r>
        <w:rPr>
          <w:b/>
          <w:color w:val="auto"/>
        </w:rPr>
        <w:t xml:space="preserve">Account </w:t>
      </w:r>
      <w:r>
        <w:rPr>
          <w:color w:val="auto"/>
        </w:rPr>
        <w:t>(</w:t>
      </w:r>
      <w:r>
        <w:rPr>
          <w:color w:val="auto"/>
          <w:u w:val="single"/>
        </w:rPr>
        <w:t>accnum,</w:t>
      </w:r>
      <w:r>
        <w:rPr>
          <w:color w:val="auto"/>
        </w:rPr>
        <w:t xml:space="preserve"> date, type)</w:t>
      </w:r>
    </w:p>
    <w:p w14:paraId="4ECAA040" w14:textId="5E084BE2" w:rsidR="005D0B03" w:rsidRDefault="005D0B03" w:rsidP="002958DE">
      <w:pPr>
        <w:spacing w:line="240" w:lineRule="auto"/>
        <w:rPr>
          <w:color w:val="auto"/>
        </w:rPr>
      </w:pPr>
      <w:r w:rsidRPr="005D0B03">
        <w:rPr>
          <w:b/>
          <w:color w:val="auto"/>
        </w:rPr>
        <w:t xml:space="preserve">Customer </w:t>
      </w:r>
      <w:r>
        <w:rPr>
          <w:color w:val="auto"/>
        </w:rPr>
        <w:t>(</w:t>
      </w:r>
      <w:r w:rsidR="0035445A">
        <w:rPr>
          <w:color w:val="auto"/>
        </w:rPr>
        <w:t>c</w:t>
      </w:r>
      <w:r>
        <w:rPr>
          <w:color w:val="auto"/>
          <w:u w:val="single"/>
        </w:rPr>
        <w:t>name,</w:t>
      </w:r>
      <w:r>
        <w:rPr>
          <w:b/>
          <w:color w:val="auto"/>
        </w:rPr>
        <w:t xml:space="preserve"> </w:t>
      </w:r>
      <w:r w:rsidRPr="005D0B03">
        <w:rPr>
          <w:color w:val="auto"/>
        </w:rPr>
        <w:t>address</w:t>
      </w:r>
      <w:r>
        <w:rPr>
          <w:color w:val="auto"/>
        </w:rPr>
        <w:t>)</w:t>
      </w:r>
    </w:p>
    <w:p w14:paraId="7F53FA75" w14:textId="3B47C972" w:rsidR="00B21DB9" w:rsidRPr="00B21DB9" w:rsidRDefault="00B21DB9" w:rsidP="002958DE">
      <w:pPr>
        <w:spacing w:line="240" w:lineRule="auto"/>
        <w:rPr>
          <w:color w:val="auto"/>
        </w:rPr>
      </w:pPr>
      <w:r w:rsidRPr="00B21DB9">
        <w:rPr>
          <w:b/>
          <w:color w:val="auto"/>
        </w:rPr>
        <w:t>Purchased</w:t>
      </w:r>
      <w:r>
        <w:rPr>
          <w:color w:val="auto"/>
        </w:rPr>
        <w:t xml:space="preserve"> (</w:t>
      </w:r>
      <w:r w:rsidR="003555F6">
        <w:rPr>
          <w:color w:val="auto"/>
          <w:u w:val="single"/>
        </w:rPr>
        <w:t>cname</w:t>
      </w:r>
      <w:r w:rsidR="00A35EB6">
        <w:rPr>
          <w:color w:val="auto"/>
          <w:u w:val="single"/>
        </w:rPr>
        <w:t>, pid</w:t>
      </w:r>
      <w:r>
        <w:rPr>
          <w:color w:val="auto"/>
        </w:rPr>
        <w:t>)</w:t>
      </w:r>
    </w:p>
    <w:p w14:paraId="5367FFCA" w14:textId="48B96E49" w:rsidR="007C5C0E" w:rsidRDefault="007C5C0E" w:rsidP="002958DE">
      <w:pPr>
        <w:spacing w:line="240" w:lineRule="auto"/>
        <w:rPr>
          <w:b/>
          <w:color w:val="auto"/>
        </w:rPr>
      </w:pPr>
      <w:r>
        <w:rPr>
          <w:b/>
          <w:color w:val="auto"/>
        </w:rPr>
        <w:t>Complaint (</w:t>
      </w:r>
      <w:r>
        <w:rPr>
          <w:color w:val="auto"/>
        </w:rPr>
        <w:t>c</w:t>
      </w:r>
      <w:r>
        <w:rPr>
          <w:color w:val="auto"/>
          <w:u w:val="single"/>
        </w:rPr>
        <w:t>id</w:t>
      </w:r>
      <w:r w:rsidR="003555F6">
        <w:rPr>
          <w:color w:val="auto"/>
          <w:u w:val="single"/>
        </w:rPr>
        <w:t>,</w:t>
      </w:r>
      <w:r>
        <w:rPr>
          <w:color w:val="auto"/>
        </w:rPr>
        <w:t xml:space="preserve"> </w:t>
      </w:r>
      <w:r w:rsidR="003555F6">
        <w:rPr>
          <w:color w:val="auto"/>
        </w:rPr>
        <w:t>c</w:t>
      </w:r>
      <w:r>
        <w:rPr>
          <w:color w:val="auto"/>
        </w:rPr>
        <w:t>date, description, treatment</w:t>
      </w:r>
      <w:r>
        <w:rPr>
          <w:b/>
          <w:color w:val="auto"/>
        </w:rPr>
        <w:t>)</w:t>
      </w:r>
    </w:p>
    <w:p w14:paraId="43297DA9" w14:textId="2D8086C9" w:rsidR="007C5C0E" w:rsidRDefault="007C5C0E" w:rsidP="002958DE">
      <w:pPr>
        <w:spacing w:line="240" w:lineRule="auto"/>
        <w:rPr>
          <w:color w:val="auto"/>
        </w:rPr>
      </w:pPr>
      <w:r>
        <w:rPr>
          <w:b/>
          <w:color w:val="auto"/>
        </w:rPr>
        <w:t>Make</w:t>
      </w:r>
      <w:r w:rsidR="008722B2">
        <w:rPr>
          <w:b/>
          <w:color w:val="auto"/>
        </w:rPr>
        <w:t>_Complaint</w:t>
      </w:r>
      <w:r>
        <w:rPr>
          <w:b/>
          <w:color w:val="auto"/>
        </w:rPr>
        <w:t xml:space="preserve"> </w:t>
      </w:r>
      <w:r>
        <w:rPr>
          <w:color w:val="auto"/>
        </w:rPr>
        <w:t>(</w:t>
      </w:r>
      <w:r w:rsidR="0035445A">
        <w:rPr>
          <w:color w:val="auto"/>
          <w:u w:val="single"/>
        </w:rPr>
        <w:t>cid,</w:t>
      </w:r>
      <w:r w:rsidR="0035445A">
        <w:rPr>
          <w:color w:val="auto"/>
        </w:rPr>
        <w:t xml:space="preserve"> cname, pid</w:t>
      </w:r>
      <w:r>
        <w:rPr>
          <w:color w:val="auto"/>
        </w:rPr>
        <w:t>)</w:t>
      </w:r>
    </w:p>
    <w:p w14:paraId="7CDB6E4E" w14:textId="5E172A2D" w:rsidR="0035445A" w:rsidRDefault="007E3016" w:rsidP="002958DE">
      <w:pPr>
        <w:spacing w:line="240" w:lineRule="auto"/>
        <w:rPr>
          <w:color w:val="auto"/>
        </w:rPr>
      </w:pPr>
      <w:r>
        <w:rPr>
          <w:b/>
          <w:color w:val="auto"/>
        </w:rPr>
        <w:t xml:space="preserve">Accident </w:t>
      </w:r>
      <w:r>
        <w:rPr>
          <w:color w:val="auto"/>
        </w:rPr>
        <w:t>(</w:t>
      </w:r>
      <w:r w:rsidR="000F33E2">
        <w:rPr>
          <w:color w:val="auto"/>
          <w:u w:val="single"/>
        </w:rPr>
        <w:t>accidentnum</w:t>
      </w:r>
      <w:r>
        <w:rPr>
          <w:color w:val="auto"/>
        </w:rPr>
        <w:t xml:space="preserve">, </w:t>
      </w:r>
      <w:r w:rsidR="00A57BB2">
        <w:rPr>
          <w:color w:val="auto"/>
        </w:rPr>
        <w:t>accident</w:t>
      </w:r>
      <w:r>
        <w:rPr>
          <w:color w:val="auto"/>
        </w:rPr>
        <w:t>date. lostday)</w:t>
      </w:r>
    </w:p>
    <w:p w14:paraId="69FCCA71" w14:textId="40FE6450" w:rsidR="00FD0DDC" w:rsidRDefault="00FD0DDC" w:rsidP="002958DE">
      <w:pPr>
        <w:spacing w:line="240" w:lineRule="auto"/>
        <w:rPr>
          <w:color w:val="auto"/>
        </w:rPr>
      </w:pPr>
      <w:r>
        <w:rPr>
          <w:b/>
          <w:color w:val="auto"/>
        </w:rPr>
        <w:t>Record_</w:t>
      </w:r>
      <w:r w:rsidR="00465F3D">
        <w:rPr>
          <w:b/>
          <w:color w:val="auto"/>
        </w:rPr>
        <w:t>p</w:t>
      </w:r>
      <w:r>
        <w:rPr>
          <w:b/>
          <w:color w:val="auto"/>
        </w:rPr>
        <w:t>acc</w:t>
      </w:r>
      <w:r w:rsidR="00A57BB2">
        <w:rPr>
          <w:b/>
          <w:color w:val="auto"/>
        </w:rPr>
        <w:t>i</w:t>
      </w:r>
      <w:r>
        <w:rPr>
          <w:b/>
          <w:color w:val="auto"/>
        </w:rPr>
        <w:t xml:space="preserve"> </w:t>
      </w:r>
      <w:r w:rsidRPr="00FD0DDC">
        <w:rPr>
          <w:color w:val="auto"/>
        </w:rPr>
        <w:t>(</w:t>
      </w:r>
      <w:r>
        <w:rPr>
          <w:color w:val="auto"/>
          <w:u w:val="single"/>
        </w:rPr>
        <w:t>accidentnum,</w:t>
      </w:r>
      <w:r w:rsidR="00B21DB9">
        <w:rPr>
          <w:color w:val="auto"/>
          <w:u w:val="single"/>
        </w:rPr>
        <w:t xml:space="preserve"> pid, name</w:t>
      </w:r>
      <w:r w:rsidRPr="00FD0DDC">
        <w:rPr>
          <w:color w:val="auto"/>
        </w:rPr>
        <w:t>)</w:t>
      </w:r>
    </w:p>
    <w:p w14:paraId="438BC2F1" w14:textId="5044B7E0" w:rsidR="00465F3D" w:rsidRPr="00465F3D" w:rsidRDefault="00A57BB2" w:rsidP="002958DE">
      <w:pPr>
        <w:spacing w:line="240" w:lineRule="auto"/>
        <w:rPr>
          <w:color w:val="auto"/>
        </w:rPr>
      </w:pPr>
      <w:r>
        <w:rPr>
          <w:b/>
          <w:color w:val="auto"/>
        </w:rPr>
        <w:t>Record_Fixacci</w:t>
      </w:r>
      <w:r w:rsidR="00465F3D">
        <w:rPr>
          <w:b/>
          <w:color w:val="auto"/>
        </w:rPr>
        <w:t xml:space="preserve"> </w:t>
      </w:r>
      <w:r w:rsidR="00465F3D">
        <w:rPr>
          <w:color w:val="auto"/>
        </w:rPr>
        <w:t>(</w:t>
      </w:r>
      <w:r w:rsidR="00465F3D">
        <w:rPr>
          <w:color w:val="auto"/>
          <w:u w:val="single"/>
        </w:rPr>
        <w:t>accidentnum, pid, name</w:t>
      </w:r>
      <w:r w:rsidR="00465F3D">
        <w:rPr>
          <w:color w:val="auto"/>
        </w:rPr>
        <w:t>)</w:t>
      </w:r>
    </w:p>
    <w:p w14:paraId="7A694800" w14:textId="77777777" w:rsidR="00A35EB6" w:rsidRPr="00FD0DDC" w:rsidRDefault="00A35EB6" w:rsidP="002958DE">
      <w:pPr>
        <w:spacing w:line="240" w:lineRule="auto"/>
        <w:rPr>
          <w:b/>
          <w:color w:val="auto"/>
        </w:rPr>
      </w:pPr>
    </w:p>
    <w:p w14:paraId="231D7C0E" w14:textId="06EB6445" w:rsidR="00D611BD" w:rsidRPr="00D611BD" w:rsidRDefault="00D611BD" w:rsidP="002958DE">
      <w:pPr>
        <w:spacing w:line="240" w:lineRule="auto"/>
        <w:rPr>
          <w:color w:val="auto"/>
        </w:rPr>
      </w:pPr>
    </w:p>
    <w:p w14:paraId="1B82E01F" w14:textId="68F770D2" w:rsidR="002958DE" w:rsidRDefault="002958DE" w:rsidP="002958DE">
      <w:pPr>
        <w:spacing w:line="240" w:lineRule="auto"/>
        <w:rPr>
          <w:b/>
          <w:color w:val="auto"/>
        </w:rPr>
      </w:pPr>
    </w:p>
    <w:p w14:paraId="0ADA956F" w14:textId="0B922C51" w:rsidR="00495797" w:rsidRDefault="00495797" w:rsidP="002958DE">
      <w:pPr>
        <w:spacing w:line="240" w:lineRule="auto"/>
        <w:rPr>
          <w:b/>
          <w:color w:val="auto"/>
        </w:rPr>
      </w:pPr>
    </w:p>
    <w:p w14:paraId="01BACB0A" w14:textId="77777777" w:rsidR="006A3E37" w:rsidRDefault="006A3E37" w:rsidP="002958DE">
      <w:pPr>
        <w:spacing w:line="240" w:lineRule="auto"/>
        <w:rPr>
          <w:b/>
          <w:color w:val="auto"/>
        </w:rPr>
      </w:pPr>
    </w:p>
    <w:p w14:paraId="44103E2A" w14:textId="08AE7C41" w:rsidR="00495797" w:rsidRPr="00495797" w:rsidRDefault="00495797" w:rsidP="00DF0E2F">
      <w:pPr>
        <w:pStyle w:val="Heading1"/>
      </w:pPr>
      <w:bookmarkStart w:id="9" w:name="_Toc530395206"/>
      <w:r>
        <w:t>Task 2</w:t>
      </w:r>
      <w:r w:rsidR="006D6B55">
        <w:t>. Data Dictionary</w:t>
      </w:r>
      <w:bookmarkEnd w:id="9"/>
    </w:p>
    <w:p w14:paraId="4045327A" w14:textId="07A834BF" w:rsidR="006D6B55" w:rsidRDefault="006D6B55" w:rsidP="006D6B55">
      <w:pPr>
        <w:rPr>
          <w:rFonts w:ascii="Times New Roman" w:hAnsi="Times New Roman" w:cs="Times New Roman"/>
          <w:b/>
          <w:color w:val="auto"/>
        </w:rPr>
      </w:pPr>
      <w:r w:rsidRPr="006D6B55">
        <w:rPr>
          <w:rFonts w:ascii="Times New Roman" w:hAnsi="Times New Roman" w:cs="Times New Roman"/>
          <w:b/>
          <w:color w:val="auto"/>
        </w:rPr>
        <w:t>PK = PRIMARY KEY,       FK = FOREIGN KEY</w:t>
      </w:r>
    </w:p>
    <w:tbl>
      <w:tblPr>
        <w:tblStyle w:val="TableGrid"/>
        <w:tblW w:w="9900" w:type="dxa"/>
        <w:tblInd w:w="-365" w:type="dxa"/>
        <w:tblLook w:val="04A0" w:firstRow="1" w:lastRow="0" w:firstColumn="1" w:lastColumn="0" w:noHBand="0" w:noVBand="1"/>
      </w:tblPr>
      <w:tblGrid>
        <w:gridCol w:w="2235"/>
        <w:gridCol w:w="2355"/>
        <w:gridCol w:w="1710"/>
        <w:gridCol w:w="1890"/>
        <w:gridCol w:w="1710"/>
      </w:tblGrid>
      <w:tr w:rsidR="002D582D" w14:paraId="1A2DEBED" w14:textId="77777777" w:rsidTr="1646FB9E">
        <w:trPr>
          <w:trHeight w:val="737"/>
        </w:trPr>
        <w:tc>
          <w:tcPr>
            <w:tcW w:w="2235" w:type="dxa"/>
          </w:tcPr>
          <w:p w14:paraId="1563B1E9" w14:textId="5E5A91FC" w:rsidR="002D582D" w:rsidRPr="00DE74CD" w:rsidRDefault="002D582D" w:rsidP="006D6B55">
            <w:pPr>
              <w:rPr>
                <w:rFonts w:ascii="Times New Roman" w:hAnsi="Times New Roman" w:cs="Times New Roman"/>
                <w:b/>
                <w:color w:val="auto"/>
              </w:rPr>
            </w:pPr>
            <w:r w:rsidRPr="00DE74CD">
              <w:rPr>
                <w:rFonts w:ascii="Times New Roman" w:hAnsi="Times New Roman" w:cs="Times New Roman"/>
                <w:b/>
                <w:color w:val="auto"/>
              </w:rPr>
              <w:t>TABLE NAME</w:t>
            </w:r>
          </w:p>
        </w:tc>
        <w:tc>
          <w:tcPr>
            <w:tcW w:w="2355" w:type="dxa"/>
          </w:tcPr>
          <w:p w14:paraId="2CACF576" w14:textId="75038276" w:rsidR="002D582D" w:rsidRDefault="002D582D" w:rsidP="006D6B55">
            <w:pPr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color w:val="auto"/>
              </w:rPr>
              <w:t>COLUMN NAME</w:t>
            </w:r>
          </w:p>
        </w:tc>
        <w:tc>
          <w:tcPr>
            <w:tcW w:w="1710" w:type="dxa"/>
          </w:tcPr>
          <w:p w14:paraId="02518417" w14:textId="4D7E84DE" w:rsidR="002D582D" w:rsidRDefault="002D582D" w:rsidP="006D6B55">
            <w:pPr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color w:val="auto"/>
              </w:rPr>
              <w:t>DATA TYPE</w:t>
            </w:r>
          </w:p>
        </w:tc>
        <w:tc>
          <w:tcPr>
            <w:tcW w:w="1890" w:type="dxa"/>
          </w:tcPr>
          <w:p w14:paraId="0C452021" w14:textId="78810333" w:rsidR="002D582D" w:rsidRDefault="002D582D" w:rsidP="006D6B55">
            <w:pPr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color w:val="auto"/>
              </w:rPr>
              <w:t>DATA SIZE (BYTES)</w:t>
            </w:r>
          </w:p>
        </w:tc>
        <w:tc>
          <w:tcPr>
            <w:tcW w:w="1710" w:type="dxa"/>
          </w:tcPr>
          <w:p w14:paraId="52EE4730" w14:textId="668D8523" w:rsidR="002D582D" w:rsidRDefault="002D582D" w:rsidP="006D6B55">
            <w:pPr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color w:val="auto"/>
              </w:rPr>
              <w:t>CONSTRAINT TYPE/TABLE</w:t>
            </w:r>
          </w:p>
        </w:tc>
      </w:tr>
      <w:tr w:rsidR="00DB722A" w14:paraId="23449309" w14:textId="77777777" w:rsidTr="1646FB9E">
        <w:trPr>
          <w:trHeight w:val="377"/>
        </w:trPr>
        <w:tc>
          <w:tcPr>
            <w:tcW w:w="2235" w:type="dxa"/>
          </w:tcPr>
          <w:p w14:paraId="19FA6233" w14:textId="1FF7360C" w:rsidR="00DB722A" w:rsidRPr="00DE74CD" w:rsidRDefault="00DB722A" w:rsidP="006A3E37">
            <w:pPr>
              <w:rPr>
                <w:rFonts w:ascii="Times New Roman" w:hAnsi="Times New Roman" w:cs="Times New Roman"/>
                <w:color w:val="auto"/>
              </w:rPr>
            </w:pPr>
            <w:r w:rsidRPr="00DE74CD">
              <w:rPr>
                <w:rFonts w:ascii="Times New Roman" w:hAnsi="Times New Roman" w:cs="Times New Roman"/>
                <w:color w:val="auto"/>
              </w:rPr>
              <w:t>Employee</w:t>
            </w:r>
          </w:p>
        </w:tc>
        <w:tc>
          <w:tcPr>
            <w:tcW w:w="2355" w:type="dxa"/>
          </w:tcPr>
          <w:p w14:paraId="35960C4E" w14:textId="61AFC6A8" w:rsidR="00DB722A" w:rsidRDefault="00DB722A" w:rsidP="006A3E37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name</w:t>
            </w:r>
          </w:p>
        </w:tc>
        <w:tc>
          <w:tcPr>
            <w:tcW w:w="1710" w:type="dxa"/>
          </w:tcPr>
          <w:p w14:paraId="5862D4A4" w14:textId="6A94A4F6" w:rsidR="00DB722A" w:rsidRPr="00944FAE" w:rsidRDefault="00C07C43" w:rsidP="006A3E37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62847C48" w14:textId="0764DF35" w:rsidR="00DB722A" w:rsidRPr="00944FAE" w:rsidRDefault="0074778F" w:rsidP="006A3E37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0FA0B4CB" w14:textId="2AE1D694" w:rsidR="00DB722A" w:rsidRDefault="0074778F" w:rsidP="006A3E37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</w:t>
            </w:r>
          </w:p>
        </w:tc>
      </w:tr>
      <w:tr w:rsidR="00DB722A" w14:paraId="1F38E3ED" w14:textId="77777777" w:rsidTr="1646FB9E">
        <w:trPr>
          <w:trHeight w:val="377"/>
        </w:trPr>
        <w:tc>
          <w:tcPr>
            <w:tcW w:w="2235" w:type="dxa"/>
          </w:tcPr>
          <w:p w14:paraId="1EEC2BCD" w14:textId="4A340BA4" w:rsidR="00DB722A" w:rsidRPr="00DE74CD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 w:rsidRPr="00DE74CD">
              <w:rPr>
                <w:rFonts w:ascii="Times New Roman" w:hAnsi="Times New Roman" w:cs="Times New Roman"/>
                <w:color w:val="auto"/>
              </w:rPr>
              <w:t>Employee</w:t>
            </w:r>
          </w:p>
        </w:tc>
        <w:tc>
          <w:tcPr>
            <w:tcW w:w="2355" w:type="dxa"/>
          </w:tcPr>
          <w:p w14:paraId="6559119D" w14:textId="06777A30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address</w:t>
            </w:r>
          </w:p>
        </w:tc>
        <w:tc>
          <w:tcPr>
            <w:tcW w:w="1710" w:type="dxa"/>
          </w:tcPr>
          <w:p w14:paraId="2505B271" w14:textId="5104DBAB" w:rsidR="00DB722A" w:rsidRPr="00944FAE" w:rsidRDefault="0074778F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669B5CEF" w14:textId="77EEDCC1" w:rsidR="00DB722A" w:rsidRPr="00944FAE" w:rsidRDefault="0074778F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71492C64" w14:textId="0CF1238F" w:rsidR="00DB722A" w:rsidRDefault="0074778F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DB722A" w14:paraId="7249C959" w14:textId="77777777" w:rsidTr="1646FB9E">
        <w:trPr>
          <w:trHeight w:val="377"/>
        </w:trPr>
        <w:tc>
          <w:tcPr>
            <w:tcW w:w="2235" w:type="dxa"/>
          </w:tcPr>
          <w:p w14:paraId="3BE7B175" w14:textId="28037790" w:rsidR="00DB722A" w:rsidRPr="00DE74CD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 w:rsidRPr="00DE74CD">
              <w:rPr>
                <w:rFonts w:ascii="Times New Roman" w:hAnsi="Times New Roman" w:cs="Times New Roman"/>
                <w:color w:val="auto"/>
              </w:rPr>
              <w:t>Quality_Controller</w:t>
            </w:r>
          </w:p>
        </w:tc>
        <w:tc>
          <w:tcPr>
            <w:tcW w:w="2355" w:type="dxa"/>
          </w:tcPr>
          <w:p w14:paraId="428FB1BE" w14:textId="7796DA64" w:rsidR="00DB722A" w:rsidRPr="00F04795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name</w:t>
            </w:r>
          </w:p>
        </w:tc>
        <w:tc>
          <w:tcPr>
            <w:tcW w:w="1710" w:type="dxa"/>
          </w:tcPr>
          <w:p w14:paraId="1DA29081" w14:textId="66B702EC" w:rsidR="00DB722A" w:rsidRPr="00944FAE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 w:rsidRPr="00944FAE"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008E6D79" w14:textId="30A4BE3D" w:rsidR="00DB722A" w:rsidRPr="00944FAE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 w:rsidRPr="00944FAE"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730A6ECE" w14:textId="7C875B02" w:rsidR="00DB722A" w:rsidRPr="00944FAE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</w:t>
            </w:r>
            <w:r w:rsidR="0074778F">
              <w:rPr>
                <w:rFonts w:ascii="Times New Roman" w:hAnsi="Times New Roman" w:cs="Times New Roman"/>
                <w:color w:val="auto"/>
              </w:rPr>
              <w:t>/Employee</w:t>
            </w:r>
          </w:p>
        </w:tc>
      </w:tr>
      <w:tr w:rsidR="00DB722A" w14:paraId="0882A1B6" w14:textId="77777777" w:rsidTr="1646FB9E">
        <w:trPr>
          <w:trHeight w:val="377"/>
        </w:trPr>
        <w:tc>
          <w:tcPr>
            <w:tcW w:w="2235" w:type="dxa"/>
          </w:tcPr>
          <w:p w14:paraId="3FE0F454" w14:textId="7DDAA6E4" w:rsidR="00DB722A" w:rsidRPr="00DE74CD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 w:rsidRPr="00DE74CD">
              <w:rPr>
                <w:rFonts w:ascii="Times New Roman" w:hAnsi="Times New Roman" w:cs="Times New Roman"/>
                <w:color w:val="auto"/>
              </w:rPr>
              <w:t>Quality_Controller</w:t>
            </w:r>
          </w:p>
        </w:tc>
        <w:tc>
          <w:tcPr>
            <w:tcW w:w="2355" w:type="dxa"/>
          </w:tcPr>
          <w:p w14:paraId="340A006D" w14:textId="074E7128" w:rsidR="00DB722A" w:rsidRPr="00944FAE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product_type</w:t>
            </w:r>
          </w:p>
        </w:tc>
        <w:tc>
          <w:tcPr>
            <w:tcW w:w="1710" w:type="dxa"/>
          </w:tcPr>
          <w:p w14:paraId="7EBF1B21" w14:textId="49A17FD9" w:rsidR="00DB722A" w:rsidRPr="00944FAE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0480B069" w14:textId="062AEBC3" w:rsidR="00DB722A" w:rsidRPr="00944FAE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50</w:t>
            </w:r>
          </w:p>
        </w:tc>
        <w:tc>
          <w:tcPr>
            <w:tcW w:w="1710" w:type="dxa"/>
          </w:tcPr>
          <w:p w14:paraId="57FC6384" w14:textId="41FA2F6C" w:rsidR="00DB722A" w:rsidRPr="00944FAE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74778F" w14:paraId="2CF1453D" w14:textId="77777777" w:rsidTr="1646FB9E">
        <w:trPr>
          <w:trHeight w:val="377"/>
        </w:trPr>
        <w:tc>
          <w:tcPr>
            <w:tcW w:w="2235" w:type="dxa"/>
          </w:tcPr>
          <w:p w14:paraId="26196EBD" w14:textId="16C8E4D2" w:rsidR="0074778F" w:rsidRPr="00DE74CD" w:rsidRDefault="0074778F" w:rsidP="0074778F">
            <w:pPr>
              <w:rPr>
                <w:rFonts w:ascii="Times New Roman" w:hAnsi="Times New Roman" w:cs="Times New Roman"/>
                <w:color w:val="auto"/>
              </w:rPr>
            </w:pPr>
            <w:r w:rsidRPr="00DE74CD">
              <w:rPr>
                <w:rFonts w:ascii="Times New Roman" w:hAnsi="Times New Roman" w:cs="Times New Roman"/>
                <w:color w:val="auto"/>
              </w:rPr>
              <w:t>Technical</w:t>
            </w:r>
          </w:p>
        </w:tc>
        <w:tc>
          <w:tcPr>
            <w:tcW w:w="2355" w:type="dxa"/>
          </w:tcPr>
          <w:p w14:paraId="38BA0C2C" w14:textId="712183D3" w:rsidR="0074778F" w:rsidRDefault="0074778F" w:rsidP="0074778F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name</w:t>
            </w:r>
          </w:p>
        </w:tc>
        <w:tc>
          <w:tcPr>
            <w:tcW w:w="1710" w:type="dxa"/>
          </w:tcPr>
          <w:p w14:paraId="5471C0B6" w14:textId="23C32D36" w:rsidR="0074778F" w:rsidRDefault="0074778F" w:rsidP="0074778F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2AFADFF5" w14:textId="000EBF2F" w:rsidR="0074778F" w:rsidRDefault="0074778F" w:rsidP="0074778F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756E8BAC" w14:textId="7622CFBB" w:rsidR="0074778F" w:rsidRDefault="0074778F" w:rsidP="0074778F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PK/Employee</w:t>
            </w:r>
          </w:p>
        </w:tc>
      </w:tr>
      <w:tr w:rsidR="00DB722A" w14:paraId="666B1EA7" w14:textId="77777777" w:rsidTr="1646FB9E">
        <w:trPr>
          <w:trHeight w:val="377"/>
        </w:trPr>
        <w:tc>
          <w:tcPr>
            <w:tcW w:w="2235" w:type="dxa"/>
          </w:tcPr>
          <w:p w14:paraId="67BE1327" w14:textId="72BA0EFA" w:rsidR="00DB722A" w:rsidRPr="00DE74CD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 w:rsidRPr="00DE74CD">
              <w:rPr>
                <w:rFonts w:ascii="Times New Roman" w:hAnsi="Times New Roman" w:cs="Times New Roman"/>
                <w:color w:val="auto"/>
              </w:rPr>
              <w:t>Technical</w:t>
            </w:r>
          </w:p>
        </w:tc>
        <w:tc>
          <w:tcPr>
            <w:tcW w:w="2355" w:type="dxa"/>
          </w:tcPr>
          <w:p w14:paraId="01F1A393" w14:textId="0048844A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degree</w:t>
            </w:r>
          </w:p>
        </w:tc>
        <w:tc>
          <w:tcPr>
            <w:tcW w:w="1710" w:type="dxa"/>
          </w:tcPr>
          <w:p w14:paraId="2E1D012A" w14:textId="1596B268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29C27C08" w14:textId="41CDB85C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10</w:t>
            </w:r>
          </w:p>
        </w:tc>
        <w:tc>
          <w:tcPr>
            <w:tcW w:w="1710" w:type="dxa"/>
          </w:tcPr>
          <w:p w14:paraId="251D0C3C" w14:textId="22CCBA1F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DB722A" w14:paraId="1E11C620" w14:textId="77777777" w:rsidTr="1646FB9E">
        <w:trPr>
          <w:trHeight w:val="377"/>
        </w:trPr>
        <w:tc>
          <w:tcPr>
            <w:tcW w:w="2235" w:type="dxa"/>
          </w:tcPr>
          <w:p w14:paraId="10ED48E2" w14:textId="028772A6" w:rsidR="00DB722A" w:rsidRPr="00DE74CD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 w:rsidRPr="00DE74CD">
              <w:rPr>
                <w:rFonts w:ascii="Times New Roman" w:hAnsi="Times New Roman" w:cs="Times New Roman"/>
                <w:color w:val="auto"/>
              </w:rPr>
              <w:t>Technical</w:t>
            </w:r>
          </w:p>
        </w:tc>
        <w:tc>
          <w:tcPr>
            <w:tcW w:w="2355" w:type="dxa"/>
          </w:tcPr>
          <w:p w14:paraId="7A11AF62" w14:textId="203281E7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position</w:t>
            </w:r>
          </w:p>
        </w:tc>
        <w:tc>
          <w:tcPr>
            <w:tcW w:w="1710" w:type="dxa"/>
          </w:tcPr>
          <w:p w14:paraId="13824607" w14:textId="5E107E9E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07C5451A" w14:textId="3211B1C5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50</w:t>
            </w:r>
          </w:p>
        </w:tc>
        <w:tc>
          <w:tcPr>
            <w:tcW w:w="1710" w:type="dxa"/>
          </w:tcPr>
          <w:p w14:paraId="35F89FA8" w14:textId="36A4436F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74778F" w14:paraId="53D6A1B1" w14:textId="77777777" w:rsidTr="1646FB9E">
        <w:trPr>
          <w:trHeight w:val="377"/>
        </w:trPr>
        <w:tc>
          <w:tcPr>
            <w:tcW w:w="2235" w:type="dxa"/>
          </w:tcPr>
          <w:p w14:paraId="7CCA52D5" w14:textId="3678C137" w:rsidR="0074778F" w:rsidRPr="0015173B" w:rsidRDefault="0074778F" w:rsidP="0074778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/>
                <w:color w:val="000000" w:themeColor="text1"/>
              </w:rPr>
              <w:t>Fix</w:t>
            </w:r>
          </w:p>
        </w:tc>
        <w:tc>
          <w:tcPr>
            <w:tcW w:w="2355" w:type="dxa"/>
          </w:tcPr>
          <w:p w14:paraId="78D8C10B" w14:textId="6A8E5624" w:rsidR="0074778F" w:rsidRDefault="0074778F" w:rsidP="0074778F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pid</w:t>
            </w:r>
          </w:p>
        </w:tc>
        <w:tc>
          <w:tcPr>
            <w:tcW w:w="1710" w:type="dxa"/>
          </w:tcPr>
          <w:p w14:paraId="2E72B304" w14:textId="3CEDE0BD" w:rsidR="0074778F" w:rsidRDefault="0074778F" w:rsidP="0074778F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014A6936" w14:textId="5352A860" w:rsidR="0074778F" w:rsidRDefault="0074778F" w:rsidP="0074778F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20</w:t>
            </w:r>
          </w:p>
        </w:tc>
        <w:tc>
          <w:tcPr>
            <w:tcW w:w="1710" w:type="dxa"/>
          </w:tcPr>
          <w:p w14:paraId="1EB2FE68" w14:textId="5595B3CE" w:rsidR="0074778F" w:rsidRDefault="0074778F" w:rsidP="0074778F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PK/</w:t>
            </w:r>
            <w:r w:rsidR="0015173B">
              <w:rPr>
                <w:rFonts w:ascii="Times New Roman" w:hAnsi="Times New Roman" w:cs="Times New Roman"/>
                <w:color w:val="auto"/>
              </w:rPr>
              <w:t>Product</w:t>
            </w:r>
          </w:p>
        </w:tc>
      </w:tr>
      <w:tr w:rsidR="00DB722A" w14:paraId="540FA600" w14:textId="77777777" w:rsidTr="1646FB9E">
        <w:trPr>
          <w:trHeight w:val="377"/>
        </w:trPr>
        <w:tc>
          <w:tcPr>
            <w:tcW w:w="2235" w:type="dxa"/>
          </w:tcPr>
          <w:p w14:paraId="7ACF475C" w14:textId="6D86C9E3" w:rsidR="00DB722A" w:rsidRPr="0015173B" w:rsidRDefault="00DB722A" w:rsidP="00DB722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/>
                <w:color w:val="000000" w:themeColor="text1"/>
              </w:rPr>
              <w:t>Fix</w:t>
            </w:r>
          </w:p>
        </w:tc>
        <w:tc>
          <w:tcPr>
            <w:tcW w:w="2355" w:type="dxa"/>
          </w:tcPr>
          <w:p w14:paraId="7CF180D7" w14:textId="3A91B4E1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name</w:t>
            </w:r>
          </w:p>
        </w:tc>
        <w:tc>
          <w:tcPr>
            <w:tcW w:w="1710" w:type="dxa"/>
          </w:tcPr>
          <w:p w14:paraId="57E8B203" w14:textId="50B68264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15020B50" w14:textId="613F37CE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0A78B6F6" w14:textId="6049359B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 w:rsidRPr="1646FB9E">
              <w:rPr>
                <w:rFonts w:ascii="Times New Roman" w:hAnsi="Times New Roman" w:cs="Times New Roman"/>
                <w:color w:val="auto"/>
              </w:rPr>
              <w:t>FK/Technical</w:t>
            </w:r>
          </w:p>
        </w:tc>
      </w:tr>
      <w:tr w:rsidR="00DB722A" w14:paraId="31C584FC" w14:textId="77777777" w:rsidTr="1646FB9E">
        <w:trPr>
          <w:trHeight w:val="377"/>
        </w:trPr>
        <w:tc>
          <w:tcPr>
            <w:tcW w:w="2235" w:type="dxa"/>
          </w:tcPr>
          <w:p w14:paraId="6422237F" w14:textId="3CE10855" w:rsidR="00DB722A" w:rsidRPr="0015173B" w:rsidRDefault="00DB722A" w:rsidP="00DB722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/>
                <w:color w:val="000000" w:themeColor="text1"/>
              </w:rPr>
              <w:t>Fix</w:t>
            </w:r>
          </w:p>
        </w:tc>
        <w:tc>
          <w:tcPr>
            <w:tcW w:w="2355" w:type="dxa"/>
          </w:tcPr>
          <w:p w14:paraId="0CB8B12E" w14:textId="71137083" w:rsidR="00DB722A" w:rsidRDefault="0015173B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f</w:t>
            </w:r>
            <w:r w:rsidR="00DB722A">
              <w:rPr>
                <w:rFonts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1710" w:type="dxa"/>
          </w:tcPr>
          <w:p w14:paraId="2471F6B9" w14:textId="34804399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4312D5D9" w14:textId="34194782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50</w:t>
            </w:r>
          </w:p>
        </w:tc>
        <w:tc>
          <w:tcPr>
            <w:tcW w:w="1710" w:type="dxa"/>
          </w:tcPr>
          <w:p w14:paraId="44A2B9FA" w14:textId="420D1CFF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DB722A" w14:paraId="310E7E9C" w14:textId="77777777" w:rsidTr="1646FB9E">
        <w:trPr>
          <w:trHeight w:val="377"/>
        </w:trPr>
        <w:tc>
          <w:tcPr>
            <w:tcW w:w="2235" w:type="dxa"/>
          </w:tcPr>
          <w:p w14:paraId="041D6448" w14:textId="2415F8CB" w:rsidR="00DB722A" w:rsidRPr="0015173B" w:rsidRDefault="00DB722A" w:rsidP="00DB722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hint="eastAsia" w:ascii="Times New Roman" w:hAnsi="Times New Roman" w:cs="Times New Roman"/>
                <w:color w:val="000000" w:themeColor="text1"/>
              </w:rPr>
              <w:t>F</w:t>
            </w:r>
            <w:r w:rsidRPr="0015173B">
              <w:rPr>
                <w:rFonts w:ascii="Times New Roman" w:hAnsi="Times New Roman" w:cs="Times New Roman"/>
                <w:color w:val="000000" w:themeColor="text1"/>
              </w:rPr>
              <w:t>ix</w:t>
            </w:r>
          </w:p>
        </w:tc>
        <w:tc>
          <w:tcPr>
            <w:tcW w:w="2355" w:type="dxa"/>
          </w:tcPr>
          <w:p w14:paraId="769CDBBF" w14:textId="17749085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hint="eastAsia" w:ascii="Times New Roman" w:hAnsi="Times New Roman" w:cs="Times New Roman"/>
                <w:color w:val="auto"/>
              </w:rPr>
              <w:t>re</w:t>
            </w:r>
            <w:r>
              <w:rPr>
                <w:rFonts w:ascii="Times New Roman" w:hAnsi="Times New Roman" w:cs="Times New Roman"/>
                <w:color w:val="auto"/>
              </w:rPr>
              <w:t>quested</w:t>
            </w:r>
          </w:p>
        </w:tc>
        <w:tc>
          <w:tcPr>
            <w:tcW w:w="1710" w:type="dxa"/>
          </w:tcPr>
          <w:p w14:paraId="7AA71410" w14:textId="75E23DEC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hint="eastAsia" w:ascii="Times New Roman" w:hAnsi="Times New Roman" w:cs="Times New Roman"/>
                <w:color w:val="auto"/>
              </w:rPr>
              <w:t>V</w:t>
            </w:r>
            <w:r>
              <w:rPr>
                <w:rFonts w:ascii="Times New Roman" w:hAnsi="Times New Roman" w:cs="Times New Roman"/>
                <w:color w:val="auto"/>
              </w:rPr>
              <w:t>ARCHAR</w:t>
            </w:r>
          </w:p>
        </w:tc>
        <w:tc>
          <w:tcPr>
            <w:tcW w:w="1890" w:type="dxa"/>
          </w:tcPr>
          <w:p w14:paraId="76B99661" w14:textId="3F9AD532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hint="eastAsia" w:ascii="Times New Roman" w:hAnsi="Times New Roman" w:cs="Times New Roman"/>
                <w:color w:val="auto"/>
              </w:rPr>
              <w:t>50</w:t>
            </w:r>
          </w:p>
        </w:tc>
        <w:tc>
          <w:tcPr>
            <w:tcW w:w="1710" w:type="dxa"/>
          </w:tcPr>
          <w:p w14:paraId="48CB0F15" w14:textId="31F1C4C5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hint="eastAsia" w:ascii="Times New Roman" w:hAnsi="Times New Roman" w:cs="Times New Roman"/>
                <w:color w:val="auto"/>
              </w:rPr>
              <w:t>-</w:t>
            </w:r>
          </w:p>
        </w:tc>
      </w:tr>
      <w:tr w:rsidR="0015173B" w14:paraId="715F33DD" w14:textId="77777777" w:rsidTr="1646FB9E">
        <w:trPr>
          <w:trHeight w:val="377"/>
        </w:trPr>
        <w:tc>
          <w:tcPr>
            <w:tcW w:w="2235" w:type="dxa"/>
          </w:tcPr>
          <w:p w14:paraId="29ED35CD" w14:textId="774A0B8E" w:rsidR="0015173B" w:rsidRPr="00C654EF" w:rsidRDefault="0015173B" w:rsidP="0015173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654EF">
              <w:rPr>
                <w:rFonts w:ascii="Times New Roman" w:hAnsi="Times New Roman" w:cs="Times New Roman"/>
                <w:color w:val="000000" w:themeColor="text1"/>
              </w:rPr>
              <w:t>Worker</w:t>
            </w:r>
          </w:p>
        </w:tc>
        <w:tc>
          <w:tcPr>
            <w:tcW w:w="2355" w:type="dxa"/>
          </w:tcPr>
          <w:p w14:paraId="0C35D51D" w14:textId="5C3282ED" w:rsidR="0015173B" w:rsidRDefault="0015173B" w:rsidP="0015173B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name</w:t>
            </w:r>
          </w:p>
        </w:tc>
        <w:tc>
          <w:tcPr>
            <w:tcW w:w="1710" w:type="dxa"/>
          </w:tcPr>
          <w:p w14:paraId="083D72A2" w14:textId="50912F14" w:rsidR="0015173B" w:rsidRDefault="0015173B" w:rsidP="0015173B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38637410" w14:textId="718C587B" w:rsidR="0015173B" w:rsidRDefault="0015173B" w:rsidP="0015173B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5A686107" w14:textId="3AC9BD5E" w:rsidR="0015173B" w:rsidRDefault="0015173B" w:rsidP="0015173B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PK/Employee</w:t>
            </w:r>
          </w:p>
        </w:tc>
      </w:tr>
      <w:tr w:rsidR="00DB722A" w14:paraId="2278BCC7" w14:textId="77777777" w:rsidTr="1646FB9E">
        <w:trPr>
          <w:trHeight w:val="377"/>
        </w:trPr>
        <w:tc>
          <w:tcPr>
            <w:tcW w:w="2235" w:type="dxa"/>
          </w:tcPr>
          <w:p w14:paraId="75243A25" w14:textId="5E91D83F" w:rsidR="00DB722A" w:rsidRPr="00C654EF" w:rsidRDefault="00DB722A" w:rsidP="00DB722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654EF">
              <w:rPr>
                <w:rFonts w:ascii="Times New Roman" w:hAnsi="Times New Roman" w:cs="Times New Roman"/>
                <w:color w:val="000000" w:themeColor="text1"/>
              </w:rPr>
              <w:t>Worker</w:t>
            </w:r>
          </w:p>
        </w:tc>
        <w:tc>
          <w:tcPr>
            <w:tcW w:w="2355" w:type="dxa"/>
          </w:tcPr>
          <w:p w14:paraId="09D79FAC" w14:textId="7FE0DA52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max_num</w:t>
            </w:r>
          </w:p>
        </w:tc>
        <w:tc>
          <w:tcPr>
            <w:tcW w:w="1710" w:type="dxa"/>
          </w:tcPr>
          <w:p w14:paraId="30153146" w14:textId="29CF26A4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38100F37" w14:textId="096DBBC4" w:rsidR="00DB722A" w:rsidRDefault="00C654EF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5B248114" w14:textId="5C488FF3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DB722A" w14:paraId="4471D3E6" w14:textId="77777777" w:rsidTr="1646FB9E">
        <w:trPr>
          <w:trHeight w:val="377"/>
        </w:trPr>
        <w:tc>
          <w:tcPr>
            <w:tcW w:w="2235" w:type="dxa"/>
          </w:tcPr>
          <w:p w14:paraId="5B1C1E7D" w14:textId="29CE706E" w:rsidR="00DB722A" w:rsidRPr="00C654EF" w:rsidRDefault="00DB722A" w:rsidP="00DB722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654EF">
              <w:rPr>
                <w:rFonts w:ascii="Times New Roman" w:hAnsi="Times New Roman" w:cs="Times New Roman"/>
                <w:color w:val="000000" w:themeColor="text1"/>
              </w:rPr>
              <w:t>Product</w:t>
            </w:r>
          </w:p>
        </w:tc>
        <w:tc>
          <w:tcPr>
            <w:tcW w:w="2355" w:type="dxa"/>
          </w:tcPr>
          <w:p w14:paraId="60CA9433" w14:textId="418851F7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pid</w:t>
            </w:r>
          </w:p>
        </w:tc>
        <w:tc>
          <w:tcPr>
            <w:tcW w:w="1710" w:type="dxa"/>
          </w:tcPr>
          <w:p w14:paraId="56A44CDB" w14:textId="08614711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78254FB6" w14:textId="26A009E7" w:rsidR="00DB722A" w:rsidRDefault="00C654EF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4A6FF75F" w14:textId="3A16262F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</w:t>
            </w:r>
          </w:p>
        </w:tc>
      </w:tr>
      <w:tr w:rsidR="00DB722A" w14:paraId="298D1F4A" w14:textId="77777777" w:rsidTr="1646FB9E">
        <w:trPr>
          <w:trHeight w:val="377"/>
        </w:trPr>
        <w:tc>
          <w:tcPr>
            <w:tcW w:w="2235" w:type="dxa"/>
          </w:tcPr>
          <w:p w14:paraId="5DDAF6F8" w14:textId="1473181C" w:rsidR="00DB722A" w:rsidRPr="00C654EF" w:rsidRDefault="00DB722A" w:rsidP="00DB722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654EF">
              <w:rPr>
                <w:rFonts w:ascii="Times New Roman" w:hAnsi="Times New Roman" w:cs="Times New Roman"/>
                <w:color w:val="000000" w:themeColor="text1"/>
              </w:rPr>
              <w:t>Product</w:t>
            </w:r>
          </w:p>
        </w:tc>
        <w:tc>
          <w:tcPr>
            <w:tcW w:w="2355" w:type="dxa"/>
          </w:tcPr>
          <w:p w14:paraId="34416ED2" w14:textId="4747F601" w:rsidR="00DB722A" w:rsidRDefault="00C654EF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</w:t>
            </w:r>
            <w:r w:rsidR="00DB722A">
              <w:rPr>
                <w:rFonts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1710" w:type="dxa"/>
          </w:tcPr>
          <w:p w14:paraId="4D454940" w14:textId="3258B490" w:rsidR="00DB722A" w:rsidRDefault="00C654EF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1890" w:type="dxa"/>
          </w:tcPr>
          <w:p w14:paraId="761809B8" w14:textId="3E6CA47F" w:rsidR="00DB722A" w:rsidRDefault="00C654EF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1339C026" w14:textId="0229CBB6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DB722A" w14:paraId="3801055A" w14:textId="77777777" w:rsidTr="1646FB9E">
        <w:trPr>
          <w:trHeight w:val="377"/>
        </w:trPr>
        <w:tc>
          <w:tcPr>
            <w:tcW w:w="2235" w:type="dxa"/>
          </w:tcPr>
          <w:p w14:paraId="7665D480" w14:textId="48614180" w:rsidR="00DB722A" w:rsidRPr="00C654EF" w:rsidRDefault="00DB722A" w:rsidP="00DB722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654EF">
              <w:rPr>
                <w:rFonts w:ascii="Times New Roman" w:hAnsi="Times New Roman" w:cs="Times New Roman"/>
                <w:color w:val="000000" w:themeColor="text1"/>
              </w:rPr>
              <w:t>Product</w:t>
            </w:r>
          </w:p>
        </w:tc>
        <w:tc>
          <w:tcPr>
            <w:tcW w:w="2355" w:type="dxa"/>
          </w:tcPr>
          <w:p w14:paraId="3B9636D3" w14:textId="335C2D6D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duration</w:t>
            </w:r>
          </w:p>
        </w:tc>
        <w:tc>
          <w:tcPr>
            <w:tcW w:w="1710" w:type="dxa"/>
          </w:tcPr>
          <w:p w14:paraId="0CC20E1A" w14:textId="4A1BE335" w:rsidR="00DB722A" w:rsidRDefault="00C654EF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0BA3BFEF" w14:textId="2A2887CF" w:rsidR="00DB722A" w:rsidRDefault="00C654EF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2406E80D" w14:textId="04B4F415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DB722A" w14:paraId="59FEAAF4" w14:textId="77777777" w:rsidTr="1646FB9E">
        <w:trPr>
          <w:trHeight w:val="377"/>
        </w:trPr>
        <w:tc>
          <w:tcPr>
            <w:tcW w:w="2235" w:type="dxa"/>
          </w:tcPr>
          <w:p w14:paraId="1A37243D" w14:textId="5EE84315" w:rsidR="00DB722A" w:rsidRPr="00C654EF" w:rsidRDefault="00DB722A" w:rsidP="00DB722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654EF">
              <w:rPr>
                <w:rFonts w:ascii="Times New Roman" w:hAnsi="Times New Roman" w:cs="Times New Roman"/>
                <w:color w:val="000000" w:themeColor="text1"/>
              </w:rPr>
              <w:t>Product</w:t>
            </w:r>
          </w:p>
        </w:tc>
        <w:tc>
          <w:tcPr>
            <w:tcW w:w="2355" w:type="dxa"/>
          </w:tcPr>
          <w:p w14:paraId="50760A22" w14:textId="547C4559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producer</w:t>
            </w:r>
          </w:p>
        </w:tc>
        <w:tc>
          <w:tcPr>
            <w:tcW w:w="1710" w:type="dxa"/>
          </w:tcPr>
          <w:p w14:paraId="5B6F8940" w14:textId="361BB863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60F1405A" w14:textId="2E97B2DE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223EB050" w14:textId="73D9F167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FK/Worker</w:t>
            </w:r>
          </w:p>
        </w:tc>
      </w:tr>
      <w:tr w:rsidR="0037726A" w14:paraId="7F358018" w14:textId="77777777" w:rsidTr="1646FB9E">
        <w:trPr>
          <w:trHeight w:val="377"/>
        </w:trPr>
        <w:tc>
          <w:tcPr>
            <w:tcW w:w="2235" w:type="dxa"/>
          </w:tcPr>
          <w:p w14:paraId="0E50BA8C" w14:textId="62C70F83" w:rsidR="0037726A" w:rsidRPr="00C654EF" w:rsidRDefault="0037726A" w:rsidP="00DB722A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Product</w:t>
            </w:r>
          </w:p>
        </w:tc>
        <w:tc>
          <w:tcPr>
            <w:tcW w:w="2355" w:type="dxa"/>
          </w:tcPr>
          <w:p w14:paraId="4A11523E" w14:textId="2DF55C66" w:rsidR="0037726A" w:rsidRDefault="00953F1B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t</w:t>
            </w:r>
            <w:r w:rsidR="0037726A">
              <w:rPr>
                <w:rFonts w:ascii="Times New Roman" w:hAnsi="Times New Roman" w:cs="Times New Roman"/>
                <w:color w:val="auto"/>
              </w:rPr>
              <w:t>ester</w:t>
            </w:r>
          </w:p>
        </w:tc>
        <w:tc>
          <w:tcPr>
            <w:tcW w:w="1710" w:type="dxa"/>
          </w:tcPr>
          <w:p w14:paraId="158CF602" w14:textId="420AA32E" w:rsidR="0037726A" w:rsidRDefault="0037726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 xml:space="preserve">VARCHAR </w:t>
            </w:r>
          </w:p>
        </w:tc>
        <w:tc>
          <w:tcPr>
            <w:tcW w:w="1890" w:type="dxa"/>
          </w:tcPr>
          <w:p w14:paraId="5BC66A44" w14:textId="1A19AF34" w:rsidR="0037726A" w:rsidRDefault="0037726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65E78DBD" w14:textId="38B96C49" w:rsidR="0037726A" w:rsidRDefault="0037726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FK/</w:t>
            </w:r>
            <w:r w:rsidR="00953F1B">
              <w:rPr>
                <w:rFonts w:ascii="Times New Roman" w:hAnsi="Times New Roman" w:cs="Times New Roman"/>
                <w:color w:val="auto"/>
              </w:rPr>
              <w:t>Qult_Ctrl</w:t>
            </w:r>
          </w:p>
        </w:tc>
      </w:tr>
      <w:tr w:rsidR="00A60F8C" w14:paraId="7D6BD001" w14:textId="77777777" w:rsidTr="1646FB9E">
        <w:trPr>
          <w:trHeight w:val="377"/>
        </w:trPr>
        <w:tc>
          <w:tcPr>
            <w:tcW w:w="2235" w:type="dxa"/>
          </w:tcPr>
          <w:p w14:paraId="008635B1" w14:textId="261EBE8A" w:rsidR="00A60F8C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654EF">
              <w:rPr>
                <w:rFonts w:ascii="Times New Roman" w:hAnsi="Times New Roman" w:cs="Times New Roman"/>
                <w:color w:val="000000" w:themeColor="text1"/>
              </w:rPr>
              <w:t>Product</w:t>
            </w:r>
          </w:p>
        </w:tc>
        <w:tc>
          <w:tcPr>
            <w:tcW w:w="2355" w:type="dxa"/>
          </w:tcPr>
          <w:p w14:paraId="37C66593" w14:textId="04807DCB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size</w:t>
            </w:r>
          </w:p>
        </w:tc>
        <w:tc>
          <w:tcPr>
            <w:tcW w:w="1710" w:type="dxa"/>
          </w:tcPr>
          <w:p w14:paraId="51337A91" w14:textId="50667710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3EF1DA87" w14:textId="05F28200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50</w:t>
            </w:r>
          </w:p>
        </w:tc>
        <w:tc>
          <w:tcPr>
            <w:tcW w:w="1710" w:type="dxa"/>
          </w:tcPr>
          <w:p w14:paraId="5F593C51" w14:textId="4371DDAA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0856FA33" w14:textId="77777777" w:rsidTr="1646FB9E">
        <w:trPr>
          <w:trHeight w:val="377"/>
        </w:trPr>
        <w:tc>
          <w:tcPr>
            <w:tcW w:w="2235" w:type="dxa"/>
          </w:tcPr>
          <w:p w14:paraId="6FE3B2E8" w14:textId="1F17DBC5" w:rsidR="00A60F8C" w:rsidRPr="00C654EF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654EF">
              <w:rPr>
                <w:rFonts w:ascii="Times New Roman" w:hAnsi="Times New Roman" w:cs="Times New Roman"/>
                <w:color w:val="000000" w:themeColor="text1"/>
              </w:rPr>
              <w:t>Product</w:t>
            </w:r>
          </w:p>
        </w:tc>
        <w:tc>
          <w:tcPr>
            <w:tcW w:w="2355" w:type="dxa"/>
          </w:tcPr>
          <w:p w14:paraId="0D535B01" w14:textId="28016658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accnum</w:t>
            </w:r>
          </w:p>
        </w:tc>
        <w:tc>
          <w:tcPr>
            <w:tcW w:w="1710" w:type="dxa"/>
          </w:tcPr>
          <w:p w14:paraId="51D6FE6B" w14:textId="1942B4B2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3FEB2C88" w14:textId="363C92A5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3C183932" w14:textId="181A68D9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FK/Account</w:t>
            </w:r>
          </w:p>
        </w:tc>
      </w:tr>
      <w:tr w:rsidR="00A60F8C" w14:paraId="7231A569" w14:textId="77777777" w:rsidTr="1646FB9E">
        <w:trPr>
          <w:trHeight w:val="377"/>
        </w:trPr>
        <w:tc>
          <w:tcPr>
            <w:tcW w:w="2235" w:type="dxa"/>
          </w:tcPr>
          <w:p w14:paraId="7BBDDA8C" w14:textId="380C8C4B" w:rsidR="00A60F8C" w:rsidRPr="00C654EF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654EF">
              <w:rPr>
                <w:rFonts w:ascii="Times New Roman" w:hAnsi="Times New Roman" w:cs="Times New Roman"/>
                <w:color w:val="000000" w:themeColor="text1"/>
              </w:rPr>
              <w:t>Product</w:t>
            </w:r>
          </w:p>
        </w:tc>
        <w:tc>
          <w:tcPr>
            <w:tcW w:w="2355" w:type="dxa"/>
          </w:tcPr>
          <w:p w14:paraId="3D7636F4" w14:textId="755AB673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cost</w:t>
            </w:r>
          </w:p>
        </w:tc>
        <w:tc>
          <w:tcPr>
            <w:tcW w:w="1710" w:type="dxa"/>
          </w:tcPr>
          <w:p w14:paraId="7B26FF7C" w14:textId="3B687318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222437E0" w14:textId="3114286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628061B7" w14:textId="03516F58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</w:p>
        </w:tc>
      </w:tr>
      <w:tr w:rsidR="00A60F8C" w14:paraId="044A6417" w14:textId="77777777" w:rsidTr="1646FB9E">
        <w:trPr>
          <w:trHeight w:val="377"/>
        </w:trPr>
        <w:tc>
          <w:tcPr>
            <w:tcW w:w="2235" w:type="dxa"/>
          </w:tcPr>
          <w:p w14:paraId="0509874D" w14:textId="6DC82042" w:rsidR="00A60F8C" w:rsidRPr="00C654EF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Product1</w:t>
            </w:r>
          </w:p>
        </w:tc>
        <w:tc>
          <w:tcPr>
            <w:tcW w:w="2355" w:type="dxa"/>
          </w:tcPr>
          <w:p w14:paraId="5998454D" w14:textId="6F573E3D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pid</w:t>
            </w:r>
          </w:p>
        </w:tc>
        <w:tc>
          <w:tcPr>
            <w:tcW w:w="1710" w:type="dxa"/>
          </w:tcPr>
          <w:p w14:paraId="41A77AE2" w14:textId="21B151D3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5121F6C2" w14:textId="2A9CCD24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1F045555" w14:textId="2F99DAEB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PK/Product</w:t>
            </w:r>
          </w:p>
        </w:tc>
      </w:tr>
      <w:tr w:rsidR="00A60F8C" w14:paraId="462F477D" w14:textId="77777777" w:rsidTr="1646FB9E">
        <w:trPr>
          <w:trHeight w:val="377"/>
        </w:trPr>
        <w:tc>
          <w:tcPr>
            <w:tcW w:w="2235" w:type="dxa"/>
          </w:tcPr>
          <w:p w14:paraId="0269B36D" w14:textId="48B6D237" w:rsidR="00A60F8C" w:rsidRPr="0015173B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/>
                <w:color w:val="000000" w:themeColor="text1"/>
              </w:rPr>
              <w:t>Product1</w:t>
            </w:r>
          </w:p>
        </w:tc>
        <w:tc>
          <w:tcPr>
            <w:tcW w:w="2355" w:type="dxa"/>
          </w:tcPr>
          <w:p w14:paraId="2C14FC25" w14:textId="2F2C80A9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software</w:t>
            </w:r>
          </w:p>
        </w:tc>
        <w:tc>
          <w:tcPr>
            <w:tcW w:w="1710" w:type="dxa"/>
          </w:tcPr>
          <w:p w14:paraId="3C19DCFA" w14:textId="183EF7AF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473F42E1" w14:textId="15E970B3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60F58655" w14:textId="69B3FB5C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5C6782CD" w14:textId="77777777" w:rsidTr="1646FB9E">
        <w:trPr>
          <w:trHeight w:val="377"/>
        </w:trPr>
        <w:tc>
          <w:tcPr>
            <w:tcW w:w="2235" w:type="dxa"/>
          </w:tcPr>
          <w:p w14:paraId="176EB9D9" w14:textId="2A11C9A1" w:rsidR="00A60F8C" w:rsidRPr="0015173B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/>
                <w:color w:val="000000" w:themeColor="text1"/>
              </w:rPr>
              <w:t>Product2</w:t>
            </w:r>
          </w:p>
        </w:tc>
        <w:tc>
          <w:tcPr>
            <w:tcW w:w="2355" w:type="dxa"/>
          </w:tcPr>
          <w:p w14:paraId="0DDC7EB2" w14:textId="6150CC8B" w:rsidR="00A60F8C" w:rsidRPr="0015173B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pid</w:t>
            </w:r>
          </w:p>
        </w:tc>
        <w:tc>
          <w:tcPr>
            <w:tcW w:w="1710" w:type="dxa"/>
          </w:tcPr>
          <w:p w14:paraId="5EF5235E" w14:textId="4492CA9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7D5AA988" w14:textId="73C3E408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1A26C530" w14:textId="4FF3105C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PK/Product</w:t>
            </w:r>
          </w:p>
        </w:tc>
      </w:tr>
      <w:tr w:rsidR="00A60F8C" w14:paraId="25E4D47E" w14:textId="77777777" w:rsidTr="1646FB9E">
        <w:trPr>
          <w:trHeight w:val="377"/>
        </w:trPr>
        <w:tc>
          <w:tcPr>
            <w:tcW w:w="2235" w:type="dxa"/>
          </w:tcPr>
          <w:p w14:paraId="650D2149" w14:textId="19D01657" w:rsidR="00A60F8C" w:rsidRPr="0015173B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/>
                <w:color w:val="000000" w:themeColor="text1"/>
              </w:rPr>
              <w:t>Product2</w:t>
            </w:r>
          </w:p>
        </w:tc>
        <w:tc>
          <w:tcPr>
            <w:tcW w:w="2355" w:type="dxa"/>
          </w:tcPr>
          <w:p w14:paraId="43C2D4B2" w14:textId="011F7E21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color</w:t>
            </w:r>
          </w:p>
        </w:tc>
        <w:tc>
          <w:tcPr>
            <w:tcW w:w="1710" w:type="dxa"/>
          </w:tcPr>
          <w:p w14:paraId="24668F13" w14:textId="7777777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0D8BA0A6" w14:textId="44E5F263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50</w:t>
            </w:r>
          </w:p>
        </w:tc>
        <w:tc>
          <w:tcPr>
            <w:tcW w:w="1710" w:type="dxa"/>
          </w:tcPr>
          <w:p w14:paraId="409EC47D" w14:textId="7777777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6EEC3B14" w14:textId="77777777" w:rsidTr="1646FB9E">
        <w:trPr>
          <w:trHeight w:val="377"/>
        </w:trPr>
        <w:tc>
          <w:tcPr>
            <w:tcW w:w="2235" w:type="dxa"/>
          </w:tcPr>
          <w:p w14:paraId="1744B5D4" w14:textId="20DB81F1" w:rsidR="00A60F8C" w:rsidRPr="0015173B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/>
                <w:color w:val="000000" w:themeColor="text1"/>
              </w:rPr>
              <w:t>Product3</w:t>
            </w:r>
          </w:p>
        </w:tc>
        <w:tc>
          <w:tcPr>
            <w:tcW w:w="2355" w:type="dxa"/>
          </w:tcPr>
          <w:p w14:paraId="420053CB" w14:textId="248465BF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pid</w:t>
            </w:r>
          </w:p>
        </w:tc>
        <w:tc>
          <w:tcPr>
            <w:tcW w:w="1710" w:type="dxa"/>
          </w:tcPr>
          <w:p w14:paraId="219B5B0E" w14:textId="27727D28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6000E66D" w14:textId="6E38348E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1D94C23C" w14:textId="5A48470B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PK/Product</w:t>
            </w:r>
          </w:p>
        </w:tc>
      </w:tr>
      <w:tr w:rsidR="00A60F8C" w14:paraId="68DBBE04" w14:textId="77777777" w:rsidTr="1646FB9E">
        <w:trPr>
          <w:trHeight w:val="377"/>
        </w:trPr>
        <w:tc>
          <w:tcPr>
            <w:tcW w:w="2235" w:type="dxa"/>
          </w:tcPr>
          <w:p w14:paraId="529B70C9" w14:textId="4719F11A" w:rsidR="00A60F8C" w:rsidRPr="0015173B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/>
                <w:color w:val="000000" w:themeColor="text1"/>
              </w:rPr>
              <w:t>Product3</w:t>
            </w:r>
          </w:p>
        </w:tc>
        <w:tc>
          <w:tcPr>
            <w:tcW w:w="2355" w:type="dxa"/>
          </w:tcPr>
          <w:p w14:paraId="30429E72" w14:textId="0BF793A3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weight</w:t>
            </w:r>
          </w:p>
        </w:tc>
        <w:tc>
          <w:tcPr>
            <w:tcW w:w="1710" w:type="dxa"/>
          </w:tcPr>
          <w:p w14:paraId="06C54393" w14:textId="7777777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58BE0ECE" w14:textId="279F9B6D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50</w:t>
            </w:r>
          </w:p>
        </w:tc>
        <w:tc>
          <w:tcPr>
            <w:tcW w:w="1710" w:type="dxa"/>
          </w:tcPr>
          <w:p w14:paraId="0E4ADBB7" w14:textId="7777777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0717F8CF" w14:textId="77777777" w:rsidTr="1646FB9E">
        <w:trPr>
          <w:trHeight w:val="377"/>
        </w:trPr>
        <w:tc>
          <w:tcPr>
            <w:tcW w:w="2235" w:type="dxa"/>
          </w:tcPr>
          <w:p w14:paraId="31E4EAE1" w14:textId="7D0CA991" w:rsidR="00A60F8C" w:rsidRPr="0015173B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/>
                <w:color w:val="000000" w:themeColor="text1"/>
              </w:rPr>
              <w:t>Account</w:t>
            </w:r>
          </w:p>
        </w:tc>
        <w:tc>
          <w:tcPr>
            <w:tcW w:w="2355" w:type="dxa"/>
          </w:tcPr>
          <w:p w14:paraId="36138E8F" w14:textId="4541E48D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accnum</w:t>
            </w:r>
          </w:p>
        </w:tc>
        <w:tc>
          <w:tcPr>
            <w:tcW w:w="1710" w:type="dxa"/>
          </w:tcPr>
          <w:p w14:paraId="2750CF1B" w14:textId="0E794C31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6225F967" w14:textId="46A59735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65DDBFE7" w14:textId="18E872E1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</w:t>
            </w:r>
          </w:p>
        </w:tc>
      </w:tr>
      <w:tr w:rsidR="00A60F8C" w14:paraId="71A13735" w14:textId="77777777" w:rsidTr="1646FB9E">
        <w:trPr>
          <w:trHeight w:val="377"/>
        </w:trPr>
        <w:tc>
          <w:tcPr>
            <w:tcW w:w="2235" w:type="dxa"/>
          </w:tcPr>
          <w:p w14:paraId="6C8D08EA" w14:textId="05A90DEC" w:rsidR="00A60F8C" w:rsidRPr="0015173B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/>
                <w:color w:val="000000" w:themeColor="text1"/>
              </w:rPr>
              <w:t>Account</w:t>
            </w:r>
          </w:p>
        </w:tc>
        <w:tc>
          <w:tcPr>
            <w:tcW w:w="2355" w:type="dxa"/>
          </w:tcPr>
          <w:p w14:paraId="799BD804" w14:textId="678FB19D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1710" w:type="dxa"/>
          </w:tcPr>
          <w:p w14:paraId="6ABAF794" w14:textId="39106C25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1890" w:type="dxa"/>
          </w:tcPr>
          <w:p w14:paraId="21B8D8C9" w14:textId="2B45D146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4B615FB3" w14:textId="1F4E2715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1DE82F00" w14:textId="77777777" w:rsidTr="1646FB9E">
        <w:trPr>
          <w:trHeight w:val="377"/>
        </w:trPr>
        <w:tc>
          <w:tcPr>
            <w:tcW w:w="2235" w:type="dxa"/>
          </w:tcPr>
          <w:p w14:paraId="7B6CCAA9" w14:textId="1BCDA5B2" w:rsidR="00A60F8C" w:rsidRPr="0015173B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/>
                <w:color w:val="000000" w:themeColor="text1"/>
              </w:rPr>
              <w:t>Account</w:t>
            </w:r>
          </w:p>
        </w:tc>
        <w:tc>
          <w:tcPr>
            <w:tcW w:w="2355" w:type="dxa"/>
          </w:tcPr>
          <w:p w14:paraId="17A7B97F" w14:textId="1D06460B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type</w:t>
            </w:r>
          </w:p>
        </w:tc>
        <w:tc>
          <w:tcPr>
            <w:tcW w:w="1710" w:type="dxa"/>
          </w:tcPr>
          <w:p w14:paraId="1883F99B" w14:textId="13714AEF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1A0B7931" w14:textId="02ED7A01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50</w:t>
            </w:r>
          </w:p>
        </w:tc>
        <w:tc>
          <w:tcPr>
            <w:tcW w:w="1710" w:type="dxa"/>
          </w:tcPr>
          <w:p w14:paraId="45350406" w14:textId="16E5A2CB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12FDB12B" w14:textId="77777777" w:rsidTr="1646FB9E">
        <w:trPr>
          <w:trHeight w:val="377"/>
        </w:trPr>
        <w:tc>
          <w:tcPr>
            <w:tcW w:w="2235" w:type="dxa"/>
          </w:tcPr>
          <w:p w14:paraId="17FCAF94" w14:textId="35AB1C43" w:rsidR="00A60F8C" w:rsidRPr="003555F6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555F6">
              <w:rPr>
                <w:rFonts w:ascii="Times New Roman" w:hAnsi="Times New Roman" w:cs="Times New Roman"/>
                <w:color w:val="000000" w:themeColor="text1"/>
              </w:rPr>
              <w:t>Customer</w:t>
            </w:r>
          </w:p>
        </w:tc>
        <w:tc>
          <w:tcPr>
            <w:tcW w:w="2355" w:type="dxa"/>
          </w:tcPr>
          <w:p w14:paraId="53E86E52" w14:textId="409C1476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cname</w:t>
            </w:r>
          </w:p>
        </w:tc>
        <w:tc>
          <w:tcPr>
            <w:tcW w:w="1710" w:type="dxa"/>
          </w:tcPr>
          <w:p w14:paraId="16DD2A6A" w14:textId="0701F11E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3DB0EA31" w14:textId="086A2BB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471530CB" w14:textId="07F2EFE0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</w:t>
            </w:r>
          </w:p>
        </w:tc>
      </w:tr>
      <w:tr w:rsidR="00A60F8C" w14:paraId="6B6A6305" w14:textId="77777777" w:rsidTr="1646FB9E">
        <w:trPr>
          <w:trHeight w:val="377"/>
        </w:trPr>
        <w:tc>
          <w:tcPr>
            <w:tcW w:w="2235" w:type="dxa"/>
          </w:tcPr>
          <w:p w14:paraId="381AEEDF" w14:textId="6868BEEB" w:rsidR="00A60F8C" w:rsidRPr="003555F6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555F6">
              <w:rPr>
                <w:rFonts w:ascii="Times New Roman" w:hAnsi="Times New Roman" w:cs="Times New Roman"/>
                <w:color w:val="000000" w:themeColor="text1"/>
              </w:rPr>
              <w:t>Customer</w:t>
            </w:r>
          </w:p>
        </w:tc>
        <w:tc>
          <w:tcPr>
            <w:tcW w:w="2355" w:type="dxa"/>
          </w:tcPr>
          <w:p w14:paraId="7C4AA3FF" w14:textId="1E86EDCD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address</w:t>
            </w:r>
          </w:p>
        </w:tc>
        <w:tc>
          <w:tcPr>
            <w:tcW w:w="1710" w:type="dxa"/>
          </w:tcPr>
          <w:p w14:paraId="5682564F" w14:textId="2D43B7E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61360B75" w14:textId="651023D9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716283E2" w14:textId="7ADCF972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0DAD084F" w14:textId="77777777" w:rsidTr="1646FB9E">
        <w:trPr>
          <w:trHeight w:val="377"/>
        </w:trPr>
        <w:tc>
          <w:tcPr>
            <w:tcW w:w="2235" w:type="dxa"/>
          </w:tcPr>
          <w:p w14:paraId="6A9C5AA2" w14:textId="7C072227" w:rsidR="00A60F8C" w:rsidRPr="003555F6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555F6">
              <w:rPr>
                <w:rFonts w:ascii="Times New Roman" w:hAnsi="Times New Roman" w:cs="Times New Roman"/>
                <w:color w:val="000000" w:themeColor="text1"/>
              </w:rPr>
              <w:t>Purchased</w:t>
            </w:r>
          </w:p>
        </w:tc>
        <w:tc>
          <w:tcPr>
            <w:tcW w:w="2355" w:type="dxa"/>
          </w:tcPr>
          <w:p w14:paraId="0B4DFB88" w14:textId="14E7F583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cname</w:t>
            </w:r>
          </w:p>
        </w:tc>
        <w:tc>
          <w:tcPr>
            <w:tcW w:w="1710" w:type="dxa"/>
          </w:tcPr>
          <w:p w14:paraId="49B73B7D" w14:textId="14D1D25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15721543" w14:textId="4D8408B6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54A65F90" w14:textId="03178EF9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PK/Customer</w:t>
            </w:r>
          </w:p>
        </w:tc>
      </w:tr>
      <w:tr w:rsidR="00A60F8C" w14:paraId="44BA1360" w14:textId="77777777" w:rsidTr="1646FB9E">
        <w:trPr>
          <w:trHeight w:val="377"/>
        </w:trPr>
        <w:tc>
          <w:tcPr>
            <w:tcW w:w="2235" w:type="dxa"/>
          </w:tcPr>
          <w:p w14:paraId="3BFCEB7E" w14:textId="6E9F0BC2" w:rsidR="00A60F8C" w:rsidRPr="003555F6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555F6">
              <w:rPr>
                <w:rFonts w:ascii="Times New Roman" w:hAnsi="Times New Roman" w:cs="Times New Roman"/>
                <w:color w:val="000000" w:themeColor="text1"/>
              </w:rPr>
              <w:t>Purchased</w:t>
            </w:r>
          </w:p>
        </w:tc>
        <w:tc>
          <w:tcPr>
            <w:tcW w:w="2355" w:type="dxa"/>
          </w:tcPr>
          <w:p w14:paraId="70E3119E" w14:textId="3B1E50DE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pid</w:t>
            </w:r>
          </w:p>
        </w:tc>
        <w:tc>
          <w:tcPr>
            <w:tcW w:w="1710" w:type="dxa"/>
          </w:tcPr>
          <w:p w14:paraId="5227DA3A" w14:textId="4915CC8B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5DEBB86A" w14:textId="2B607153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370E9014" w14:textId="5932CE4D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PK/Product</w:t>
            </w:r>
          </w:p>
        </w:tc>
      </w:tr>
      <w:tr w:rsidR="00A60F8C" w14:paraId="04E8D4B2" w14:textId="77777777" w:rsidTr="1646FB9E">
        <w:trPr>
          <w:trHeight w:val="377"/>
        </w:trPr>
        <w:tc>
          <w:tcPr>
            <w:tcW w:w="2235" w:type="dxa"/>
          </w:tcPr>
          <w:p w14:paraId="3F362E35" w14:textId="1DA53053" w:rsidR="00A60F8C" w:rsidRPr="00A57BB2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57BB2">
              <w:rPr>
                <w:rFonts w:ascii="Times New Roman" w:hAnsi="Times New Roman" w:cs="Times New Roman"/>
                <w:color w:val="000000" w:themeColor="text1"/>
              </w:rPr>
              <w:t>Complaint</w:t>
            </w:r>
          </w:p>
        </w:tc>
        <w:tc>
          <w:tcPr>
            <w:tcW w:w="2355" w:type="dxa"/>
          </w:tcPr>
          <w:p w14:paraId="1C97776E" w14:textId="339F8B9C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cid</w:t>
            </w:r>
          </w:p>
        </w:tc>
        <w:tc>
          <w:tcPr>
            <w:tcW w:w="1710" w:type="dxa"/>
          </w:tcPr>
          <w:p w14:paraId="79CD7812" w14:textId="73E3FE7E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5A8444D2" w14:textId="3DD3697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1F5116EA" w14:textId="0B7B4C51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</w:t>
            </w:r>
          </w:p>
        </w:tc>
      </w:tr>
      <w:tr w:rsidR="00A60F8C" w14:paraId="67DB0505" w14:textId="77777777" w:rsidTr="1646FB9E">
        <w:trPr>
          <w:trHeight w:val="377"/>
        </w:trPr>
        <w:tc>
          <w:tcPr>
            <w:tcW w:w="2235" w:type="dxa"/>
          </w:tcPr>
          <w:p w14:paraId="2538E2B2" w14:textId="3EAF430A" w:rsidR="00A60F8C" w:rsidRPr="00A57BB2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57BB2">
              <w:rPr>
                <w:rFonts w:ascii="Times New Roman" w:hAnsi="Times New Roman" w:cs="Times New Roman"/>
                <w:color w:val="000000" w:themeColor="text1"/>
              </w:rPr>
              <w:t>Complaint</w:t>
            </w:r>
          </w:p>
        </w:tc>
        <w:tc>
          <w:tcPr>
            <w:tcW w:w="2355" w:type="dxa"/>
          </w:tcPr>
          <w:p w14:paraId="125D89F4" w14:textId="47DD5309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cdate</w:t>
            </w:r>
          </w:p>
        </w:tc>
        <w:tc>
          <w:tcPr>
            <w:tcW w:w="1710" w:type="dxa"/>
          </w:tcPr>
          <w:p w14:paraId="29820D77" w14:textId="0EA67F7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1890" w:type="dxa"/>
          </w:tcPr>
          <w:p w14:paraId="7D4B4E11" w14:textId="49127AAE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4CFED916" w14:textId="57BA77FD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4E6830C3" w14:textId="77777777" w:rsidTr="1646FB9E">
        <w:trPr>
          <w:trHeight w:val="377"/>
        </w:trPr>
        <w:tc>
          <w:tcPr>
            <w:tcW w:w="2235" w:type="dxa"/>
          </w:tcPr>
          <w:p w14:paraId="5045BEB4" w14:textId="39E65111" w:rsidR="00A60F8C" w:rsidRPr="00A57BB2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57BB2">
              <w:rPr>
                <w:rFonts w:ascii="Times New Roman" w:hAnsi="Times New Roman" w:cs="Times New Roman"/>
                <w:color w:val="000000" w:themeColor="text1"/>
              </w:rPr>
              <w:t>Complaint</w:t>
            </w:r>
          </w:p>
        </w:tc>
        <w:tc>
          <w:tcPr>
            <w:tcW w:w="2355" w:type="dxa"/>
          </w:tcPr>
          <w:p w14:paraId="1EB1E705" w14:textId="0D3985EA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description</w:t>
            </w:r>
          </w:p>
        </w:tc>
        <w:tc>
          <w:tcPr>
            <w:tcW w:w="1710" w:type="dxa"/>
          </w:tcPr>
          <w:p w14:paraId="29F86650" w14:textId="5928FCE9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3979C715" w14:textId="5DB21FD6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0FD73711" w14:textId="10805156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16CDFB46" w14:textId="77777777" w:rsidTr="1646FB9E">
        <w:trPr>
          <w:trHeight w:val="377"/>
        </w:trPr>
        <w:tc>
          <w:tcPr>
            <w:tcW w:w="2235" w:type="dxa"/>
          </w:tcPr>
          <w:p w14:paraId="2A80310C" w14:textId="0B3DE6E5" w:rsidR="00A60F8C" w:rsidRPr="00A57BB2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57BB2">
              <w:rPr>
                <w:rFonts w:ascii="Times New Roman" w:hAnsi="Times New Roman" w:cs="Times New Roman"/>
                <w:color w:val="000000" w:themeColor="text1"/>
              </w:rPr>
              <w:t>Complaint</w:t>
            </w:r>
          </w:p>
        </w:tc>
        <w:tc>
          <w:tcPr>
            <w:tcW w:w="2355" w:type="dxa"/>
          </w:tcPr>
          <w:p w14:paraId="12E6565B" w14:textId="6A30C0FC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treatment</w:t>
            </w:r>
          </w:p>
        </w:tc>
        <w:tc>
          <w:tcPr>
            <w:tcW w:w="1710" w:type="dxa"/>
          </w:tcPr>
          <w:p w14:paraId="298B8EFE" w14:textId="4D0A4DCD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69F96702" w14:textId="323FD691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50</w:t>
            </w:r>
          </w:p>
        </w:tc>
        <w:tc>
          <w:tcPr>
            <w:tcW w:w="1710" w:type="dxa"/>
          </w:tcPr>
          <w:p w14:paraId="1FF1B589" w14:textId="0C7DE008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17F26A85" w14:textId="77777777" w:rsidTr="1646FB9E">
        <w:trPr>
          <w:trHeight w:val="377"/>
        </w:trPr>
        <w:tc>
          <w:tcPr>
            <w:tcW w:w="2235" w:type="dxa"/>
          </w:tcPr>
          <w:p w14:paraId="59438542" w14:textId="37EA2E33" w:rsidR="00A60F8C" w:rsidRPr="00A57BB2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57BB2">
              <w:rPr>
                <w:rFonts w:ascii="Times New Roman" w:hAnsi="Times New Roman" w:cs="Times New Roman"/>
                <w:color w:val="000000" w:themeColor="text1"/>
              </w:rPr>
              <w:t>Make_Complaint</w:t>
            </w:r>
          </w:p>
        </w:tc>
        <w:tc>
          <w:tcPr>
            <w:tcW w:w="2355" w:type="dxa"/>
          </w:tcPr>
          <w:p w14:paraId="0E5C089A" w14:textId="7FF06968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cid</w:t>
            </w:r>
          </w:p>
        </w:tc>
        <w:tc>
          <w:tcPr>
            <w:tcW w:w="1710" w:type="dxa"/>
          </w:tcPr>
          <w:p w14:paraId="7BC2A454" w14:textId="5B013C0A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7527270B" w14:textId="7BE2A78A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7A11CD00" w14:textId="30386CBC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PK/Complaint</w:t>
            </w:r>
          </w:p>
        </w:tc>
      </w:tr>
      <w:tr w:rsidR="00A60F8C" w14:paraId="4A59645B" w14:textId="77777777" w:rsidTr="1646FB9E">
        <w:trPr>
          <w:trHeight w:val="377"/>
        </w:trPr>
        <w:tc>
          <w:tcPr>
            <w:tcW w:w="2235" w:type="dxa"/>
          </w:tcPr>
          <w:p w14:paraId="2BCD9B8E" w14:textId="70A6A63A" w:rsidR="00A60F8C" w:rsidRPr="00A57BB2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57BB2">
              <w:rPr>
                <w:rFonts w:ascii="Times New Roman" w:hAnsi="Times New Roman" w:cs="Times New Roman"/>
                <w:color w:val="000000" w:themeColor="text1"/>
              </w:rPr>
              <w:t>Make_Complaint</w:t>
            </w:r>
          </w:p>
        </w:tc>
        <w:tc>
          <w:tcPr>
            <w:tcW w:w="2355" w:type="dxa"/>
          </w:tcPr>
          <w:p w14:paraId="09D56E55" w14:textId="04B8452D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cname</w:t>
            </w:r>
          </w:p>
        </w:tc>
        <w:tc>
          <w:tcPr>
            <w:tcW w:w="1710" w:type="dxa"/>
          </w:tcPr>
          <w:p w14:paraId="5BF65AE4" w14:textId="3F679AA4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 xml:space="preserve">VARCHAR </w:t>
            </w:r>
          </w:p>
        </w:tc>
        <w:tc>
          <w:tcPr>
            <w:tcW w:w="1890" w:type="dxa"/>
          </w:tcPr>
          <w:p w14:paraId="1509B685" w14:textId="7B6EBEDF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30ABD00E" w14:textId="59DA2564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FK/</w:t>
            </w:r>
            <w:r w:rsidRPr="003555F6">
              <w:rPr>
                <w:rFonts w:ascii="Times New Roman" w:hAnsi="Times New Roman" w:cs="Times New Roman"/>
                <w:color w:val="000000" w:themeColor="text1"/>
              </w:rPr>
              <w:t xml:space="preserve"> Purchased</w:t>
            </w:r>
          </w:p>
        </w:tc>
      </w:tr>
      <w:tr w:rsidR="00A60F8C" w14:paraId="15F75AF9" w14:textId="77777777" w:rsidTr="1646FB9E">
        <w:trPr>
          <w:trHeight w:val="377"/>
        </w:trPr>
        <w:tc>
          <w:tcPr>
            <w:tcW w:w="2235" w:type="dxa"/>
          </w:tcPr>
          <w:p w14:paraId="4E8E753B" w14:textId="5E5D33AB" w:rsidR="00A60F8C" w:rsidRPr="00A57BB2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57BB2">
              <w:rPr>
                <w:rFonts w:ascii="Times New Roman" w:hAnsi="Times New Roman" w:cs="Times New Roman"/>
                <w:color w:val="000000" w:themeColor="text1"/>
              </w:rPr>
              <w:t>Make_Complaint</w:t>
            </w:r>
          </w:p>
        </w:tc>
        <w:tc>
          <w:tcPr>
            <w:tcW w:w="2355" w:type="dxa"/>
          </w:tcPr>
          <w:p w14:paraId="4A342DA0" w14:textId="12D50818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pid</w:t>
            </w:r>
          </w:p>
        </w:tc>
        <w:tc>
          <w:tcPr>
            <w:tcW w:w="1710" w:type="dxa"/>
          </w:tcPr>
          <w:p w14:paraId="4EC7411F" w14:textId="5DCCE2C2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4D1A0E9D" w14:textId="31C8F4E6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7BAF7A64" w14:textId="5D2DD65C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FK/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3555F6">
              <w:rPr>
                <w:rFonts w:ascii="Times New Roman" w:hAnsi="Times New Roman" w:cs="Times New Roman"/>
                <w:color w:val="000000" w:themeColor="text1"/>
              </w:rPr>
              <w:t>Purchased</w:t>
            </w:r>
          </w:p>
        </w:tc>
      </w:tr>
      <w:tr w:rsidR="00A60F8C" w14:paraId="5A1217C4" w14:textId="77777777" w:rsidTr="1646FB9E">
        <w:trPr>
          <w:trHeight w:val="377"/>
        </w:trPr>
        <w:tc>
          <w:tcPr>
            <w:tcW w:w="2235" w:type="dxa"/>
          </w:tcPr>
          <w:p w14:paraId="002A76E6" w14:textId="1676851B" w:rsidR="00A60F8C" w:rsidRPr="00A57BB2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57BB2">
              <w:rPr>
                <w:rFonts w:ascii="Times New Roman" w:hAnsi="Times New Roman" w:cs="Times New Roman"/>
                <w:color w:val="000000" w:themeColor="text1"/>
              </w:rPr>
              <w:t>Accident</w:t>
            </w:r>
          </w:p>
        </w:tc>
        <w:tc>
          <w:tcPr>
            <w:tcW w:w="2355" w:type="dxa"/>
          </w:tcPr>
          <w:p w14:paraId="781FF53F" w14:textId="0C18E619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accidentnum</w:t>
            </w:r>
          </w:p>
        </w:tc>
        <w:tc>
          <w:tcPr>
            <w:tcW w:w="1710" w:type="dxa"/>
          </w:tcPr>
          <w:p w14:paraId="7D106BB8" w14:textId="6944E2B3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7A016767" w14:textId="4E6AF239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22E8DA79" w14:textId="7F6F6724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</w:t>
            </w:r>
          </w:p>
        </w:tc>
      </w:tr>
      <w:tr w:rsidR="00A60F8C" w14:paraId="4ABDECDD" w14:textId="77777777" w:rsidTr="1646FB9E">
        <w:trPr>
          <w:trHeight w:val="377"/>
        </w:trPr>
        <w:tc>
          <w:tcPr>
            <w:tcW w:w="2235" w:type="dxa"/>
          </w:tcPr>
          <w:p w14:paraId="1926A8DA" w14:textId="2C2039D3" w:rsidR="00A60F8C" w:rsidRPr="00A57BB2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57BB2">
              <w:rPr>
                <w:rFonts w:ascii="Times New Roman" w:hAnsi="Times New Roman" w:cs="Times New Roman"/>
                <w:color w:val="000000" w:themeColor="text1"/>
              </w:rPr>
              <w:t>Accident</w:t>
            </w:r>
          </w:p>
        </w:tc>
        <w:tc>
          <w:tcPr>
            <w:tcW w:w="2355" w:type="dxa"/>
          </w:tcPr>
          <w:p w14:paraId="7B287CC6" w14:textId="77829239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accidentdate</w:t>
            </w:r>
          </w:p>
        </w:tc>
        <w:tc>
          <w:tcPr>
            <w:tcW w:w="1710" w:type="dxa"/>
          </w:tcPr>
          <w:p w14:paraId="5B47A001" w14:textId="6434080E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1890" w:type="dxa"/>
          </w:tcPr>
          <w:p w14:paraId="65D22BBD" w14:textId="3ACA540A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4AE4E8A5" w14:textId="12CD5B3F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059B07E1" w14:textId="77777777" w:rsidTr="1646FB9E">
        <w:trPr>
          <w:trHeight w:val="377"/>
        </w:trPr>
        <w:tc>
          <w:tcPr>
            <w:tcW w:w="2235" w:type="dxa"/>
          </w:tcPr>
          <w:p w14:paraId="21C321C1" w14:textId="1513DC20" w:rsidR="00A60F8C" w:rsidRPr="00A57BB2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57BB2">
              <w:rPr>
                <w:rFonts w:ascii="Times New Roman" w:hAnsi="Times New Roman" w:cs="Times New Roman"/>
                <w:color w:val="000000" w:themeColor="text1"/>
              </w:rPr>
              <w:t>Accident</w:t>
            </w:r>
          </w:p>
        </w:tc>
        <w:tc>
          <w:tcPr>
            <w:tcW w:w="2355" w:type="dxa"/>
          </w:tcPr>
          <w:p w14:paraId="55F2A415" w14:textId="5B1169A6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lostday</w:t>
            </w:r>
          </w:p>
        </w:tc>
        <w:tc>
          <w:tcPr>
            <w:tcW w:w="1710" w:type="dxa"/>
          </w:tcPr>
          <w:p w14:paraId="588D9198" w14:textId="7F6039E1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4A175780" w14:textId="4338949C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7C8496D3" w14:textId="2FE917B6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726C499F" w14:textId="77777777" w:rsidTr="1646FB9E">
        <w:trPr>
          <w:trHeight w:val="377"/>
        </w:trPr>
        <w:tc>
          <w:tcPr>
            <w:tcW w:w="2235" w:type="dxa"/>
          </w:tcPr>
          <w:p w14:paraId="2FDB9C82" w14:textId="2AB72893" w:rsidR="00A60F8C" w:rsidRPr="0085514E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85514E">
              <w:rPr>
                <w:rFonts w:ascii="Times New Roman" w:hAnsi="Times New Roman" w:cs="Times New Roman"/>
                <w:color w:val="000000" w:themeColor="text1"/>
              </w:rPr>
              <w:t>Record_Fixacci</w:t>
            </w:r>
          </w:p>
        </w:tc>
        <w:tc>
          <w:tcPr>
            <w:tcW w:w="2355" w:type="dxa"/>
          </w:tcPr>
          <w:p w14:paraId="17100078" w14:textId="242702AD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accidentnum</w:t>
            </w:r>
          </w:p>
        </w:tc>
        <w:tc>
          <w:tcPr>
            <w:tcW w:w="1710" w:type="dxa"/>
          </w:tcPr>
          <w:p w14:paraId="5BEEBBE1" w14:textId="2844E9AB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70AAA118" w14:textId="51C1EA13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5CF3074F" w14:textId="6BCB6AAC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FK/Accident</w:t>
            </w:r>
          </w:p>
        </w:tc>
      </w:tr>
      <w:tr w:rsidR="00A60F8C" w14:paraId="2287E4C0" w14:textId="77777777" w:rsidTr="1646FB9E">
        <w:trPr>
          <w:trHeight w:val="377"/>
        </w:trPr>
        <w:tc>
          <w:tcPr>
            <w:tcW w:w="2235" w:type="dxa"/>
          </w:tcPr>
          <w:p w14:paraId="1A8F442D" w14:textId="3B81A399" w:rsidR="00A60F8C" w:rsidRPr="0085514E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85514E">
              <w:rPr>
                <w:rFonts w:ascii="Times New Roman" w:hAnsi="Times New Roman" w:cs="Times New Roman"/>
                <w:color w:val="000000" w:themeColor="text1"/>
              </w:rPr>
              <w:t>Record_Fixacci</w:t>
            </w:r>
          </w:p>
        </w:tc>
        <w:tc>
          <w:tcPr>
            <w:tcW w:w="2355" w:type="dxa"/>
          </w:tcPr>
          <w:p w14:paraId="05372D78" w14:textId="7D696968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pid</w:t>
            </w:r>
          </w:p>
        </w:tc>
        <w:tc>
          <w:tcPr>
            <w:tcW w:w="1710" w:type="dxa"/>
          </w:tcPr>
          <w:p w14:paraId="30D81422" w14:textId="0C8ADC6D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6C893763" w14:textId="71751122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671EC567" w14:textId="4A676FBF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</w:p>
        </w:tc>
      </w:tr>
      <w:tr w:rsidR="00A60F8C" w14:paraId="7CA91637" w14:textId="77777777" w:rsidTr="1646FB9E">
        <w:trPr>
          <w:trHeight w:val="377"/>
        </w:trPr>
        <w:tc>
          <w:tcPr>
            <w:tcW w:w="2235" w:type="dxa"/>
          </w:tcPr>
          <w:p w14:paraId="1B35C0D5" w14:textId="4F4263E0" w:rsidR="00A60F8C" w:rsidRPr="0085514E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85514E">
              <w:rPr>
                <w:rFonts w:ascii="Times New Roman" w:hAnsi="Times New Roman" w:cs="Times New Roman"/>
                <w:color w:val="000000" w:themeColor="text1"/>
              </w:rPr>
              <w:t>Record_Fixacci</w:t>
            </w:r>
          </w:p>
        </w:tc>
        <w:tc>
          <w:tcPr>
            <w:tcW w:w="2355" w:type="dxa"/>
          </w:tcPr>
          <w:p w14:paraId="783365BF" w14:textId="693880B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name</w:t>
            </w:r>
          </w:p>
        </w:tc>
        <w:tc>
          <w:tcPr>
            <w:tcW w:w="1710" w:type="dxa"/>
          </w:tcPr>
          <w:p w14:paraId="66D33D55" w14:textId="2AE7B642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50E4C3EA" w14:textId="5D7569E0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50</w:t>
            </w:r>
          </w:p>
        </w:tc>
        <w:tc>
          <w:tcPr>
            <w:tcW w:w="1710" w:type="dxa"/>
          </w:tcPr>
          <w:p w14:paraId="733CC045" w14:textId="5062B68A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FK/Technical</w:t>
            </w:r>
          </w:p>
        </w:tc>
      </w:tr>
      <w:tr w:rsidR="00A60F8C" w14:paraId="5A124100" w14:textId="77777777" w:rsidTr="1646FB9E">
        <w:trPr>
          <w:trHeight w:val="377"/>
        </w:trPr>
        <w:tc>
          <w:tcPr>
            <w:tcW w:w="2235" w:type="dxa"/>
          </w:tcPr>
          <w:p w14:paraId="2BB2CD97" w14:textId="59BF51B3" w:rsidR="00A60F8C" w:rsidRPr="00CD450E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D450E">
              <w:rPr>
                <w:rFonts w:ascii="Times New Roman" w:hAnsi="Times New Roman" w:cs="Times New Roman"/>
                <w:color w:val="000000" w:themeColor="text1"/>
              </w:rPr>
              <w:t>Record_Pacci</w:t>
            </w:r>
          </w:p>
        </w:tc>
        <w:tc>
          <w:tcPr>
            <w:tcW w:w="2355" w:type="dxa"/>
          </w:tcPr>
          <w:p w14:paraId="0585D640" w14:textId="46306899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accidentnum</w:t>
            </w:r>
          </w:p>
        </w:tc>
        <w:tc>
          <w:tcPr>
            <w:tcW w:w="1710" w:type="dxa"/>
          </w:tcPr>
          <w:p w14:paraId="7A791828" w14:textId="4A29A1EE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12A0BE9B" w14:textId="565C1A9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3BBCEE64" w14:textId="42DD0FAA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FK/Accident</w:t>
            </w:r>
          </w:p>
        </w:tc>
      </w:tr>
      <w:tr w:rsidR="00A60F8C" w14:paraId="79DE2160" w14:textId="77777777" w:rsidTr="1646FB9E">
        <w:trPr>
          <w:trHeight w:val="377"/>
        </w:trPr>
        <w:tc>
          <w:tcPr>
            <w:tcW w:w="2235" w:type="dxa"/>
          </w:tcPr>
          <w:p w14:paraId="20720AD7" w14:textId="1BAE2363" w:rsidR="00A60F8C" w:rsidRPr="00CD450E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D450E">
              <w:rPr>
                <w:rFonts w:ascii="Times New Roman" w:hAnsi="Times New Roman" w:cs="Times New Roman"/>
                <w:color w:val="000000" w:themeColor="text1"/>
              </w:rPr>
              <w:t>Record_Pacci</w:t>
            </w:r>
          </w:p>
        </w:tc>
        <w:tc>
          <w:tcPr>
            <w:tcW w:w="2355" w:type="dxa"/>
          </w:tcPr>
          <w:p w14:paraId="52168B8F" w14:textId="35AECACB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pid</w:t>
            </w:r>
          </w:p>
        </w:tc>
        <w:tc>
          <w:tcPr>
            <w:tcW w:w="1710" w:type="dxa"/>
          </w:tcPr>
          <w:p w14:paraId="45F4C24B" w14:textId="0DA6A604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59CE8CD0" w14:textId="5967EE16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63FCF209" w14:textId="7777777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</w:p>
        </w:tc>
      </w:tr>
      <w:tr w:rsidR="00A60F8C" w14:paraId="30C0F918" w14:textId="77777777" w:rsidTr="1646FB9E">
        <w:trPr>
          <w:trHeight w:val="377"/>
        </w:trPr>
        <w:tc>
          <w:tcPr>
            <w:tcW w:w="2235" w:type="dxa"/>
          </w:tcPr>
          <w:p w14:paraId="290F5F72" w14:textId="02903AE6" w:rsidR="00A60F8C" w:rsidRPr="00CD450E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D450E">
              <w:rPr>
                <w:rFonts w:ascii="Times New Roman" w:hAnsi="Times New Roman" w:cs="Times New Roman"/>
                <w:color w:val="000000" w:themeColor="text1"/>
              </w:rPr>
              <w:t>Record_Pacci</w:t>
            </w:r>
          </w:p>
        </w:tc>
        <w:tc>
          <w:tcPr>
            <w:tcW w:w="2355" w:type="dxa"/>
          </w:tcPr>
          <w:p w14:paraId="4DCD6657" w14:textId="028B2FF3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name</w:t>
            </w:r>
          </w:p>
        </w:tc>
        <w:tc>
          <w:tcPr>
            <w:tcW w:w="1710" w:type="dxa"/>
          </w:tcPr>
          <w:p w14:paraId="5BDBEDD9" w14:textId="30BB1D46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1F407A4C" w14:textId="155ECF6A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50</w:t>
            </w:r>
          </w:p>
        </w:tc>
        <w:tc>
          <w:tcPr>
            <w:tcW w:w="1710" w:type="dxa"/>
          </w:tcPr>
          <w:p w14:paraId="07A06EA2" w14:textId="3D8829A6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FK/Worker</w:t>
            </w:r>
          </w:p>
        </w:tc>
      </w:tr>
    </w:tbl>
    <w:p w14:paraId="5AFC3630" w14:textId="3862CBD5" w:rsidR="006D6B55" w:rsidRDefault="006D6B55" w:rsidP="006D6B55">
      <w:pPr>
        <w:rPr>
          <w:rFonts w:ascii="Times New Roman" w:hAnsi="Times New Roman" w:cs="Times New Roman"/>
          <w:b/>
          <w:color w:val="auto"/>
        </w:rPr>
      </w:pPr>
    </w:p>
    <w:p w14:paraId="413279CE" w14:textId="1E5D0A42" w:rsidR="006A3E37" w:rsidRDefault="006A3E37" w:rsidP="006D6B55">
      <w:pPr>
        <w:rPr>
          <w:rFonts w:ascii="Times New Roman" w:hAnsi="Times New Roman" w:cs="Times New Roman"/>
          <w:b/>
          <w:color w:val="auto"/>
        </w:rPr>
      </w:pPr>
    </w:p>
    <w:p w14:paraId="725F35EE" w14:textId="3BC2562F" w:rsidR="006A3E37" w:rsidRDefault="006A3E37" w:rsidP="006D6B55">
      <w:pPr>
        <w:rPr>
          <w:rFonts w:ascii="Times New Roman" w:hAnsi="Times New Roman" w:cs="Times New Roman"/>
          <w:b/>
          <w:color w:val="auto"/>
        </w:rPr>
      </w:pPr>
    </w:p>
    <w:p w14:paraId="297124B7" w14:textId="38553C80" w:rsidR="006A3E37" w:rsidRDefault="006A3E37" w:rsidP="006D6B55">
      <w:pPr>
        <w:rPr>
          <w:rFonts w:ascii="Times New Roman" w:hAnsi="Times New Roman" w:cs="Times New Roman"/>
          <w:b/>
          <w:color w:val="auto"/>
        </w:rPr>
      </w:pPr>
    </w:p>
    <w:p w14:paraId="38FEBFF6" w14:textId="35846647" w:rsidR="006A3E37" w:rsidRDefault="006A3E37" w:rsidP="006D6B55">
      <w:pPr>
        <w:rPr>
          <w:rFonts w:ascii="Times New Roman" w:hAnsi="Times New Roman" w:cs="Times New Roman"/>
          <w:b/>
          <w:color w:val="auto"/>
        </w:rPr>
      </w:pPr>
    </w:p>
    <w:p w14:paraId="3354941A" w14:textId="025CAE99" w:rsidR="006A3E37" w:rsidRDefault="006A3E37" w:rsidP="006D6B55">
      <w:pPr>
        <w:rPr>
          <w:rFonts w:ascii="Times New Roman" w:hAnsi="Times New Roman" w:cs="Times New Roman"/>
          <w:b/>
          <w:color w:val="auto"/>
        </w:rPr>
      </w:pPr>
    </w:p>
    <w:p w14:paraId="52965A1E" w14:textId="2606ED0A" w:rsidR="006A3E37" w:rsidRDefault="006A3E37" w:rsidP="006D6B55">
      <w:pPr>
        <w:rPr>
          <w:rFonts w:ascii="Times New Roman" w:hAnsi="Times New Roman" w:cs="Times New Roman"/>
          <w:b/>
          <w:color w:val="auto"/>
        </w:rPr>
      </w:pPr>
    </w:p>
    <w:p w14:paraId="72C061E9" w14:textId="734BDA31" w:rsidR="006A3E37" w:rsidRDefault="006A3E37" w:rsidP="006D6B55">
      <w:pPr>
        <w:rPr>
          <w:rFonts w:ascii="Times New Roman" w:hAnsi="Times New Roman" w:cs="Times New Roman"/>
          <w:b/>
          <w:color w:val="auto"/>
        </w:rPr>
      </w:pPr>
    </w:p>
    <w:p w14:paraId="3FFE891B" w14:textId="44C242E8" w:rsidR="006A3E37" w:rsidRDefault="006A3E37" w:rsidP="006D6B55">
      <w:pPr>
        <w:rPr>
          <w:rFonts w:ascii="Times New Roman" w:hAnsi="Times New Roman" w:cs="Times New Roman"/>
          <w:b/>
          <w:color w:val="auto"/>
        </w:rPr>
      </w:pPr>
    </w:p>
    <w:p w14:paraId="427D2C23" w14:textId="0BA2DCF2" w:rsidR="006A3E37" w:rsidRDefault="006A3E37" w:rsidP="006D6B55">
      <w:pPr>
        <w:rPr>
          <w:rFonts w:ascii="Times New Roman" w:hAnsi="Times New Roman" w:cs="Times New Roman"/>
          <w:b/>
          <w:color w:val="auto"/>
        </w:rPr>
      </w:pPr>
    </w:p>
    <w:p w14:paraId="0202E2B8" w14:textId="24363BB9" w:rsidR="006A3E37" w:rsidRDefault="006A3E37" w:rsidP="006A3E37">
      <w:pPr>
        <w:pStyle w:val="Heading1"/>
      </w:pPr>
      <w:bookmarkStart w:id="10" w:name="_Toc530395207"/>
      <w:r>
        <w:lastRenderedPageBreak/>
        <w:t>Task 3</w:t>
      </w:r>
      <w:bookmarkEnd w:id="10"/>
    </w:p>
    <w:p w14:paraId="4F9DE08D" w14:textId="422AF26D" w:rsidR="006A3E37" w:rsidRDefault="006A3E37" w:rsidP="006A3E37">
      <w:pPr>
        <w:pStyle w:val="Heading2"/>
      </w:pPr>
      <w:bookmarkStart w:id="11" w:name="_Toc530395208"/>
      <w:r>
        <w:t>3.1 Discussion of storage structure for table</w:t>
      </w:r>
      <w:bookmarkEnd w:id="11"/>
    </w:p>
    <w:p w14:paraId="3EDCADDC" w14:textId="53069492" w:rsidR="00855D04" w:rsidRDefault="005D17BD" w:rsidP="00855D04">
      <w:pPr>
        <w:rPr>
          <w:color w:val="000000" w:themeColor="text1"/>
        </w:rPr>
      </w:pPr>
      <w:r>
        <w:rPr>
          <w:color w:val="000000" w:themeColor="text1"/>
        </w:rPr>
        <w:t>There are three main file organization</w:t>
      </w:r>
      <w:r w:rsidR="00006C7A">
        <w:rPr>
          <w:color w:val="000000" w:themeColor="text1"/>
        </w:rPr>
        <w:t xml:space="preserve"> </w:t>
      </w:r>
      <w:r w:rsidR="006E6D6B">
        <w:rPr>
          <w:color w:val="000000" w:themeColor="text1"/>
        </w:rPr>
        <w:t>such as heap file, index sequential file and dynamic hashing.</w:t>
      </w:r>
      <w:r>
        <w:rPr>
          <w:color w:val="000000" w:themeColor="text1"/>
        </w:rPr>
        <w:t xml:space="preserve"> </w:t>
      </w:r>
    </w:p>
    <w:p w14:paraId="1507A1AF" w14:textId="3404AF66" w:rsidR="00DC6021" w:rsidRDefault="00D73617" w:rsidP="00855D04">
      <w:pPr>
        <w:rPr>
          <w:color w:val="000000" w:themeColor="text1"/>
        </w:rPr>
      </w:pPr>
      <w:r>
        <w:rPr>
          <w:color w:val="000000" w:themeColor="text1"/>
        </w:rPr>
        <w:t xml:space="preserve">As I need to insert bulk </w:t>
      </w:r>
      <w:r w:rsidR="00CF5BF2">
        <w:rPr>
          <w:color w:val="000000" w:themeColor="text1"/>
        </w:rPr>
        <w:t xml:space="preserve">data without ordering and don’t </w:t>
      </w:r>
      <w:r w:rsidR="003472B1">
        <w:rPr>
          <w:color w:val="000000" w:themeColor="text1"/>
        </w:rPr>
        <w:t>not need any searching, I could use heap file organization.</w:t>
      </w:r>
    </w:p>
    <w:p w14:paraId="7E1A91F5" w14:textId="3840D1ED" w:rsidR="00DC6021" w:rsidRPr="00770EA6" w:rsidRDefault="00391F23" w:rsidP="00855D04">
      <w:pPr>
        <w:rPr>
          <w:color w:val="000000" w:themeColor="text1"/>
        </w:rPr>
      </w:pPr>
      <w:r>
        <w:rPr>
          <w:color w:val="000000" w:themeColor="text1"/>
        </w:rPr>
        <w:t xml:space="preserve">I will use indexed sequential file for the </w:t>
      </w:r>
      <w:r w:rsidR="008875E3">
        <w:rPr>
          <w:color w:val="000000" w:themeColor="text1"/>
        </w:rPr>
        <w:t>table whose queries have range search</w:t>
      </w:r>
    </w:p>
    <w:p w14:paraId="6D16F1FB" w14:textId="6E003FD8" w:rsidR="008875E3" w:rsidRDefault="008875E3" w:rsidP="008875E3">
      <w:pPr>
        <w:rPr>
          <w:color w:val="000000" w:themeColor="text1"/>
        </w:rPr>
      </w:pPr>
      <w:r>
        <w:rPr>
          <w:color w:val="000000" w:themeColor="text1"/>
        </w:rPr>
        <w:t>I will use dynamic hash file for the table whose queries have random search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5"/>
        <w:gridCol w:w="2318"/>
        <w:gridCol w:w="1667"/>
        <w:gridCol w:w="1521"/>
        <w:gridCol w:w="1859"/>
      </w:tblGrid>
      <w:tr w:rsidR="006827EC" w14:paraId="488D9D08" w14:textId="77777777" w:rsidTr="000107C4">
        <w:tc>
          <w:tcPr>
            <w:tcW w:w="1985" w:type="dxa"/>
          </w:tcPr>
          <w:p w14:paraId="4CD1426F" w14:textId="31B584FA" w:rsidR="006827EC" w:rsidRPr="006827EC" w:rsidRDefault="006827EC" w:rsidP="008875E3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Table Name</w:t>
            </w:r>
          </w:p>
        </w:tc>
        <w:tc>
          <w:tcPr>
            <w:tcW w:w="2318" w:type="dxa"/>
          </w:tcPr>
          <w:p w14:paraId="12EE7BDC" w14:textId="4F45ED8B" w:rsidR="006827EC" w:rsidRPr="006827EC" w:rsidRDefault="006827EC" w:rsidP="008875E3">
            <w:pPr>
              <w:rPr>
                <w:b/>
                <w:color w:val="000000" w:themeColor="text1"/>
              </w:rPr>
            </w:pPr>
            <w:r w:rsidRPr="006827EC">
              <w:rPr>
                <w:rFonts w:hint="eastAsia"/>
                <w:b/>
                <w:color w:val="000000" w:themeColor="text1"/>
              </w:rPr>
              <w:t>T</w:t>
            </w:r>
            <w:r w:rsidRPr="006827EC">
              <w:rPr>
                <w:b/>
                <w:color w:val="000000" w:themeColor="text1"/>
              </w:rPr>
              <w:t>ype of Query</w:t>
            </w:r>
          </w:p>
        </w:tc>
        <w:tc>
          <w:tcPr>
            <w:tcW w:w="1667" w:type="dxa"/>
          </w:tcPr>
          <w:p w14:paraId="62127119" w14:textId="1AFE9D9E" w:rsidR="006827EC" w:rsidRPr="001A4D32" w:rsidRDefault="00B87876" w:rsidP="008875E3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Search Key</w:t>
            </w:r>
          </w:p>
        </w:tc>
        <w:tc>
          <w:tcPr>
            <w:tcW w:w="1521" w:type="dxa"/>
          </w:tcPr>
          <w:p w14:paraId="7889C58A" w14:textId="4DC32AEC" w:rsidR="006827EC" w:rsidRPr="001A4D32" w:rsidRDefault="00B87876" w:rsidP="008875E3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Frequency</w:t>
            </w:r>
          </w:p>
        </w:tc>
        <w:tc>
          <w:tcPr>
            <w:tcW w:w="1859" w:type="dxa"/>
          </w:tcPr>
          <w:p w14:paraId="586C29D4" w14:textId="7C086E74" w:rsidR="006827EC" w:rsidRDefault="00B87876" w:rsidP="008875E3">
            <w:pPr>
              <w:rPr>
                <w:color w:val="000000" w:themeColor="text1"/>
              </w:rPr>
            </w:pPr>
            <w:r>
              <w:rPr>
                <w:b/>
                <w:color w:val="000000" w:themeColor="text1"/>
              </w:rPr>
              <w:t>File Organization</w:t>
            </w:r>
          </w:p>
        </w:tc>
      </w:tr>
      <w:tr w:rsidR="00B87876" w14:paraId="0F638D17" w14:textId="77777777" w:rsidTr="000107C4">
        <w:tc>
          <w:tcPr>
            <w:tcW w:w="1985" w:type="dxa"/>
          </w:tcPr>
          <w:p w14:paraId="41396AAC" w14:textId="04115502" w:rsidR="00B87876" w:rsidRPr="00B87876" w:rsidRDefault="00FE0FDC" w:rsidP="008875E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Employee</w:t>
            </w:r>
          </w:p>
        </w:tc>
        <w:tc>
          <w:tcPr>
            <w:tcW w:w="2318" w:type="dxa"/>
          </w:tcPr>
          <w:p w14:paraId="07806714" w14:textId="3E9ED582" w:rsidR="00B87876" w:rsidRPr="00C41B32" w:rsidRDefault="002E631D" w:rsidP="00C41B3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920D2B">
              <w:rPr>
                <w:color w:val="000000" w:themeColor="text1"/>
              </w:rPr>
              <w:t>1</w:t>
            </w:r>
            <w:r>
              <w:rPr>
                <w:color w:val="000000" w:themeColor="text1"/>
              </w:rPr>
              <w:t>]</w:t>
            </w:r>
            <w:r w:rsidR="00FE0FDC">
              <w:rPr>
                <w:color w:val="000000" w:themeColor="text1"/>
              </w:rPr>
              <w:t xml:space="preserve"> insert</w:t>
            </w:r>
            <w:r w:rsidR="00DB68B9">
              <w:rPr>
                <w:color w:val="000000" w:themeColor="text1"/>
              </w:rPr>
              <w:t xml:space="preserve"> </w:t>
            </w:r>
            <w:r w:rsidR="00C23F95">
              <w:rPr>
                <w:color w:val="000000" w:themeColor="text1"/>
              </w:rPr>
              <w:t xml:space="preserve"> </w:t>
            </w:r>
          </w:p>
          <w:p w14:paraId="4F1EBCEF" w14:textId="3C91A874" w:rsidR="00313E46" w:rsidRDefault="00007B61" w:rsidP="008875E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DB6A4E">
              <w:rPr>
                <w:color w:val="000000" w:themeColor="text1"/>
              </w:rPr>
              <w:t>6</w:t>
            </w:r>
            <w:r>
              <w:rPr>
                <w:color w:val="000000" w:themeColor="text1"/>
              </w:rPr>
              <w:t>]</w:t>
            </w:r>
            <w:r w:rsidR="00DB6A4E">
              <w:rPr>
                <w:color w:val="000000" w:themeColor="text1"/>
              </w:rPr>
              <w:t xml:space="preserve"> random search</w:t>
            </w:r>
          </w:p>
          <w:p w14:paraId="52BE288B" w14:textId="7B8F8F47" w:rsidR="00313E46" w:rsidRPr="00B35A35" w:rsidRDefault="00313E46" w:rsidP="008875E3">
            <w:pPr>
              <w:rPr>
                <w:color w:val="000000" w:themeColor="text1"/>
              </w:rPr>
            </w:pPr>
          </w:p>
        </w:tc>
        <w:tc>
          <w:tcPr>
            <w:tcW w:w="1667" w:type="dxa"/>
          </w:tcPr>
          <w:p w14:paraId="3116181A" w14:textId="3A44DEA2" w:rsidR="00B87876" w:rsidRDefault="004F4A6B" w:rsidP="008875E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 w:rsidR="002A1B01">
              <w:rPr>
                <w:color w:val="000000" w:themeColor="text1"/>
              </w:rPr>
              <w:t>------</w:t>
            </w:r>
          </w:p>
          <w:p w14:paraId="64263117" w14:textId="37A76AD9" w:rsidR="004F4A6B" w:rsidRPr="007B56C4" w:rsidRDefault="004F4A6B" w:rsidP="008875E3">
            <w:pPr>
              <w:rPr>
                <w:color w:val="000000" w:themeColor="text1"/>
              </w:rPr>
            </w:pPr>
            <w:r w:rsidRPr="007B56C4">
              <w:rPr>
                <w:color w:val="000000" w:themeColor="text1"/>
              </w:rPr>
              <w:t>n</w:t>
            </w:r>
            <w:r w:rsidRPr="007B56C4">
              <w:rPr>
                <w:rFonts w:hint="eastAsia"/>
                <w:color w:val="000000" w:themeColor="text1"/>
              </w:rPr>
              <w:t>am</w:t>
            </w:r>
            <w:r w:rsidRPr="007B56C4">
              <w:rPr>
                <w:color w:val="000000" w:themeColor="text1"/>
              </w:rPr>
              <w:t>e</w:t>
            </w:r>
          </w:p>
        </w:tc>
        <w:tc>
          <w:tcPr>
            <w:tcW w:w="1521" w:type="dxa"/>
          </w:tcPr>
          <w:p w14:paraId="344B06C0" w14:textId="77777777" w:rsidR="00B87876" w:rsidRPr="002A1B01" w:rsidRDefault="001568A3" w:rsidP="008875E3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2</w:t>
            </w:r>
            <w:r w:rsidR="007B56C4" w:rsidRPr="002A1B01">
              <w:rPr>
                <w:color w:val="000000" w:themeColor="text1"/>
              </w:rPr>
              <w:t>/</w:t>
            </w:r>
            <w:r w:rsidRPr="002A1B01">
              <w:rPr>
                <w:color w:val="000000" w:themeColor="text1"/>
              </w:rPr>
              <w:t>month</w:t>
            </w:r>
          </w:p>
          <w:p w14:paraId="28361BF8" w14:textId="66D416E3" w:rsidR="002A1B01" w:rsidRDefault="002A1B01" w:rsidP="008875E3">
            <w:pPr>
              <w:rPr>
                <w:b/>
                <w:color w:val="000000" w:themeColor="text1"/>
              </w:rPr>
            </w:pPr>
            <w:r w:rsidRPr="002A1B01">
              <w:rPr>
                <w:color w:val="000000" w:themeColor="text1"/>
              </w:rPr>
              <w:t>1/weak</w:t>
            </w:r>
          </w:p>
        </w:tc>
        <w:tc>
          <w:tcPr>
            <w:tcW w:w="1859" w:type="dxa"/>
          </w:tcPr>
          <w:p w14:paraId="3EDBC00D" w14:textId="6B72DBA6" w:rsidR="00B87876" w:rsidRPr="002A1B01" w:rsidRDefault="002A1B01" w:rsidP="008875E3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B87876" w14:paraId="56F79FBA" w14:textId="77777777" w:rsidTr="000107C4">
        <w:tc>
          <w:tcPr>
            <w:tcW w:w="1985" w:type="dxa"/>
          </w:tcPr>
          <w:p w14:paraId="375ED464" w14:textId="77777777" w:rsidR="00B87876" w:rsidRDefault="001E5A0C" w:rsidP="008875E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Quality_controller</w:t>
            </w:r>
          </w:p>
          <w:p w14:paraId="3EAFEC80" w14:textId="77777777" w:rsidR="001E5A0C" w:rsidRDefault="001E5A0C" w:rsidP="008875E3">
            <w:pPr>
              <w:rPr>
                <w:color w:val="000000" w:themeColor="text1"/>
              </w:rPr>
            </w:pPr>
          </w:p>
          <w:p w14:paraId="44C2E2EE" w14:textId="77777777" w:rsidR="00C45115" w:rsidRPr="00B87876" w:rsidRDefault="00C45115" w:rsidP="008875E3">
            <w:pPr>
              <w:rPr>
                <w:color w:val="000000" w:themeColor="text1"/>
              </w:rPr>
            </w:pPr>
          </w:p>
        </w:tc>
        <w:tc>
          <w:tcPr>
            <w:tcW w:w="2318" w:type="dxa"/>
          </w:tcPr>
          <w:p w14:paraId="497213B4" w14:textId="0C80145C" w:rsidR="00C45115" w:rsidRDefault="004045F4" w:rsidP="00C4511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[1] insert</w:t>
            </w:r>
          </w:p>
          <w:p w14:paraId="46E80B69" w14:textId="731BB609" w:rsidR="0004441B" w:rsidRPr="00C45115" w:rsidRDefault="0004441B" w:rsidP="00C4511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[16] random search</w:t>
            </w:r>
          </w:p>
          <w:p w14:paraId="6FCDCE3E" w14:textId="77777777" w:rsidR="009D7A59" w:rsidRPr="00C45115" w:rsidRDefault="009D7A59" w:rsidP="00C45115">
            <w:pPr>
              <w:jc w:val="center"/>
            </w:pPr>
          </w:p>
        </w:tc>
        <w:tc>
          <w:tcPr>
            <w:tcW w:w="1667" w:type="dxa"/>
          </w:tcPr>
          <w:p w14:paraId="1727FA41" w14:textId="77777777" w:rsidR="00B87876" w:rsidRDefault="00205376" w:rsidP="008875E3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>-------</w:t>
            </w:r>
          </w:p>
          <w:p w14:paraId="2D6F87A7" w14:textId="1F5B5081" w:rsidR="00205376" w:rsidRPr="00205376" w:rsidRDefault="0004441B" w:rsidP="008875E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na</w:t>
            </w:r>
            <w:r>
              <w:rPr>
                <w:color w:val="000000" w:themeColor="text1"/>
              </w:rPr>
              <w:t>me</w:t>
            </w:r>
          </w:p>
        </w:tc>
        <w:tc>
          <w:tcPr>
            <w:tcW w:w="1521" w:type="dxa"/>
          </w:tcPr>
          <w:p w14:paraId="2AB3D45B" w14:textId="19B11506" w:rsidR="00B87876" w:rsidRPr="005C2AA4" w:rsidRDefault="005C2AA4" w:rsidP="008875E3">
            <w:pPr>
              <w:rPr>
                <w:color w:val="000000" w:themeColor="text1"/>
              </w:rPr>
            </w:pPr>
            <w:r w:rsidRPr="005C2AA4">
              <w:rPr>
                <w:rFonts w:hint="eastAsia"/>
                <w:color w:val="000000" w:themeColor="text1"/>
              </w:rPr>
              <w:t>2/</w:t>
            </w:r>
            <w:r w:rsidRPr="005C2AA4">
              <w:rPr>
                <w:color w:val="000000" w:themeColor="text1"/>
              </w:rPr>
              <w:t>month</w:t>
            </w:r>
          </w:p>
        </w:tc>
        <w:tc>
          <w:tcPr>
            <w:tcW w:w="1859" w:type="dxa"/>
          </w:tcPr>
          <w:p w14:paraId="4FE673DC" w14:textId="5FAB8366" w:rsidR="00B87876" w:rsidRPr="00C45115" w:rsidRDefault="0004441B" w:rsidP="008875E3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C45115" w14:paraId="2C751344" w14:textId="77777777" w:rsidTr="000107C4">
        <w:tc>
          <w:tcPr>
            <w:tcW w:w="1985" w:type="dxa"/>
          </w:tcPr>
          <w:p w14:paraId="75B626B6" w14:textId="4DEF1DFA" w:rsidR="00C45115" w:rsidRDefault="00C45115" w:rsidP="00C45115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Technical</w:t>
            </w:r>
          </w:p>
        </w:tc>
        <w:tc>
          <w:tcPr>
            <w:tcW w:w="2318" w:type="dxa"/>
          </w:tcPr>
          <w:p w14:paraId="545C2E1C" w14:textId="77777777" w:rsidR="00C45115" w:rsidRDefault="00C45115" w:rsidP="00C4511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 w:rsidR="00221FA3">
              <w:rPr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]</w:t>
            </w:r>
            <w:r>
              <w:rPr>
                <w:color w:val="000000" w:themeColor="text1"/>
              </w:rPr>
              <w:t xml:space="preserve"> insert</w:t>
            </w:r>
          </w:p>
          <w:p w14:paraId="67F7FE83" w14:textId="1AD6FFEF" w:rsidR="00221FA3" w:rsidRDefault="00221FA3" w:rsidP="00C4511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[16] ra</w:t>
            </w:r>
            <w:r w:rsidR="007B7448">
              <w:rPr>
                <w:color w:val="000000" w:themeColor="text1"/>
              </w:rPr>
              <w:t>ndom</w:t>
            </w:r>
            <w:r w:rsidR="00CA2029">
              <w:rPr>
                <w:color w:val="000000" w:themeColor="text1"/>
              </w:rPr>
              <w:t xml:space="preserve"> search</w:t>
            </w:r>
          </w:p>
        </w:tc>
        <w:tc>
          <w:tcPr>
            <w:tcW w:w="1667" w:type="dxa"/>
          </w:tcPr>
          <w:p w14:paraId="587D71BB" w14:textId="77777777" w:rsidR="00C45115" w:rsidRDefault="00C45115" w:rsidP="008875E3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>--------</w:t>
            </w:r>
          </w:p>
          <w:p w14:paraId="2FEBE519" w14:textId="696CDE68" w:rsidR="007B7448" w:rsidRPr="007B7448" w:rsidRDefault="007B7448" w:rsidP="008875E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name</w:t>
            </w:r>
          </w:p>
        </w:tc>
        <w:tc>
          <w:tcPr>
            <w:tcW w:w="1521" w:type="dxa"/>
          </w:tcPr>
          <w:p w14:paraId="7AD6A6EE" w14:textId="77777777" w:rsidR="00C45115" w:rsidRDefault="00C45115" w:rsidP="008875E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2/month</w:t>
            </w:r>
          </w:p>
          <w:p w14:paraId="07C0AD14" w14:textId="366957B3" w:rsidR="007B7448" w:rsidRPr="005C2AA4" w:rsidRDefault="007B7448" w:rsidP="008875E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1/3 months</w:t>
            </w:r>
          </w:p>
        </w:tc>
        <w:tc>
          <w:tcPr>
            <w:tcW w:w="1859" w:type="dxa"/>
          </w:tcPr>
          <w:p w14:paraId="05BC8633" w14:textId="3098C91C" w:rsidR="00C45115" w:rsidRDefault="000107C4" w:rsidP="008875E3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0107C4" w14:paraId="393C2CC6" w14:textId="77777777" w:rsidTr="000107C4">
        <w:tc>
          <w:tcPr>
            <w:tcW w:w="1985" w:type="dxa"/>
          </w:tcPr>
          <w:p w14:paraId="67D629C5" w14:textId="085AB5DB" w:rsidR="000107C4" w:rsidRDefault="002E7014" w:rsidP="00C45115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Fix</w:t>
            </w:r>
          </w:p>
        </w:tc>
        <w:tc>
          <w:tcPr>
            <w:tcW w:w="2318" w:type="dxa"/>
          </w:tcPr>
          <w:p w14:paraId="19005CA1" w14:textId="77777777" w:rsidR="000107C4" w:rsidRDefault="002E7014" w:rsidP="00C4511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2C3BC7">
              <w:rPr>
                <w:color w:val="000000" w:themeColor="text1"/>
              </w:rPr>
              <w:t>2</w:t>
            </w:r>
            <w:r>
              <w:rPr>
                <w:color w:val="000000" w:themeColor="text1"/>
              </w:rPr>
              <w:t>]</w:t>
            </w:r>
            <w:r w:rsidR="002C3BC7">
              <w:rPr>
                <w:color w:val="000000" w:themeColor="text1"/>
              </w:rPr>
              <w:t xml:space="preserve"> insert</w:t>
            </w:r>
          </w:p>
          <w:p w14:paraId="35DB4477" w14:textId="77777777" w:rsidR="00FE3638" w:rsidRDefault="00FE3638" w:rsidP="00C4511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[10]</w:t>
            </w:r>
            <w:r w:rsidR="00CA2029">
              <w:rPr>
                <w:color w:val="000000" w:themeColor="text1"/>
              </w:rPr>
              <w:t xml:space="preserve"> random search</w:t>
            </w:r>
          </w:p>
          <w:p w14:paraId="5973677B" w14:textId="77777777" w:rsidR="00D42ECE" w:rsidRDefault="00D42ECE" w:rsidP="00C4511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612148">
              <w:rPr>
                <w:color w:val="000000" w:themeColor="text1"/>
              </w:rPr>
              <w:t>12</w:t>
            </w:r>
            <w:r>
              <w:rPr>
                <w:color w:val="000000" w:themeColor="text1"/>
              </w:rPr>
              <w:t>]</w:t>
            </w:r>
            <w:r w:rsidR="00333A6D">
              <w:rPr>
                <w:color w:val="000000" w:themeColor="text1"/>
              </w:rPr>
              <w:t xml:space="preserve"> random search</w:t>
            </w:r>
          </w:p>
          <w:p w14:paraId="1E0D67C6" w14:textId="65810458" w:rsidR="00985E77" w:rsidRDefault="00985E77" w:rsidP="00C4511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9D1E32">
              <w:rPr>
                <w:color w:val="000000" w:themeColor="text1"/>
              </w:rPr>
              <w:t>14</w:t>
            </w:r>
            <w:r>
              <w:rPr>
                <w:color w:val="000000" w:themeColor="text1"/>
              </w:rPr>
              <w:t>]</w:t>
            </w:r>
            <w:r w:rsidR="00497D62">
              <w:rPr>
                <w:color w:val="000000" w:themeColor="text1"/>
              </w:rPr>
              <w:t xml:space="preserve"> </w:t>
            </w:r>
            <w:r w:rsidR="009D1E32">
              <w:rPr>
                <w:color w:val="000000" w:themeColor="text1"/>
              </w:rPr>
              <w:t>random search</w:t>
            </w:r>
          </w:p>
        </w:tc>
        <w:tc>
          <w:tcPr>
            <w:tcW w:w="1667" w:type="dxa"/>
          </w:tcPr>
          <w:p w14:paraId="3FF3C907" w14:textId="77777777" w:rsidR="000107C4" w:rsidRDefault="00AE089F" w:rsidP="008875E3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>-------</w:t>
            </w:r>
          </w:p>
          <w:p w14:paraId="4DEAAFA3" w14:textId="32723B8D" w:rsidR="00CA2029" w:rsidRDefault="00333A6D" w:rsidP="008875E3">
            <w:pPr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r</w:t>
            </w:r>
            <w:r w:rsidR="00CA2029">
              <w:rPr>
                <w:rFonts w:hint="eastAsia"/>
                <w:color w:val="000000" w:themeColor="text1"/>
                <w:lang w:eastAsia="zh-CN"/>
              </w:rPr>
              <w:t>equest</w:t>
            </w:r>
            <w:r w:rsidR="00CA2029">
              <w:rPr>
                <w:color w:val="000000" w:themeColor="text1"/>
                <w:lang w:eastAsia="zh-CN"/>
              </w:rPr>
              <w:t>ed</w:t>
            </w:r>
          </w:p>
          <w:p w14:paraId="73DBFE63" w14:textId="77777777" w:rsidR="00333A6D" w:rsidRDefault="00333A6D" w:rsidP="008875E3">
            <w:pPr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pid</w:t>
            </w:r>
          </w:p>
          <w:p w14:paraId="0352DE6A" w14:textId="028DDDA0" w:rsidR="009D1E32" w:rsidRPr="00CA2029" w:rsidRDefault="00C82C51" w:rsidP="008875E3">
            <w:pPr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name</w:t>
            </w:r>
          </w:p>
        </w:tc>
        <w:tc>
          <w:tcPr>
            <w:tcW w:w="1521" w:type="dxa"/>
          </w:tcPr>
          <w:p w14:paraId="59FC5495" w14:textId="77777777" w:rsidR="000107C4" w:rsidRDefault="001832B5" w:rsidP="008875E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40</w:t>
            </w:r>
            <w:r>
              <w:rPr>
                <w:color w:val="000000" w:themeColor="text1"/>
              </w:rPr>
              <w:t>0/day</w:t>
            </w:r>
          </w:p>
          <w:p w14:paraId="74456362" w14:textId="77777777" w:rsidR="00CA2029" w:rsidRDefault="00D42ECE" w:rsidP="008875E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40/day</w:t>
            </w:r>
          </w:p>
          <w:p w14:paraId="282AB448" w14:textId="77777777" w:rsidR="00333A6D" w:rsidRDefault="00985E77" w:rsidP="008875E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1/month</w:t>
            </w:r>
          </w:p>
          <w:p w14:paraId="1D2B46ED" w14:textId="082744A4" w:rsidR="003C127F" w:rsidRDefault="00497D62" w:rsidP="008875E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5/day</w:t>
            </w:r>
          </w:p>
        </w:tc>
        <w:tc>
          <w:tcPr>
            <w:tcW w:w="1859" w:type="dxa"/>
          </w:tcPr>
          <w:p w14:paraId="204CB157" w14:textId="2E16EB56" w:rsidR="000107C4" w:rsidRPr="002A1B01" w:rsidRDefault="00D42ECE" w:rsidP="008875E3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E8096D" w14:paraId="6BCE26DE" w14:textId="77777777" w:rsidTr="000107C4">
        <w:tc>
          <w:tcPr>
            <w:tcW w:w="1985" w:type="dxa"/>
          </w:tcPr>
          <w:p w14:paraId="7AB0F963" w14:textId="4CCFC9F2" w:rsidR="00E8096D" w:rsidRDefault="00E8096D" w:rsidP="00E8096D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W</w:t>
            </w: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>rker</w:t>
            </w:r>
          </w:p>
        </w:tc>
        <w:tc>
          <w:tcPr>
            <w:tcW w:w="2318" w:type="dxa"/>
          </w:tcPr>
          <w:p w14:paraId="0FA832D1" w14:textId="381C89FE" w:rsidR="00E8096D" w:rsidRDefault="00E8096D" w:rsidP="00E8096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 w:rsidR="008C427C">
              <w:rPr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]</w:t>
            </w:r>
            <w:r>
              <w:rPr>
                <w:color w:val="000000" w:themeColor="text1"/>
              </w:rPr>
              <w:t xml:space="preserve"> insert</w:t>
            </w:r>
          </w:p>
          <w:p w14:paraId="725C4DA3" w14:textId="5F4066F7" w:rsidR="00E8096D" w:rsidRDefault="00E8096D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[13] random search</w:t>
            </w:r>
          </w:p>
        </w:tc>
        <w:tc>
          <w:tcPr>
            <w:tcW w:w="1667" w:type="dxa"/>
          </w:tcPr>
          <w:p w14:paraId="15A582CE" w14:textId="430199CC" w:rsidR="00E8096D" w:rsidRDefault="00E8096D" w:rsidP="00E8096D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---</w:t>
            </w:r>
            <w:r w:rsidR="00222E2E">
              <w:rPr>
                <w:b/>
                <w:color w:val="000000" w:themeColor="text1"/>
              </w:rPr>
              <w:t>-----</w:t>
            </w:r>
            <w:r>
              <w:rPr>
                <w:b/>
                <w:color w:val="000000" w:themeColor="text1"/>
              </w:rPr>
              <w:t>-</w:t>
            </w:r>
          </w:p>
          <w:p w14:paraId="5A1B5E06" w14:textId="5EE3DA2E" w:rsidR="00E8096D" w:rsidRPr="000E20DD" w:rsidRDefault="00222E2E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</w:t>
            </w:r>
            <w:r w:rsidR="00E8096D">
              <w:rPr>
                <w:rFonts w:hint="eastAsia"/>
                <w:color w:val="000000" w:themeColor="text1"/>
              </w:rPr>
              <w:t>ame</w:t>
            </w:r>
          </w:p>
        </w:tc>
        <w:tc>
          <w:tcPr>
            <w:tcW w:w="1521" w:type="dxa"/>
          </w:tcPr>
          <w:p w14:paraId="489B2766" w14:textId="77777777" w:rsidR="00E8096D" w:rsidRDefault="00E8096D" w:rsidP="00E8096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>/month</w:t>
            </w:r>
          </w:p>
          <w:p w14:paraId="66F2F71A" w14:textId="2B986C52" w:rsidR="00E8096D" w:rsidRDefault="00E8096D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10/month</w:t>
            </w:r>
          </w:p>
        </w:tc>
        <w:tc>
          <w:tcPr>
            <w:tcW w:w="1859" w:type="dxa"/>
          </w:tcPr>
          <w:p w14:paraId="11FE8201" w14:textId="76FD645A" w:rsidR="00E8096D" w:rsidRPr="002A1B01" w:rsidRDefault="00E8096D" w:rsidP="00E8096D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E8096D" w14:paraId="645B4F79" w14:textId="77777777" w:rsidTr="000107C4">
        <w:tc>
          <w:tcPr>
            <w:tcW w:w="1985" w:type="dxa"/>
          </w:tcPr>
          <w:p w14:paraId="5EB60FED" w14:textId="7F481A64" w:rsidR="00E8096D" w:rsidRDefault="00DE16EB" w:rsidP="00E8096D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Product</w:t>
            </w:r>
          </w:p>
        </w:tc>
        <w:tc>
          <w:tcPr>
            <w:tcW w:w="2318" w:type="dxa"/>
          </w:tcPr>
          <w:p w14:paraId="404B6C85" w14:textId="2F1A495F" w:rsidR="00E8096D" w:rsidRDefault="008C427C" w:rsidP="00E8096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>
              <w:rPr>
                <w:color w:val="000000" w:themeColor="text1"/>
              </w:rPr>
              <w:t>2</w:t>
            </w:r>
            <w:r>
              <w:rPr>
                <w:rFonts w:hint="eastAsia"/>
                <w:color w:val="000000" w:themeColor="text1"/>
              </w:rPr>
              <w:t>]</w:t>
            </w:r>
            <w:r w:rsidR="0004441B">
              <w:rPr>
                <w:color w:val="000000" w:themeColor="text1"/>
              </w:rPr>
              <w:t xml:space="preserve"> </w:t>
            </w:r>
            <w:r w:rsidR="00D56CB7">
              <w:rPr>
                <w:color w:val="000000" w:themeColor="text1"/>
              </w:rPr>
              <w:t>insert</w:t>
            </w:r>
          </w:p>
          <w:p w14:paraId="0947CECA" w14:textId="77777777" w:rsidR="00222E2E" w:rsidRDefault="00337B37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222E2E">
              <w:rPr>
                <w:color w:val="000000" w:themeColor="text1"/>
              </w:rPr>
              <w:t>3]</w:t>
            </w:r>
            <w:r>
              <w:rPr>
                <w:color w:val="000000" w:themeColor="text1"/>
              </w:rPr>
              <w:t xml:space="preserve"> random search</w:t>
            </w:r>
          </w:p>
          <w:p w14:paraId="4FE6762D" w14:textId="77777777" w:rsidR="00AE5343" w:rsidRDefault="00AE5343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[4] random search</w:t>
            </w:r>
          </w:p>
          <w:p w14:paraId="1202B05F" w14:textId="1E4730B8" w:rsidR="00AE5343" w:rsidRDefault="00AE5343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FA7102">
              <w:rPr>
                <w:color w:val="000000" w:themeColor="text1"/>
              </w:rPr>
              <w:t>5</w:t>
            </w:r>
            <w:r>
              <w:rPr>
                <w:color w:val="000000" w:themeColor="text1"/>
              </w:rPr>
              <w:t>]</w:t>
            </w:r>
            <w:r w:rsidR="00FA7102">
              <w:rPr>
                <w:color w:val="000000" w:themeColor="text1"/>
              </w:rPr>
              <w:t xml:space="preserve"> random search</w:t>
            </w:r>
          </w:p>
          <w:p w14:paraId="0AA87562" w14:textId="0A61CF4C" w:rsidR="00083834" w:rsidRDefault="00431A85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F062E0">
              <w:rPr>
                <w:color w:val="000000" w:themeColor="text1"/>
              </w:rPr>
              <w:t>8</w:t>
            </w:r>
            <w:r>
              <w:rPr>
                <w:color w:val="000000" w:themeColor="text1"/>
              </w:rPr>
              <w:t>]</w:t>
            </w:r>
            <w:r w:rsidR="00CE29A8">
              <w:rPr>
                <w:color w:val="000000" w:themeColor="text1"/>
              </w:rPr>
              <w:t xml:space="preserve"> random search</w:t>
            </w:r>
          </w:p>
          <w:p w14:paraId="75D9F3E1" w14:textId="38B5A480" w:rsidR="002B3D47" w:rsidRDefault="00B453E7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2B3D47">
              <w:rPr>
                <w:color w:val="000000" w:themeColor="text1"/>
              </w:rPr>
              <w:t>9</w:t>
            </w:r>
            <w:r>
              <w:rPr>
                <w:color w:val="000000" w:themeColor="text1"/>
              </w:rPr>
              <w:t>]</w:t>
            </w:r>
            <w:r w:rsidR="002B3D47">
              <w:rPr>
                <w:color w:val="000000" w:themeColor="text1"/>
              </w:rPr>
              <w:t xml:space="preserve"> random search</w:t>
            </w:r>
          </w:p>
          <w:p w14:paraId="22DF3E96" w14:textId="77FB314B" w:rsidR="00A60F8C" w:rsidRDefault="00A60F8C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[10]</w:t>
            </w:r>
            <w:r w:rsidR="000A767A">
              <w:rPr>
                <w:color w:val="000000" w:themeColor="text1"/>
              </w:rPr>
              <w:t>random search</w:t>
            </w:r>
          </w:p>
          <w:p w14:paraId="0834E544" w14:textId="382FF538" w:rsidR="00543BB0" w:rsidRDefault="00D43CF3" w:rsidP="00E8096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>
              <w:rPr>
                <w:color w:val="000000" w:themeColor="text1"/>
              </w:rPr>
              <w:t>12] random search</w:t>
            </w:r>
          </w:p>
          <w:p w14:paraId="3BC75FCB" w14:textId="407B74B8" w:rsidR="00953F1B" w:rsidRDefault="00953F1B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[14] random search</w:t>
            </w:r>
          </w:p>
          <w:p w14:paraId="568ABE6E" w14:textId="77777777" w:rsidR="003302CC" w:rsidRDefault="003302CC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[15] range search</w:t>
            </w:r>
          </w:p>
          <w:p w14:paraId="098DEBEA" w14:textId="4E3EB3F6" w:rsidR="00A60F8C" w:rsidRDefault="00A60F8C" w:rsidP="00E8096D">
            <w:pPr>
              <w:rPr>
                <w:color w:val="000000" w:themeColor="text1"/>
              </w:rPr>
            </w:pPr>
          </w:p>
        </w:tc>
        <w:tc>
          <w:tcPr>
            <w:tcW w:w="1667" w:type="dxa"/>
          </w:tcPr>
          <w:p w14:paraId="376BE270" w14:textId="77777777" w:rsidR="00E8096D" w:rsidRDefault="00222E2E" w:rsidP="00E8096D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>--------</w:t>
            </w:r>
            <w:r w:rsidR="00337B37">
              <w:rPr>
                <w:b/>
                <w:color w:val="000000" w:themeColor="text1"/>
              </w:rPr>
              <w:t xml:space="preserve">  </w:t>
            </w:r>
          </w:p>
          <w:p w14:paraId="3FA507A9" w14:textId="7DE28AB5" w:rsidR="00337B37" w:rsidRDefault="00AE5343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="00337B37">
              <w:rPr>
                <w:color w:val="000000" w:themeColor="text1"/>
              </w:rPr>
              <w:t>id</w:t>
            </w:r>
          </w:p>
          <w:p w14:paraId="65F3052D" w14:textId="1E4730B8" w:rsidR="00AE5343" w:rsidRDefault="00AE5343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pid</w:t>
            </w:r>
            <w:r w:rsidR="00FA7102">
              <w:rPr>
                <w:color w:val="000000" w:themeColor="text1"/>
              </w:rPr>
              <w:t xml:space="preserve"> </w:t>
            </w:r>
          </w:p>
          <w:p w14:paraId="110CACFE" w14:textId="3F32F247" w:rsidR="00FA7102" w:rsidRDefault="00FA7102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pid </w:t>
            </w:r>
          </w:p>
          <w:p w14:paraId="597BCAD6" w14:textId="3F32F247" w:rsidR="00B453E7" w:rsidRDefault="00B453E7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name</w:t>
            </w:r>
          </w:p>
          <w:p w14:paraId="02CCDFAF" w14:textId="01B0F038" w:rsidR="002B3D47" w:rsidRDefault="002B3D47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pid</w:t>
            </w:r>
          </w:p>
          <w:p w14:paraId="0950CF73" w14:textId="381A383B" w:rsidR="000A767A" w:rsidRDefault="000A767A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pid</w:t>
            </w:r>
          </w:p>
          <w:p w14:paraId="33EBA5EC" w14:textId="693DF79A" w:rsidR="00F274C8" w:rsidRDefault="00D43CF3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pid</w:t>
            </w:r>
          </w:p>
          <w:p w14:paraId="67FF9B9D" w14:textId="0F8CA1E5" w:rsidR="00953F1B" w:rsidRDefault="00953F1B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pid</w:t>
            </w:r>
          </w:p>
          <w:p w14:paraId="24A02A4E" w14:textId="440F1A91" w:rsidR="00D43CF3" w:rsidRPr="00337B37" w:rsidRDefault="0085514E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="00044B7B">
              <w:rPr>
                <w:color w:val="000000" w:themeColor="text1"/>
              </w:rPr>
              <w:t>date</w:t>
            </w:r>
            <w:r w:rsidR="00D43CF3">
              <w:rPr>
                <w:color w:val="000000" w:themeColor="text1"/>
              </w:rPr>
              <w:t xml:space="preserve"> </w:t>
            </w:r>
          </w:p>
        </w:tc>
        <w:tc>
          <w:tcPr>
            <w:tcW w:w="1521" w:type="dxa"/>
          </w:tcPr>
          <w:p w14:paraId="71E198CD" w14:textId="77777777" w:rsidR="00E8096D" w:rsidRDefault="00222E2E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400/day</w:t>
            </w:r>
          </w:p>
          <w:p w14:paraId="780B5DBF" w14:textId="77777777" w:rsidR="00337B37" w:rsidRDefault="00AE5343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50/day</w:t>
            </w:r>
          </w:p>
          <w:p w14:paraId="12FF5BDA" w14:textId="1E4730B8" w:rsidR="00AE5343" w:rsidRDefault="00AE5343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40/day</w:t>
            </w:r>
          </w:p>
          <w:p w14:paraId="1766852D" w14:textId="3F32F247" w:rsidR="00FA7102" w:rsidRDefault="00083834" w:rsidP="00E8096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>0/day</w:t>
            </w:r>
          </w:p>
          <w:p w14:paraId="185219AB" w14:textId="3F32F247" w:rsidR="00B453E7" w:rsidRDefault="00B453E7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2000/day</w:t>
            </w:r>
          </w:p>
          <w:p w14:paraId="1470947C" w14:textId="77777777" w:rsidR="002B3D47" w:rsidRDefault="002B3D47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400/day</w:t>
            </w:r>
          </w:p>
          <w:p w14:paraId="40586702" w14:textId="4E3005F9" w:rsidR="000A767A" w:rsidRDefault="000A767A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40/day</w:t>
            </w:r>
          </w:p>
          <w:p w14:paraId="605D0D2D" w14:textId="7A9EFCE2" w:rsidR="00D43CF3" w:rsidRDefault="00D43CF3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543FB7">
              <w:rPr>
                <w:color w:val="000000" w:themeColor="text1"/>
              </w:rPr>
              <w:t>/month</w:t>
            </w:r>
          </w:p>
          <w:p w14:paraId="4745BFB7" w14:textId="0B870A23" w:rsidR="00953F1B" w:rsidRDefault="00E60A34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5/day</w:t>
            </w:r>
          </w:p>
          <w:p w14:paraId="2F83B1F4" w14:textId="356949DD" w:rsidR="00044B7B" w:rsidRDefault="00044B7B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5/day</w:t>
            </w:r>
          </w:p>
        </w:tc>
        <w:tc>
          <w:tcPr>
            <w:tcW w:w="1859" w:type="dxa"/>
          </w:tcPr>
          <w:p w14:paraId="6A4E9948" w14:textId="5226D9B7" w:rsidR="00E8096D" w:rsidRPr="002A1B01" w:rsidRDefault="00B453E7" w:rsidP="00E8096D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044B7B" w14:paraId="23D6F77D" w14:textId="77777777" w:rsidTr="00044B7B">
        <w:trPr>
          <w:trHeight w:val="854"/>
        </w:trPr>
        <w:tc>
          <w:tcPr>
            <w:tcW w:w="1985" w:type="dxa"/>
          </w:tcPr>
          <w:p w14:paraId="1E04B983" w14:textId="6B5A6D63" w:rsidR="00044B7B" w:rsidRDefault="00044B7B" w:rsidP="00044B7B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>
              <w:rPr>
                <w:rFonts w:hint="eastAsia"/>
                <w:color w:val="000000" w:themeColor="text1"/>
              </w:rPr>
              <w:t>ro</w:t>
            </w:r>
            <w:r>
              <w:rPr>
                <w:color w:val="000000" w:themeColor="text1"/>
              </w:rPr>
              <w:t>duct2</w:t>
            </w:r>
          </w:p>
        </w:tc>
        <w:tc>
          <w:tcPr>
            <w:tcW w:w="2318" w:type="dxa"/>
          </w:tcPr>
          <w:p w14:paraId="29C567EC" w14:textId="5A911AF5" w:rsidR="00044B7B" w:rsidRDefault="00044B7B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>
              <w:rPr>
                <w:color w:val="000000" w:themeColor="text1"/>
              </w:rPr>
              <w:t>2</w:t>
            </w:r>
            <w:r>
              <w:rPr>
                <w:rFonts w:hint="eastAsia"/>
                <w:color w:val="000000" w:themeColor="text1"/>
              </w:rPr>
              <w:t>]</w:t>
            </w:r>
            <w:r>
              <w:rPr>
                <w:color w:val="000000" w:themeColor="text1"/>
              </w:rPr>
              <w:t xml:space="preserve"> insert</w:t>
            </w:r>
          </w:p>
          <w:p w14:paraId="364DA74A" w14:textId="5C7FA4B3" w:rsidR="00044B7B" w:rsidRDefault="00044B7B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[11] random search</w:t>
            </w:r>
          </w:p>
        </w:tc>
        <w:tc>
          <w:tcPr>
            <w:tcW w:w="1667" w:type="dxa"/>
          </w:tcPr>
          <w:p w14:paraId="319CC2AA" w14:textId="5A911AF5" w:rsidR="00044B7B" w:rsidRDefault="00044B7B" w:rsidP="00044B7B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 xml:space="preserve">--------  </w:t>
            </w:r>
          </w:p>
          <w:p w14:paraId="5C178D69" w14:textId="0DD71D0A" w:rsidR="00044B7B" w:rsidRPr="00B17EBC" w:rsidRDefault="00044B7B" w:rsidP="00044B7B">
            <w:pPr>
              <w:rPr>
                <w:color w:val="000000" w:themeColor="text1"/>
              </w:rPr>
            </w:pPr>
            <w:r w:rsidRPr="00B17EBC">
              <w:rPr>
                <w:rFonts w:hint="eastAsia"/>
                <w:color w:val="000000" w:themeColor="text1"/>
              </w:rPr>
              <w:t>col</w:t>
            </w:r>
            <w:r w:rsidRPr="00B17EBC">
              <w:rPr>
                <w:color w:val="000000" w:themeColor="text1"/>
              </w:rPr>
              <w:t>or</w:t>
            </w:r>
          </w:p>
        </w:tc>
        <w:tc>
          <w:tcPr>
            <w:tcW w:w="1521" w:type="dxa"/>
          </w:tcPr>
          <w:p w14:paraId="1229A0DE" w14:textId="5A911AF5" w:rsidR="00044B7B" w:rsidRDefault="00044B7B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400/day</w:t>
            </w:r>
          </w:p>
          <w:p w14:paraId="0E98D295" w14:textId="48F9611F" w:rsidR="00044B7B" w:rsidRDefault="00044B7B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5</w:t>
            </w:r>
            <w:r>
              <w:rPr>
                <w:color w:val="000000" w:themeColor="text1"/>
              </w:rPr>
              <w:t>/month</w:t>
            </w:r>
          </w:p>
        </w:tc>
        <w:tc>
          <w:tcPr>
            <w:tcW w:w="1859" w:type="dxa"/>
          </w:tcPr>
          <w:p w14:paraId="17D36504" w14:textId="32C0F378" w:rsidR="00044B7B" w:rsidRPr="002A1B01" w:rsidRDefault="00044B7B" w:rsidP="00044B7B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044B7B" w14:paraId="3B001366" w14:textId="77777777" w:rsidTr="000107C4">
        <w:tc>
          <w:tcPr>
            <w:tcW w:w="1985" w:type="dxa"/>
          </w:tcPr>
          <w:p w14:paraId="00AB5C8C" w14:textId="731F50F4" w:rsidR="00044B7B" w:rsidRDefault="00044B7B" w:rsidP="00044B7B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>
              <w:rPr>
                <w:rFonts w:hint="eastAsia"/>
                <w:color w:val="000000" w:themeColor="text1"/>
              </w:rPr>
              <w:t>ro</w:t>
            </w:r>
            <w:r>
              <w:rPr>
                <w:color w:val="000000" w:themeColor="text1"/>
              </w:rPr>
              <w:t>duct3</w:t>
            </w:r>
          </w:p>
        </w:tc>
        <w:tc>
          <w:tcPr>
            <w:tcW w:w="2318" w:type="dxa"/>
          </w:tcPr>
          <w:p w14:paraId="2B345F2C" w14:textId="1A249907" w:rsidR="00044B7B" w:rsidRDefault="00044B7B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>
              <w:rPr>
                <w:color w:val="000000" w:themeColor="text1"/>
              </w:rPr>
              <w:t>2</w:t>
            </w:r>
            <w:r>
              <w:rPr>
                <w:rFonts w:hint="eastAsia"/>
                <w:color w:val="000000" w:themeColor="text1"/>
              </w:rPr>
              <w:t>]</w:t>
            </w:r>
            <w:r>
              <w:rPr>
                <w:color w:val="000000" w:themeColor="text1"/>
              </w:rPr>
              <w:t xml:space="preserve"> insert</w:t>
            </w:r>
          </w:p>
          <w:p w14:paraId="490A147E" w14:textId="47FE48AA" w:rsidR="00044B7B" w:rsidRDefault="00044B7B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>
              <w:rPr>
                <w:color w:val="000000" w:themeColor="text1"/>
              </w:rPr>
              <w:t>10</w:t>
            </w:r>
            <w:r>
              <w:rPr>
                <w:rFonts w:hint="eastAsia"/>
                <w:color w:val="000000" w:themeColor="text1"/>
              </w:rPr>
              <w:t>]</w:t>
            </w:r>
            <w:r>
              <w:rPr>
                <w:color w:val="000000" w:themeColor="text1"/>
              </w:rPr>
              <w:t xml:space="preserve"> random search</w:t>
            </w:r>
          </w:p>
        </w:tc>
        <w:tc>
          <w:tcPr>
            <w:tcW w:w="1667" w:type="dxa"/>
          </w:tcPr>
          <w:p w14:paraId="507CF625" w14:textId="1A249907" w:rsidR="00044B7B" w:rsidRDefault="00044B7B" w:rsidP="00044B7B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 xml:space="preserve">--------  </w:t>
            </w:r>
          </w:p>
          <w:p w14:paraId="22C0F101" w14:textId="07382C19" w:rsidR="00044B7B" w:rsidRPr="00ED00B9" w:rsidRDefault="00044B7B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pid</w:t>
            </w:r>
          </w:p>
        </w:tc>
        <w:tc>
          <w:tcPr>
            <w:tcW w:w="1521" w:type="dxa"/>
          </w:tcPr>
          <w:p w14:paraId="58285AEC" w14:textId="0C9123D8" w:rsidR="00044B7B" w:rsidRDefault="00044B7B" w:rsidP="00044B7B">
            <w:pPr>
              <w:rPr>
                <w:color w:val="000000" w:themeColor="text1"/>
              </w:rPr>
            </w:pPr>
          </w:p>
          <w:p w14:paraId="5EEA8063" w14:textId="1851172D" w:rsidR="00044B7B" w:rsidRDefault="00044B7B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40</w:t>
            </w:r>
            <w:r>
              <w:rPr>
                <w:color w:val="000000" w:themeColor="text1"/>
              </w:rPr>
              <w:t>/day</w:t>
            </w:r>
          </w:p>
        </w:tc>
        <w:tc>
          <w:tcPr>
            <w:tcW w:w="1859" w:type="dxa"/>
          </w:tcPr>
          <w:p w14:paraId="654C4BAD" w14:textId="62663605" w:rsidR="00044B7B" w:rsidRPr="002A1B01" w:rsidRDefault="00044B7B" w:rsidP="00044B7B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044B7B" w14:paraId="23B7F2B3" w14:textId="77777777" w:rsidTr="000107C4">
        <w:tc>
          <w:tcPr>
            <w:tcW w:w="1985" w:type="dxa"/>
          </w:tcPr>
          <w:p w14:paraId="0CF50AF2" w14:textId="09C89622" w:rsidR="00044B7B" w:rsidRDefault="00EB59EF" w:rsidP="00044B7B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A</w:t>
            </w:r>
            <w:r>
              <w:rPr>
                <w:color w:val="000000" w:themeColor="text1"/>
              </w:rPr>
              <w:t>ccount</w:t>
            </w:r>
          </w:p>
        </w:tc>
        <w:tc>
          <w:tcPr>
            <w:tcW w:w="2318" w:type="dxa"/>
          </w:tcPr>
          <w:p w14:paraId="2FB1A60E" w14:textId="79B5E9B1" w:rsidR="00044B7B" w:rsidRDefault="00D578E1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>
              <w:rPr>
                <w:color w:val="000000" w:themeColor="text1"/>
              </w:rPr>
              <w:t>4</w:t>
            </w:r>
            <w:r>
              <w:rPr>
                <w:rFonts w:hint="eastAsia"/>
                <w:color w:val="000000" w:themeColor="text1"/>
              </w:rPr>
              <w:t>]</w:t>
            </w:r>
            <w:r>
              <w:rPr>
                <w:color w:val="000000" w:themeColor="text1"/>
              </w:rPr>
              <w:t xml:space="preserve"> insert</w:t>
            </w:r>
          </w:p>
        </w:tc>
        <w:tc>
          <w:tcPr>
            <w:tcW w:w="1667" w:type="dxa"/>
          </w:tcPr>
          <w:p w14:paraId="4D3C2D25" w14:textId="71E5154F" w:rsidR="00044B7B" w:rsidRDefault="00D578E1" w:rsidP="00044B7B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 xml:space="preserve">--------  </w:t>
            </w:r>
          </w:p>
        </w:tc>
        <w:tc>
          <w:tcPr>
            <w:tcW w:w="1521" w:type="dxa"/>
          </w:tcPr>
          <w:p w14:paraId="189CB7EA" w14:textId="014C8100" w:rsidR="00044B7B" w:rsidRDefault="00D578E1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  <w:r>
              <w:rPr>
                <w:color w:val="000000" w:themeColor="text1"/>
              </w:rPr>
              <w:t>0/day</w:t>
            </w:r>
          </w:p>
        </w:tc>
        <w:tc>
          <w:tcPr>
            <w:tcW w:w="1859" w:type="dxa"/>
          </w:tcPr>
          <w:p w14:paraId="4F484CD2" w14:textId="74B2A975" w:rsidR="00044B7B" w:rsidRPr="002A1B01" w:rsidRDefault="00D578E1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</w:t>
            </w:r>
            <w:r>
              <w:rPr>
                <w:rFonts w:hint="eastAsia"/>
                <w:color w:val="000000" w:themeColor="text1"/>
              </w:rPr>
              <w:t>ea</w:t>
            </w:r>
            <w:r>
              <w:rPr>
                <w:color w:val="000000" w:themeColor="text1"/>
              </w:rPr>
              <w:t>p file</w:t>
            </w:r>
          </w:p>
        </w:tc>
      </w:tr>
      <w:tr w:rsidR="00044B7B" w14:paraId="715AE2E3" w14:textId="77777777" w:rsidTr="000107C4">
        <w:tc>
          <w:tcPr>
            <w:tcW w:w="1985" w:type="dxa"/>
          </w:tcPr>
          <w:p w14:paraId="62E691C5" w14:textId="4F0D2914" w:rsidR="00044B7B" w:rsidRDefault="00EB3483" w:rsidP="00044B7B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Customer</w:t>
            </w:r>
          </w:p>
        </w:tc>
        <w:tc>
          <w:tcPr>
            <w:tcW w:w="2318" w:type="dxa"/>
          </w:tcPr>
          <w:p w14:paraId="2799B8E0" w14:textId="648C36C3" w:rsidR="00044B7B" w:rsidRDefault="00B07E74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>
              <w:rPr>
                <w:color w:val="000000" w:themeColor="text1"/>
              </w:rPr>
              <w:t>3</w:t>
            </w:r>
            <w:r>
              <w:rPr>
                <w:rFonts w:hint="eastAsia"/>
                <w:color w:val="000000" w:themeColor="text1"/>
              </w:rPr>
              <w:t>]</w:t>
            </w:r>
            <w:r>
              <w:rPr>
                <w:color w:val="000000" w:themeColor="text1"/>
              </w:rPr>
              <w:t xml:space="preserve"> insert</w:t>
            </w:r>
          </w:p>
          <w:p w14:paraId="722029A6" w14:textId="4C36AD84" w:rsidR="00B07E74" w:rsidRDefault="00B07E74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B81684">
              <w:rPr>
                <w:color w:val="000000" w:themeColor="text1"/>
              </w:rPr>
              <w:t>5</w:t>
            </w:r>
            <w:r>
              <w:rPr>
                <w:color w:val="000000" w:themeColor="text1"/>
              </w:rPr>
              <w:t>]</w:t>
            </w:r>
            <w:r w:rsidR="00B81684">
              <w:rPr>
                <w:color w:val="000000" w:themeColor="text1"/>
              </w:rPr>
              <w:t xml:space="preserve"> random search</w:t>
            </w:r>
          </w:p>
          <w:p w14:paraId="02FDEF03" w14:textId="3011B4CD" w:rsidR="00B81684" w:rsidRDefault="00B81684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7F2CA8">
              <w:rPr>
                <w:color w:val="000000" w:themeColor="text1"/>
              </w:rPr>
              <w:t>11</w:t>
            </w:r>
            <w:r>
              <w:rPr>
                <w:color w:val="000000" w:themeColor="text1"/>
              </w:rPr>
              <w:t>]</w:t>
            </w:r>
            <w:r w:rsidR="007F2CA8">
              <w:rPr>
                <w:color w:val="000000" w:themeColor="text1"/>
              </w:rPr>
              <w:t xml:space="preserve"> random search</w:t>
            </w:r>
          </w:p>
          <w:p w14:paraId="65EA5526" w14:textId="3011B4CD" w:rsidR="0070014C" w:rsidRDefault="0070014C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[13]</w:t>
            </w:r>
            <w:r w:rsidR="00AA3E91">
              <w:rPr>
                <w:color w:val="000000" w:themeColor="text1"/>
              </w:rPr>
              <w:t xml:space="preserve"> random search</w:t>
            </w:r>
          </w:p>
          <w:p w14:paraId="42731D1D" w14:textId="21F63BA0" w:rsidR="00AA3E91" w:rsidRDefault="00AA3E91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[15] </w:t>
            </w:r>
            <w:r w:rsidR="00D724F8">
              <w:rPr>
                <w:color w:val="000000" w:themeColor="text1"/>
              </w:rPr>
              <w:t xml:space="preserve">random search </w:t>
            </w:r>
          </w:p>
        </w:tc>
        <w:tc>
          <w:tcPr>
            <w:tcW w:w="1667" w:type="dxa"/>
          </w:tcPr>
          <w:p w14:paraId="4FF3329C" w14:textId="648C36C3" w:rsidR="00044B7B" w:rsidRDefault="00B07E74" w:rsidP="00044B7B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 xml:space="preserve">--------  </w:t>
            </w:r>
          </w:p>
          <w:p w14:paraId="745250C1" w14:textId="3D606823" w:rsidR="00B81684" w:rsidRDefault="00A57BB2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cname</w:t>
            </w:r>
          </w:p>
          <w:p w14:paraId="2BD96E6F" w14:textId="3687D983" w:rsidR="007F2CA8" w:rsidRDefault="00A57BB2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</w:t>
            </w:r>
            <w:r w:rsidR="007F2CA8">
              <w:rPr>
                <w:color w:val="000000" w:themeColor="text1"/>
              </w:rPr>
              <w:t>name</w:t>
            </w:r>
          </w:p>
          <w:p w14:paraId="65C266AE" w14:textId="14B0456B" w:rsidR="00AA3E91" w:rsidRDefault="00A57BB2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</w:t>
            </w:r>
            <w:r w:rsidR="00AA3E91">
              <w:rPr>
                <w:color w:val="000000" w:themeColor="text1"/>
              </w:rPr>
              <w:t>name</w:t>
            </w:r>
          </w:p>
          <w:p w14:paraId="5530C69D" w14:textId="4963D0A5" w:rsidR="00D724F8" w:rsidRPr="00B81684" w:rsidRDefault="00A57BB2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</w:t>
            </w:r>
            <w:r w:rsidR="00D724F8">
              <w:rPr>
                <w:color w:val="000000" w:themeColor="text1"/>
              </w:rPr>
              <w:t>name</w:t>
            </w:r>
          </w:p>
        </w:tc>
        <w:tc>
          <w:tcPr>
            <w:tcW w:w="1521" w:type="dxa"/>
          </w:tcPr>
          <w:p w14:paraId="67F5342D" w14:textId="4C36AD84" w:rsidR="00044B7B" w:rsidRDefault="00B07E74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5</w:t>
            </w:r>
            <w:r>
              <w:rPr>
                <w:color w:val="000000" w:themeColor="text1"/>
              </w:rPr>
              <w:t>0/day</w:t>
            </w:r>
          </w:p>
          <w:p w14:paraId="4D8812EC" w14:textId="3011B4CD" w:rsidR="00B81684" w:rsidRDefault="00B81684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30/day</w:t>
            </w:r>
          </w:p>
          <w:p w14:paraId="5D5F350D" w14:textId="3011B4CD" w:rsidR="0070014C" w:rsidRDefault="0070014C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5/month</w:t>
            </w:r>
          </w:p>
          <w:p w14:paraId="6CE174CD" w14:textId="77777777" w:rsidR="00AA3E91" w:rsidRDefault="00AA3E91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10/month</w:t>
            </w:r>
          </w:p>
          <w:p w14:paraId="4B405026" w14:textId="56A5928E" w:rsidR="00D724F8" w:rsidRDefault="00D724F8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5/day</w:t>
            </w:r>
          </w:p>
        </w:tc>
        <w:tc>
          <w:tcPr>
            <w:tcW w:w="1859" w:type="dxa"/>
          </w:tcPr>
          <w:p w14:paraId="7D4F96D8" w14:textId="5AF870CA" w:rsidR="00044B7B" w:rsidRPr="002A1B01" w:rsidRDefault="00D724F8" w:rsidP="00044B7B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044B7B" w14:paraId="4581FF0B" w14:textId="77777777" w:rsidTr="000107C4">
        <w:tc>
          <w:tcPr>
            <w:tcW w:w="1985" w:type="dxa"/>
          </w:tcPr>
          <w:p w14:paraId="46BF1992" w14:textId="700E4FCD" w:rsidR="00044B7B" w:rsidRDefault="00905812" w:rsidP="00044B7B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Purchased</w:t>
            </w:r>
          </w:p>
        </w:tc>
        <w:tc>
          <w:tcPr>
            <w:tcW w:w="2318" w:type="dxa"/>
          </w:tcPr>
          <w:p w14:paraId="7ACC705C" w14:textId="77777777" w:rsidR="00044B7B" w:rsidRDefault="00495D68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 w:rsidR="004E53F4">
              <w:rPr>
                <w:color w:val="000000" w:themeColor="text1"/>
              </w:rPr>
              <w:t>3</w:t>
            </w:r>
            <w:r>
              <w:rPr>
                <w:rFonts w:hint="eastAsia"/>
                <w:color w:val="000000" w:themeColor="text1"/>
              </w:rPr>
              <w:t>]</w:t>
            </w:r>
            <w:r w:rsidR="004E53F4">
              <w:rPr>
                <w:color w:val="000000" w:themeColor="text1"/>
              </w:rPr>
              <w:t xml:space="preserve"> </w:t>
            </w:r>
            <w:r w:rsidR="009E5424">
              <w:rPr>
                <w:color w:val="000000" w:themeColor="text1"/>
              </w:rPr>
              <w:t>insert</w:t>
            </w:r>
          </w:p>
          <w:p w14:paraId="759CE4B3" w14:textId="77777777" w:rsidR="009E5424" w:rsidRDefault="009E5424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8E0F8E">
              <w:rPr>
                <w:color w:val="000000" w:themeColor="text1"/>
              </w:rPr>
              <w:t>11</w:t>
            </w:r>
            <w:r>
              <w:rPr>
                <w:color w:val="000000" w:themeColor="text1"/>
              </w:rPr>
              <w:t>]</w:t>
            </w:r>
            <w:r w:rsidR="008E0F8E">
              <w:rPr>
                <w:color w:val="000000" w:themeColor="text1"/>
              </w:rPr>
              <w:t xml:space="preserve"> random search</w:t>
            </w:r>
          </w:p>
          <w:p w14:paraId="2C44E0AA" w14:textId="0A6E4B96" w:rsidR="00924F1A" w:rsidRDefault="00924F1A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[14] random search</w:t>
            </w:r>
          </w:p>
        </w:tc>
        <w:tc>
          <w:tcPr>
            <w:tcW w:w="1667" w:type="dxa"/>
          </w:tcPr>
          <w:p w14:paraId="6F6A5BC2" w14:textId="77777777" w:rsidR="009E5424" w:rsidRDefault="009E5424" w:rsidP="009E5424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 xml:space="preserve">--------  </w:t>
            </w:r>
          </w:p>
          <w:p w14:paraId="5E12CB5E" w14:textId="48A7DB54" w:rsidR="00044B7B" w:rsidRDefault="00924F1A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="008E0F8E">
              <w:rPr>
                <w:color w:val="000000" w:themeColor="text1"/>
              </w:rPr>
              <w:t>id</w:t>
            </w:r>
            <w:r>
              <w:rPr>
                <w:color w:val="000000" w:themeColor="text1"/>
              </w:rPr>
              <w:t xml:space="preserve"> </w:t>
            </w:r>
          </w:p>
          <w:p w14:paraId="696B9F70" w14:textId="51ED538C" w:rsidR="00924F1A" w:rsidRPr="008E0F8E" w:rsidRDefault="00924F1A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pid</w:t>
            </w:r>
          </w:p>
        </w:tc>
        <w:tc>
          <w:tcPr>
            <w:tcW w:w="1521" w:type="dxa"/>
          </w:tcPr>
          <w:p w14:paraId="75A8CF9D" w14:textId="77777777" w:rsidR="00044B7B" w:rsidRDefault="009E5424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5</w:t>
            </w:r>
            <w:r>
              <w:rPr>
                <w:color w:val="000000" w:themeColor="text1"/>
              </w:rPr>
              <w:t>0/day</w:t>
            </w:r>
          </w:p>
          <w:p w14:paraId="15B76BA6" w14:textId="77777777" w:rsidR="008E0F8E" w:rsidRDefault="00924F1A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5</w:t>
            </w:r>
            <w:r>
              <w:rPr>
                <w:color w:val="000000" w:themeColor="text1"/>
              </w:rPr>
              <w:t>/month</w:t>
            </w:r>
          </w:p>
          <w:p w14:paraId="60D0890A" w14:textId="76EA0AF8" w:rsidR="00924F1A" w:rsidRDefault="00924F1A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5/day</w:t>
            </w:r>
          </w:p>
        </w:tc>
        <w:tc>
          <w:tcPr>
            <w:tcW w:w="1859" w:type="dxa"/>
          </w:tcPr>
          <w:p w14:paraId="3B26406A" w14:textId="0969CB8A" w:rsidR="00044B7B" w:rsidRPr="002A1B01" w:rsidRDefault="00924F1A" w:rsidP="00044B7B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044B7B" w14:paraId="67B5027F" w14:textId="77777777" w:rsidTr="000107C4">
        <w:tc>
          <w:tcPr>
            <w:tcW w:w="1985" w:type="dxa"/>
          </w:tcPr>
          <w:p w14:paraId="27222F5A" w14:textId="02DB65EE" w:rsidR="00044B7B" w:rsidRDefault="00F9380A" w:rsidP="00044B7B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C</w:t>
            </w: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 xml:space="preserve">mplaint </w:t>
            </w:r>
          </w:p>
        </w:tc>
        <w:tc>
          <w:tcPr>
            <w:tcW w:w="2318" w:type="dxa"/>
          </w:tcPr>
          <w:p w14:paraId="657F47D1" w14:textId="5FAC2EB1" w:rsidR="00E3282A" w:rsidRDefault="00F9380A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 w:rsidR="00E746EC">
              <w:rPr>
                <w:color w:val="000000" w:themeColor="text1"/>
              </w:rPr>
              <w:t>5</w:t>
            </w:r>
            <w:r>
              <w:rPr>
                <w:rFonts w:hint="eastAsia"/>
                <w:color w:val="000000" w:themeColor="text1"/>
              </w:rPr>
              <w:t>]</w:t>
            </w:r>
            <w:r w:rsidR="00E746EC">
              <w:rPr>
                <w:color w:val="000000" w:themeColor="text1"/>
              </w:rPr>
              <w:t xml:space="preserve"> insert</w:t>
            </w:r>
          </w:p>
        </w:tc>
        <w:tc>
          <w:tcPr>
            <w:tcW w:w="1667" w:type="dxa"/>
          </w:tcPr>
          <w:p w14:paraId="5EF2F8A3" w14:textId="6F2069F9" w:rsidR="00E3282A" w:rsidRPr="00F72ECF" w:rsidRDefault="00E746EC" w:rsidP="00044B7B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 xml:space="preserve">--------  </w:t>
            </w:r>
          </w:p>
        </w:tc>
        <w:tc>
          <w:tcPr>
            <w:tcW w:w="1521" w:type="dxa"/>
          </w:tcPr>
          <w:p w14:paraId="0ADBCA5D" w14:textId="3307F608" w:rsidR="00044B7B" w:rsidRDefault="00533CD5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>0/day</w:t>
            </w:r>
          </w:p>
          <w:p w14:paraId="2A396BA5" w14:textId="4ADED3BB" w:rsidR="00E3282A" w:rsidRDefault="00E3282A" w:rsidP="00044B7B">
            <w:pPr>
              <w:rPr>
                <w:color w:val="000000" w:themeColor="text1"/>
              </w:rPr>
            </w:pPr>
          </w:p>
        </w:tc>
        <w:tc>
          <w:tcPr>
            <w:tcW w:w="1859" w:type="dxa"/>
          </w:tcPr>
          <w:p w14:paraId="77E35807" w14:textId="724D9FE0" w:rsidR="00044B7B" w:rsidRPr="002A1B01" w:rsidRDefault="00F72ECF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Heap file</w:t>
            </w:r>
          </w:p>
        </w:tc>
      </w:tr>
      <w:tr w:rsidR="00F72ECF" w14:paraId="678E6D2B" w14:textId="77777777" w:rsidTr="000107C4">
        <w:tc>
          <w:tcPr>
            <w:tcW w:w="1985" w:type="dxa"/>
          </w:tcPr>
          <w:p w14:paraId="262DA904" w14:textId="0A0E49BE" w:rsidR="00F72ECF" w:rsidRDefault="00F72ECF" w:rsidP="00F72ECF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M</w:t>
            </w:r>
            <w:r>
              <w:rPr>
                <w:rFonts w:hint="eastAsia"/>
                <w:color w:val="000000" w:themeColor="text1"/>
              </w:rPr>
              <w:t>ake</w:t>
            </w:r>
            <w:r>
              <w:rPr>
                <w:color w:val="000000" w:themeColor="text1"/>
              </w:rPr>
              <w:t>_Complaint</w:t>
            </w:r>
          </w:p>
        </w:tc>
        <w:tc>
          <w:tcPr>
            <w:tcW w:w="2318" w:type="dxa"/>
          </w:tcPr>
          <w:p w14:paraId="3AB616DE" w14:textId="77777777" w:rsidR="00F72ECF" w:rsidRDefault="00F72ECF" w:rsidP="00F72ECF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>
              <w:rPr>
                <w:color w:val="000000" w:themeColor="text1"/>
              </w:rPr>
              <w:t>5</w:t>
            </w:r>
            <w:r>
              <w:rPr>
                <w:rFonts w:hint="eastAsia"/>
                <w:color w:val="000000" w:themeColor="text1"/>
              </w:rPr>
              <w:t>]</w:t>
            </w:r>
            <w:r>
              <w:rPr>
                <w:color w:val="000000" w:themeColor="text1"/>
              </w:rPr>
              <w:t xml:space="preserve"> insert</w:t>
            </w:r>
          </w:p>
          <w:p w14:paraId="76980CE6" w14:textId="77777777" w:rsidR="00F72ECF" w:rsidRDefault="00F72ECF" w:rsidP="00F72EC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[9] random search</w:t>
            </w:r>
          </w:p>
          <w:p w14:paraId="40B9C0FD" w14:textId="4233D3FB" w:rsidR="00F72ECF" w:rsidRDefault="00F72ECF" w:rsidP="00F72EC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[12] random search</w:t>
            </w:r>
          </w:p>
        </w:tc>
        <w:tc>
          <w:tcPr>
            <w:tcW w:w="1667" w:type="dxa"/>
          </w:tcPr>
          <w:p w14:paraId="4D29EF10" w14:textId="77777777" w:rsidR="00F72ECF" w:rsidRDefault="00F72ECF" w:rsidP="00F72ECF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 xml:space="preserve">--------  </w:t>
            </w:r>
          </w:p>
          <w:p w14:paraId="5CC51C77" w14:textId="77777777" w:rsidR="00F72ECF" w:rsidRDefault="00F72ECF" w:rsidP="00F72EC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pid</w:t>
            </w:r>
          </w:p>
          <w:p w14:paraId="312D8F24" w14:textId="10E1F167" w:rsidR="00F72ECF" w:rsidRDefault="00F72ECF" w:rsidP="00F72ECF">
            <w:pPr>
              <w:rPr>
                <w:b/>
                <w:color w:val="000000" w:themeColor="text1"/>
              </w:rPr>
            </w:pPr>
            <w:r>
              <w:rPr>
                <w:color w:val="000000" w:themeColor="text1"/>
              </w:rPr>
              <w:t>pid</w:t>
            </w:r>
          </w:p>
        </w:tc>
        <w:tc>
          <w:tcPr>
            <w:tcW w:w="1521" w:type="dxa"/>
          </w:tcPr>
          <w:p w14:paraId="2770D0AB" w14:textId="77777777" w:rsidR="00F72ECF" w:rsidRDefault="00F72ECF" w:rsidP="00F72ECF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>0/day</w:t>
            </w:r>
          </w:p>
          <w:p w14:paraId="2E020145" w14:textId="77777777" w:rsidR="00F72ECF" w:rsidRDefault="00F72ECF" w:rsidP="00F72EC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400/day</w:t>
            </w:r>
          </w:p>
          <w:p w14:paraId="3BD91AC4" w14:textId="1DF7830B" w:rsidR="00F72ECF" w:rsidRDefault="00F72ECF" w:rsidP="00F72EC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1/month</w:t>
            </w:r>
          </w:p>
        </w:tc>
        <w:tc>
          <w:tcPr>
            <w:tcW w:w="1859" w:type="dxa"/>
          </w:tcPr>
          <w:p w14:paraId="12E49E02" w14:textId="2DBA8992" w:rsidR="00F72ECF" w:rsidRPr="002A1B01" w:rsidRDefault="00F72ECF" w:rsidP="00F72ECF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FD1D3C" w14:paraId="5A3C8E55" w14:textId="77777777" w:rsidTr="000107C4">
        <w:tc>
          <w:tcPr>
            <w:tcW w:w="1985" w:type="dxa"/>
          </w:tcPr>
          <w:p w14:paraId="7AC41EA6" w14:textId="65DFD932" w:rsidR="00FD1D3C" w:rsidRDefault="00FD1D3C" w:rsidP="00F72ECF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A</w:t>
            </w:r>
            <w:r>
              <w:rPr>
                <w:color w:val="000000" w:themeColor="text1"/>
              </w:rPr>
              <w:t>ccident</w:t>
            </w:r>
          </w:p>
        </w:tc>
        <w:tc>
          <w:tcPr>
            <w:tcW w:w="2318" w:type="dxa"/>
          </w:tcPr>
          <w:p w14:paraId="32A62C24" w14:textId="77777777" w:rsidR="00FD1D3C" w:rsidRDefault="009B1F45" w:rsidP="00F72ECF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>
              <w:rPr>
                <w:color w:val="000000" w:themeColor="text1"/>
              </w:rPr>
              <w:t>6</w:t>
            </w:r>
            <w:r>
              <w:rPr>
                <w:rFonts w:hint="eastAsia"/>
                <w:color w:val="000000" w:themeColor="text1"/>
              </w:rPr>
              <w:t>]</w:t>
            </w:r>
            <w:r>
              <w:rPr>
                <w:color w:val="000000" w:themeColor="text1"/>
              </w:rPr>
              <w:t xml:space="preserve"> insert</w:t>
            </w:r>
          </w:p>
          <w:p w14:paraId="50D8C17D" w14:textId="37EBBDCA" w:rsidR="00216D15" w:rsidRDefault="00216D15" w:rsidP="00F72EC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[17]</w:t>
            </w:r>
            <w:r w:rsidR="0028261E">
              <w:rPr>
                <w:color w:val="000000" w:themeColor="text1"/>
              </w:rPr>
              <w:t xml:space="preserve"> </w:t>
            </w:r>
            <w:r w:rsidR="00B70D9D">
              <w:rPr>
                <w:color w:val="000000" w:themeColor="text1"/>
              </w:rPr>
              <w:t>range search</w:t>
            </w:r>
          </w:p>
        </w:tc>
        <w:tc>
          <w:tcPr>
            <w:tcW w:w="1667" w:type="dxa"/>
          </w:tcPr>
          <w:p w14:paraId="485D74D8" w14:textId="77777777" w:rsidR="009B1F45" w:rsidRDefault="009B1F45" w:rsidP="009B1F45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 xml:space="preserve">--------  </w:t>
            </w:r>
          </w:p>
          <w:p w14:paraId="2683AF1B" w14:textId="5B5E19C2" w:rsidR="00FD1D3C" w:rsidRPr="00B70D9D" w:rsidRDefault="0085514E" w:rsidP="00F72EC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accident</w:t>
            </w:r>
            <w:r w:rsidR="00B70D9D" w:rsidRPr="00B70D9D">
              <w:rPr>
                <w:rFonts w:hint="eastAsia"/>
                <w:color w:val="000000" w:themeColor="text1"/>
              </w:rPr>
              <w:t>da</w:t>
            </w:r>
            <w:r w:rsidR="00B70D9D" w:rsidRPr="00B70D9D">
              <w:rPr>
                <w:color w:val="000000" w:themeColor="text1"/>
              </w:rPr>
              <w:t>te</w:t>
            </w:r>
          </w:p>
        </w:tc>
        <w:tc>
          <w:tcPr>
            <w:tcW w:w="1521" w:type="dxa"/>
          </w:tcPr>
          <w:p w14:paraId="13E93379" w14:textId="77777777" w:rsidR="00FD1D3C" w:rsidRDefault="00CD7999" w:rsidP="00F72ECF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1/</w:t>
            </w:r>
            <w:r>
              <w:rPr>
                <w:color w:val="000000" w:themeColor="text1"/>
              </w:rPr>
              <w:t>week</w:t>
            </w:r>
          </w:p>
          <w:p w14:paraId="24E1585B" w14:textId="21E00FCE" w:rsidR="00B70D9D" w:rsidRDefault="00676526" w:rsidP="00F72EC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1/day</w:t>
            </w:r>
          </w:p>
        </w:tc>
        <w:tc>
          <w:tcPr>
            <w:tcW w:w="1859" w:type="dxa"/>
          </w:tcPr>
          <w:p w14:paraId="740761B7" w14:textId="506694CF" w:rsidR="00FD1D3C" w:rsidRPr="002A1B01" w:rsidRDefault="00676526" w:rsidP="00F72EC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Indexed sequential file</w:t>
            </w:r>
          </w:p>
        </w:tc>
      </w:tr>
      <w:tr w:rsidR="00CD7999" w14:paraId="624281C4" w14:textId="77777777" w:rsidTr="00DE74CD">
        <w:tc>
          <w:tcPr>
            <w:tcW w:w="1985" w:type="dxa"/>
          </w:tcPr>
          <w:p w14:paraId="10D5FF8E" w14:textId="70520BDE" w:rsidR="00CD7999" w:rsidRDefault="00A57BB2" w:rsidP="00CD7999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Record_Fixacci</w:t>
            </w:r>
          </w:p>
        </w:tc>
        <w:tc>
          <w:tcPr>
            <w:tcW w:w="2318" w:type="dxa"/>
          </w:tcPr>
          <w:p w14:paraId="47265BB5" w14:textId="77777777" w:rsidR="00CD7999" w:rsidRDefault="00CD7999" w:rsidP="00CD799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>
              <w:rPr>
                <w:color w:val="000000" w:themeColor="text1"/>
              </w:rPr>
              <w:t>6</w:t>
            </w:r>
            <w:r>
              <w:rPr>
                <w:rFonts w:hint="eastAsia"/>
                <w:color w:val="000000" w:themeColor="text1"/>
              </w:rPr>
              <w:t>]</w:t>
            </w:r>
            <w:r>
              <w:rPr>
                <w:color w:val="000000" w:themeColor="text1"/>
              </w:rPr>
              <w:t xml:space="preserve"> insert</w:t>
            </w:r>
          </w:p>
          <w:p w14:paraId="7CB9A6D3" w14:textId="1FE79862" w:rsidR="00CD7999" w:rsidRDefault="00CD7999" w:rsidP="00CD799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[12] name</w:t>
            </w:r>
          </w:p>
        </w:tc>
        <w:tc>
          <w:tcPr>
            <w:tcW w:w="1667" w:type="dxa"/>
          </w:tcPr>
          <w:p w14:paraId="44585FAE" w14:textId="77777777" w:rsidR="00CD7999" w:rsidRDefault="00CD7999" w:rsidP="00CD7999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 xml:space="preserve">--------  </w:t>
            </w:r>
          </w:p>
          <w:p w14:paraId="7941EE5A" w14:textId="77777777" w:rsidR="00CD7999" w:rsidRDefault="00CD7999" w:rsidP="00CD7999">
            <w:pPr>
              <w:rPr>
                <w:b/>
                <w:color w:val="000000" w:themeColor="text1"/>
              </w:rPr>
            </w:pPr>
          </w:p>
        </w:tc>
        <w:tc>
          <w:tcPr>
            <w:tcW w:w="1521" w:type="dxa"/>
          </w:tcPr>
          <w:p w14:paraId="2CBB615E" w14:textId="77777777" w:rsidR="00CD7999" w:rsidRDefault="00CD7999" w:rsidP="00CD799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1/</w:t>
            </w:r>
            <w:r>
              <w:rPr>
                <w:color w:val="000000" w:themeColor="text1"/>
              </w:rPr>
              <w:t>week</w:t>
            </w:r>
          </w:p>
          <w:p w14:paraId="7161DCB7" w14:textId="5911539F" w:rsidR="00CD7999" w:rsidRDefault="00CD7999" w:rsidP="00CD799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1/month</w:t>
            </w:r>
          </w:p>
        </w:tc>
        <w:tc>
          <w:tcPr>
            <w:tcW w:w="1859" w:type="dxa"/>
          </w:tcPr>
          <w:p w14:paraId="525D5995" w14:textId="732849E5" w:rsidR="00CD7999" w:rsidRPr="002A1B01" w:rsidRDefault="00676526" w:rsidP="00CD7999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CD7999" w14:paraId="2D4BBA18" w14:textId="77777777" w:rsidTr="00DE74CD">
        <w:tc>
          <w:tcPr>
            <w:tcW w:w="1985" w:type="dxa"/>
          </w:tcPr>
          <w:p w14:paraId="259CBCE4" w14:textId="753AB497" w:rsidR="00CD7999" w:rsidRDefault="00CD7999" w:rsidP="00CD7999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Record_pacc</w:t>
            </w:r>
          </w:p>
        </w:tc>
        <w:tc>
          <w:tcPr>
            <w:tcW w:w="2318" w:type="dxa"/>
          </w:tcPr>
          <w:p w14:paraId="09074309" w14:textId="3D84C897" w:rsidR="00CD7999" w:rsidRDefault="00CD7999" w:rsidP="00CD799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>
              <w:rPr>
                <w:color w:val="000000" w:themeColor="text1"/>
              </w:rPr>
              <w:t>6</w:t>
            </w:r>
            <w:r>
              <w:rPr>
                <w:rFonts w:hint="eastAsia"/>
                <w:color w:val="000000" w:themeColor="text1"/>
              </w:rPr>
              <w:t>]</w:t>
            </w:r>
            <w:r>
              <w:rPr>
                <w:color w:val="000000" w:themeColor="text1"/>
              </w:rPr>
              <w:t xml:space="preserve"> insert</w:t>
            </w:r>
          </w:p>
        </w:tc>
        <w:tc>
          <w:tcPr>
            <w:tcW w:w="1667" w:type="dxa"/>
          </w:tcPr>
          <w:p w14:paraId="0D5B6E8E" w14:textId="77777777" w:rsidR="00CD7999" w:rsidRDefault="00CD7999" w:rsidP="00CD7999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 xml:space="preserve">--------  </w:t>
            </w:r>
          </w:p>
          <w:p w14:paraId="76A35954" w14:textId="77777777" w:rsidR="00CD7999" w:rsidRDefault="00CD7999" w:rsidP="00CD7999">
            <w:pPr>
              <w:rPr>
                <w:b/>
                <w:color w:val="000000" w:themeColor="text1"/>
              </w:rPr>
            </w:pPr>
          </w:p>
        </w:tc>
        <w:tc>
          <w:tcPr>
            <w:tcW w:w="1521" w:type="dxa"/>
          </w:tcPr>
          <w:p w14:paraId="1172CDB0" w14:textId="77777777" w:rsidR="00CD7999" w:rsidRDefault="00CD7999" w:rsidP="00CD799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1/</w:t>
            </w:r>
            <w:r>
              <w:rPr>
                <w:color w:val="000000" w:themeColor="text1"/>
              </w:rPr>
              <w:t>week</w:t>
            </w:r>
          </w:p>
          <w:p w14:paraId="73A6DA08" w14:textId="77777777" w:rsidR="00CD7999" w:rsidRDefault="00CD7999" w:rsidP="00CD7999">
            <w:pPr>
              <w:rPr>
                <w:color w:val="000000" w:themeColor="text1"/>
              </w:rPr>
            </w:pPr>
          </w:p>
        </w:tc>
        <w:tc>
          <w:tcPr>
            <w:tcW w:w="1859" w:type="dxa"/>
          </w:tcPr>
          <w:p w14:paraId="6307621C" w14:textId="1BB92AAA" w:rsidR="00CD7999" w:rsidRPr="002A1B01" w:rsidRDefault="00676526" w:rsidP="00CD799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hea</w:t>
            </w:r>
            <w:r>
              <w:rPr>
                <w:color w:val="000000" w:themeColor="text1"/>
              </w:rPr>
              <w:t>p</w:t>
            </w:r>
          </w:p>
        </w:tc>
      </w:tr>
    </w:tbl>
    <w:p w14:paraId="7A6C504A" w14:textId="775B9916" w:rsidR="00142344" w:rsidRDefault="00142344" w:rsidP="00142344"/>
    <w:p w14:paraId="595BCA95" w14:textId="77777777" w:rsidR="00142344" w:rsidRDefault="00142344" w:rsidP="00142344"/>
    <w:p w14:paraId="5436BF1E" w14:textId="77777777" w:rsidR="00142344" w:rsidRDefault="00142344" w:rsidP="00142344"/>
    <w:p w14:paraId="0E76B3FB" w14:textId="77777777" w:rsidR="00142344" w:rsidRDefault="00142344" w:rsidP="00142344"/>
    <w:p w14:paraId="01ABFD48" w14:textId="77777777" w:rsidR="00142344" w:rsidRDefault="00142344" w:rsidP="00142344"/>
    <w:p w14:paraId="7C982051" w14:textId="77777777" w:rsidR="00142344" w:rsidRDefault="00142344" w:rsidP="00142344"/>
    <w:p w14:paraId="2E454ECC" w14:textId="77777777" w:rsidR="00142344" w:rsidRDefault="00142344" w:rsidP="00142344"/>
    <w:p w14:paraId="18898A9D" w14:textId="77777777" w:rsidR="00142344" w:rsidRDefault="00142344" w:rsidP="00142344"/>
    <w:p w14:paraId="7932B0DD" w14:textId="15DB2489" w:rsidR="00142344" w:rsidRDefault="00142344" w:rsidP="00142344"/>
    <w:p w14:paraId="5BCBA37B" w14:textId="77777777" w:rsidR="00142344" w:rsidRDefault="00142344" w:rsidP="00142344"/>
    <w:p w14:paraId="2244379E" w14:textId="7A4D01AF" w:rsidR="00D36422" w:rsidRDefault="00D36422" w:rsidP="00D36422">
      <w:pPr>
        <w:pStyle w:val="Heading2"/>
      </w:pPr>
      <w:bookmarkStart w:id="12" w:name="_Toc530395209"/>
      <w:r>
        <w:t>3.2 Discussion of storage structure for tables</w:t>
      </w:r>
      <w:bookmarkEnd w:id="12"/>
      <w:r>
        <w:t xml:space="preserve"> </w:t>
      </w:r>
    </w:p>
    <w:p w14:paraId="6611B35A" w14:textId="10031D8A" w:rsidR="00496E79" w:rsidRPr="00CF5647" w:rsidRDefault="00A33ED3" w:rsidP="00A33ED3">
      <w:pPr>
        <w:rPr>
          <w:color w:val="000000" w:themeColor="text1"/>
          <w:lang w:eastAsia="zh-CN"/>
        </w:rPr>
      </w:pPr>
      <w:r w:rsidRPr="00CF5647">
        <w:rPr>
          <w:color w:val="000000" w:themeColor="text1"/>
          <w:lang w:eastAsia="zh-CN"/>
        </w:rPr>
        <w:t xml:space="preserve">Because almost of search key above are primary keys which will be automatically indexed by the database system. Therefore, </w:t>
      </w:r>
      <w:r w:rsidR="00D953D4" w:rsidRPr="00CF5647">
        <w:rPr>
          <w:color w:val="000000" w:themeColor="text1"/>
          <w:lang w:eastAsia="zh-CN"/>
        </w:rPr>
        <w:t xml:space="preserve">we </w:t>
      </w:r>
      <w:r w:rsidR="00D953D4" w:rsidRPr="00CF5647">
        <w:rPr>
          <w:color w:val="000000" w:themeColor="text1"/>
          <w:lang w:eastAsia="zh-CN"/>
        </w:rPr>
        <w:lastRenderedPageBreak/>
        <w:t>need to index search key that are not primary key</w:t>
      </w:r>
      <w:r w:rsidR="00346DF1">
        <w:rPr>
          <w:color w:val="000000" w:themeColor="text1"/>
          <w:lang w:eastAsia="zh-CN"/>
        </w:rPr>
        <w:t xml:space="preserve"> but are most searched </w:t>
      </w:r>
      <w:r w:rsidR="00D953D4" w:rsidRPr="00CF5647">
        <w:rPr>
          <w:color w:val="000000" w:themeColor="text1"/>
          <w:lang w:eastAsia="zh-CN"/>
        </w:rPr>
        <w:t xml:space="preserve"> in the table.</w:t>
      </w:r>
    </w:p>
    <w:p w14:paraId="575CD81C" w14:textId="10031D8A" w:rsidR="00C11A69" w:rsidRDefault="00C11A69" w:rsidP="00C11A69">
      <w:pPr>
        <w:spacing w:line="240" w:lineRule="auto"/>
        <w:rPr>
          <w:color w:val="000000" w:themeColor="text1"/>
        </w:rPr>
      </w:pPr>
    </w:p>
    <w:p w14:paraId="0470E0E5" w14:textId="03C6E825" w:rsidR="00C11A69" w:rsidRDefault="00C11A69" w:rsidP="00C11A69">
      <w:pPr>
        <w:spacing w:line="240" w:lineRule="auto"/>
        <w:rPr>
          <w:color w:val="000000" w:themeColor="text1"/>
        </w:rPr>
      </w:pPr>
      <w:r w:rsidRPr="00C11A69">
        <w:rPr>
          <w:color w:val="000000" w:themeColor="text1"/>
          <w:lang w:eastAsia="zh-CN"/>
        </w:rPr>
        <w:t>CREATE INDEX Fix</w:t>
      </w:r>
      <w:r w:rsidR="0085514E">
        <w:rPr>
          <w:color w:val="000000" w:themeColor="text1"/>
        </w:rPr>
        <w:t>requested</w:t>
      </w:r>
      <w:r w:rsidRPr="00C11A69">
        <w:rPr>
          <w:color w:val="000000" w:themeColor="text1"/>
        </w:rPr>
        <w:t>Index</w:t>
      </w:r>
      <w:r>
        <w:rPr>
          <w:rFonts w:hint="eastAsia"/>
          <w:color w:val="000000" w:themeColor="text1"/>
        </w:rPr>
        <w:t xml:space="preserve"> </w:t>
      </w:r>
    </w:p>
    <w:p w14:paraId="79706065" w14:textId="10031D8A" w:rsidR="00C11A69" w:rsidRDefault="00C11A69" w:rsidP="00C11A69">
      <w:pPr>
        <w:spacing w:line="240" w:lineRule="auto"/>
        <w:rPr>
          <w:color w:val="000000" w:themeColor="text1"/>
        </w:rPr>
      </w:pPr>
      <w:r>
        <w:rPr>
          <w:color w:val="000000" w:themeColor="text1"/>
        </w:rPr>
        <w:t>ON Fix (requested)</w:t>
      </w:r>
    </w:p>
    <w:p w14:paraId="14FF4DB4" w14:textId="10031D8A" w:rsidR="00C11A69" w:rsidRDefault="00C11A69" w:rsidP="00C11A69">
      <w:pPr>
        <w:spacing w:line="240" w:lineRule="auto"/>
        <w:rPr>
          <w:color w:val="000000" w:themeColor="text1"/>
        </w:rPr>
      </w:pPr>
    </w:p>
    <w:p w14:paraId="169FE865" w14:textId="10031D8A" w:rsidR="00C11A69" w:rsidRDefault="00C11A69" w:rsidP="00C11A69">
      <w:pPr>
        <w:spacing w:line="240" w:lineRule="auto"/>
        <w:rPr>
          <w:color w:val="000000" w:themeColor="text1"/>
        </w:rPr>
      </w:pPr>
      <w:r w:rsidRPr="00C11A69">
        <w:rPr>
          <w:color w:val="000000" w:themeColor="text1"/>
          <w:lang w:eastAsia="zh-CN"/>
        </w:rPr>
        <w:t xml:space="preserve">CREATE INDEX </w:t>
      </w:r>
      <w:r>
        <w:rPr>
          <w:color w:val="000000" w:themeColor="text1"/>
          <w:lang w:eastAsia="zh-CN"/>
        </w:rPr>
        <w:t>Accident</w:t>
      </w:r>
      <w:r w:rsidR="00813287">
        <w:rPr>
          <w:color w:val="000000" w:themeColor="text1"/>
          <w:lang w:eastAsia="zh-CN"/>
        </w:rPr>
        <w:t>Date</w:t>
      </w:r>
      <w:r w:rsidRPr="00C11A69">
        <w:rPr>
          <w:color w:val="000000" w:themeColor="text1"/>
        </w:rPr>
        <w:t>Index</w:t>
      </w:r>
      <w:r>
        <w:rPr>
          <w:rFonts w:hint="eastAsia"/>
          <w:color w:val="000000" w:themeColor="text1"/>
        </w:rPr>
        <w:t xml:space="preserve"> </w:t>
      </w:r>
    </w:p>
    <w:p w14:paraId="0FA32E94" w14:textId="3187A963" w:rsidR="00C11A69" w:rsidRDefault="00C11A69" w:rsidP="00C11A69">
      <w:pPr>
        <w:spacing w:line="240" w:lineRule="auto"/>
        <w:rPr>
          <w:color w:val="000000" w:themeColor="text1"/>
        </w:rPr>
      </w:pPr>
      <w:r>
        <w:rPr>
          <w:color w:val="000000" w:themeColor="text1"/>
        </w:rPr>
        <w:t>ON Accident (</w:t>
      </w:r>
      <w:r w:rsidR="0085514E">
        <w:rPr>
          <w:color w:val="000000" w:themeColor="text1"/>
        </w:rPr>
        <w:t>accident</w:t>
      </w:r>
      <w:r>
        <w:rPr>
          <w:color w:val="000000" w:themeColor="text1"/>
        </w:rPr>
        <w:t>date)</w:t>
      </w:r>
    </w:p>
    <w:p w14:paraId="214B4AA6" w14:textId="77777777" w:rsidR="00142344" w:rsidRDefault="00142344" w:rsidP="00C11A69">
      <w:pPr>
        <w:spacing w:line="240" w:lineRule="auto"/>
        <w:rPr>
          <w:color w:val="000000" w:themeColor="text1"/>
        </w:rPr>
      </w:pPr>
    </w:p>
    <w:p w14:paraId="4DBDEB68" w14:textId="66515985" w:rsidR="00142344" w:rsidRDefault="00142344" w:rsidP="00142344">
      <w:pPr>
        <w:spacing w:line="240" w:lineRule="auto"/>
        <w:rPr>
          <w:color w:val="000000" w:themeColor="text1"/>
        </w:rPr>
      </w:pPr>
      <w:r w:rsidRPr="00C11A69">
        <w:rPr>
          <w:color w:val="000000" w:themeColor="text1"/>
          <w:lang w:eastAsia="zh-CN"/>
        </w:rPr>
        <w:t xml:space="preserve">CREATE INDEX </w:t>
      </w:r>
      <w:r w:rsidR="00CB6F75">
        <w:rPr>
          <w:color w:val="000000" w:themeColor="text1"/>
          <w:lang w:eastAsia="zh-CN"/>
        </w:rPr>
        <w:t>Product</w:t>
      </w:r>
      <w:r w:rsidR="00CB6F75">
        <w:rPr>
          <w:color w:val="000000" w:themeColor="text1"/>
        </w:rPr>
        <w:t>Color</w:t>
      </w:r>
      <w:r w:rsidRPr="00C11A69">
        <w:rPr>
          <w:color w:val="000000" w:themeColor="text1"/>
        </w:rPr>
        <w:t>Index</w:t>
      </w:r>
      <w:r>
        <w:rPr>
          <w:rFonts w:hint="eastAsia"/>
          <w:color w:val="000000" w:themeColor="text1"/>
        </w:rPr>
        <w:t xml:space="preserve"> </w:t>
      </w:r>
    </w:p>
    <w:p w14:paraId="09FCCF13" w14:textId="770DC4BE" w:rsidR="00142344" w:rsidRDefault="00142344" w:rsidP="00142344">
      <w:pPr>
        <w:spacing w:line="240" w:lineRule="auto"/>
        <w:rPr>
          <w:color w:val="000000" w:themeColor="text1"/>
        </w:rPr>
      </w:pPr>
      <w:r>
        <w:rPr>
          <w:color w:val="000000" w:themeColor="text1"/>
        </w:rPr>
        <w:t>ON Product2 (</w:t>
      </w:r>
      <w:r w:rsidR="00CB6F75">
        <w:rPr>
          <w:color w:val="000000" w:themeColor="text1"/>
        </w:rPr>
        <w:t>color</w:t>
      </w:r>
      <w:r>
        <w:rPr>
          <w:color w:val="000000" w:themeColor="text1"/>
        </w:rPr>
        <w:t>)</w:t>
      </w:r>
    </w:p>
    <w:p w14:paraId="66D5586E" w14:textId="77777777" w:rsidR="00CB6F75" w:rsidRDefault="00CB6F75" w:rsidP="00142344">
      <w:pPr>
        <w:spacing w:line="240" w:lineRule="auto"/>
        <w:rPr>
          <w:color w:val="000000" w:themeColor="text1"/>
        </w:rPr>
      </w:pPr>
    </w:p>
    <w:p w14:paraId="18FEC889" w14:textId="25622B4E" w:rsidR="00CB6F75" w:rsidRDefault="00CB6F75" w:rsidP="00CB6F75">
      <w:pPr>
        <w:spacing w:line="240" w:lineRule="auto"/>
        <w:rPr>
          <w:color w:val="000000" w:themeColor="text1"/>
        </w:rPr>
      </w:pPr>
      <w:r w:rsidRPr="00C11A69">
        <w:rPr>
          <w:color w:val="000000" w:themeColor="text1"/>
          <w:lang w:eastAsia="zh-CN"/>
        </w:rPr>
        <w:t xml:space="preserve">CREATE INDEX </w:t>
      </w:r>
      <w:r>
        <w:rPr>
          <w:color w:val="000000" w:themeColor="text1"/>
          <w:lang w:eastAsia="zh-CN"/>
        </w:rPr>
        <w:t>Product</w:t>
      </w:r>
      <w:r>
        <w:rPr>
          <w:color w:val="000000" w:themeColor="text1"/>
        </w:rPr>
        <w:t>Date</w:t>
      </w:r>
      <w:r w:rsidRPr="00C11A69">
        <w:rPr>
          <w:color w:val="000000" w:themeColor="text1"/>
        </w:rPr>
        <w:t>Index</w:t>
      </w:r>
      <w:r>
        <w:rPr>
          <w:rFonts w:hint="eastAsia"/>
          <w:color w:val="000000" w:themeColor="text1"/>
        </w:rPr>
        <w:t xml:space="preserve"> </w:t>
      </w:r>
    </w:p>
    <w:p w14:paraId="015FF8E7" w14:textId="3C7A0B23" w:rsidR="00CB6F75" w:rsidRPr="00C11A69" w:rsidRDefault="00CB6F75" w:rsidP="00CB6F75">
      <w:pPr>
        <w:spacing w:line="240" w:lineRule="auto"/>
        <w:rPr>
          <w:color w:val="000000" w:themeColor="text1"/>
        </w:rPr>
      </w:pPr>
      <w:r>
        <w:rPr>
          <w:color w:val="000000" w:themeColor="text1"/>
        </w:rPr>
        <w:t>ON Product (</w:t>
      </w:r>
      <w:r w:rsidR="0085514E">
        <w:rPr>
          <w:color w:val="000000" w:themeColor="text1"/>
        </w:rPr>
        <w:t>p</w:t>
      </w:r>
      <w:r>
        <w:rPr>
          <w:color w:val="000000" w:themeColor="text1"/>
        </w:rPr>
        <w:t>date)</w:t>
      </w:r>
    </w:p>
    <w:p w14:paraId="3B5DCFEF" w14:textId="77777777" w:rsidR="00CB6F75" w:rsidRPr="00C11A69" w:rsidRDefault="00CB6F75" w:rsidP="00142344">
      <w:pPr>
        <w:spacing w:line="240" w:lineRule="auto"/>
        <w:rPr>
          <w:color w:val="000000" w:themeColor="text1"/>
        </w:rPr>
      </w:pPr>
    </w:p>
    <w:p w14:paraId="7BBE4730" w14:textId="77777777" w:rsidR="00142344" w:rsidRPr="00C11A69" w:rsidRDefault="00142344" w:rsidP="00C11A69">
      <w:pPr>
        <w:spacing w:line="240" w:lineRule="auto"/>
        <w:rPr>
          <w:color w:val="000000" w:themeColor="text1"/>
        </w:rPr>
      </w:pPr>
    </w:p>
    <w:p w14:paraId="45F65822" w14:textId="10031D8A" w:rsidR="00C11A69" w:rsidRDefault="00C11A69" w:rsidP="00C11A69">
      <w:pPr>
        <w:spacing w:line="240" w:lineRule="auto"/>
        <w:rPr>
          <w:color w:val="000000" w:themeColor="text1"/>
        </w:rPr>
      </w:pPr>
    </w:p>
    <w:p w14:paraId="0439D69A" w14:textId="39EA9708" w:rsidR="0026247D" w:rsidRDefault="0026247D" w:rsidP="00C11A69">
      <w:pPr>
        <w:spacing w:line="240" w:lineRule="auto"/>
        <w:rPr>
          <w:color w:val="000000" w:themeColor="text1"/>
        </w:rPr>
      </w:pPr>
    </w:p>
    <w:p w14:paraId="77B0D383" w14:textId="55AF3EFA" w:rsidR="0026247D" w:rsidRDefault="0026247D" w:rsidP="00C11A69">
      <w:pPr>
        <w:spacing w:line="240" w:lineRule="auto"/>
        <w:rPr>
          <w:color w:val="000000" w:themeColor="text1"/>
        </w:rPr>
      </w:pPr>
    </w:p>
    <w:p w14:paraId="3F0FD65C" w14:textId="5D9F6395" w:rsidR="0026247D" w:rsidRDefault="0026247D" w:rsidP="00C11A69">
      <w:pPr>
        <w:spacing w:line="240" w:lineRule="auto"/>
        <w:rPr>
          <w:color w:val="000000" w:themeColor="text1"/>
        </w:rPr>
      </w:pPr>
    </w:p>
    <w:p w14:paraId="46BC3501" w14:textId="3D4A3417" w:rsidR="0026247D" w:rsidRDefault="0026247D" w:rsidP="00C11A69">
      <w:pPr>
        <w:spacing w:line="240" w:lineRule="auto"/>
        <w:rPr>
          <w:color w:val="000000" w:themeColor="text1"/>
        </w:rPr>
      </w:pPr>
    </w:p>
    <w:p w14:paraId="62BD3031" w14:textId="0EEEBFD7" w:rsidR="0026247D" w:rsidRDefault="0026247D" w:rsidP="00C11A69">
      <w:pPr>
        <w:spacing w:line="240" w:lineRule="auto"/>
        <w:rPr>
          <w:color w:val="000000" w:themeColor="text1"/>
        </w:rPr>
      </w:pPr>
    </w:p>
    <w:p w14:paraId="78424E21" w14:textId="22BC3C94" w:rsidR="0026247D" w:rsidRDefault="0026247D" w:rsidP="00C11A69">
      <w:pPr>
        <w:spacing w:line="240" w:lineRule="auto"/>
        <w:rPr>
          <w:color w:val="000000" w:themeColor="text1"/>
        </w:rPr>
      </w:pPr>
    </w:p>
    <w:p w14:paraId="2A6CC585" w14:textId="29E24B4C" w:rsidR="0026247D" w:rsidRDefault="0026247D" w:rsidP="00C11A69">
      <w:pPr>
        <w:spacing w:line="240" w:lineRule="auto"/>
        <w:rPr>
          <w:color w:val="000000" w:themeColor="text1"/>
        </w:rPr>
      </w:pPr>
    </w:p>
    <w:p w14:paraId="696F5D20" w14:textId="70548F81" w:rsidR="0026247D" w:rsidRDefault="0026247D" w:rsidP="00C11A69">
      <w:pPr>
        <w:spacing w:line="240" w:lineRule="auto"/>
        <w:rPr>
          <w:color w:val="000000" w:themeColor="text1"/>
        </w:rPr>
      </w:pPr>
    </w:p>
    <w:p w14:paraId="771243DE" w14:textId="4A6FFF97" w:rsidR="0026247D" w:rsidRDefault="0026247D" w:rsidP="00C11A69">
      <w:pPr>
        <w:spacing w:line="240" w:lineRule="auto"/>
        <w:rPr>
          <w:color w:val="000000" w:themeColor="text1"/>
        </w:rPr>
      </w:pPr>
    </w:p>
    <w:p w14:paraId="45AD1C59" w14:textId="1D2549AB" w:rsidR="000A767A" w:rsidRDefault="000A767A" w:rsidP="00C11A69">
      <w:pPr>
        <w:spacing w:line="240" w:lineRule="auto"/>
        <w:rPr>
          <w:color w:val="000000" w:themeColor="text1"/>
        </w:rPr>
      </w:pPr>
    </w:p>
    <w:p w14:paraId="3A87D59A" w14:textId="4A3A767A" w:rsidR="000A767A" w:rsidRDefault="000A767A" w:rsidP="00C11A69">
      <w:pPr>
        <w:spacing w:line="240" w:lineRule="auto"/>
        <w:rPr>
          <w:color w:val="000000" w:themeColor="text1"/>
        </w:rPr>
      </w:pPr>
    </w:p>
    <w:p w14:paraId="3FE00BD9" w14:textId="25F92409" w:rsidR="000A767A" w:rsidRDefault="000A767A" w:rsidP="00C11A69">
      <w:pPr>
        <w:spacing w:line="240" w:lineRule="auto"/>
        <w:rPr>
          <w:color w:val="000000" w:themeColor="text1"/>
        </w:rPr>
      </w:pPr>
    </w:p>
    <w:p w14:paraId="61E82CBB" w14:textId="1A6A37C7" w:rsidR="000A767A" w:rsidRDefault="000A767A" w:rsidP="00C11A69">
      <w:pPr>
        <w:spacing w:line="240" w:lineRule="auto"/>
        <w:rPr>
          <w:color w:val="000000" w:themeColor="text1"/>
        </w:rPr>
      </w:pPr>
    </w:p>
    <w:p w14:paraId="77EA7EAB" w14:textId="77777777" w:rsidR="000A767A" w:rsidRDefault="000A767A" w:rsidP="00C11A69">
      <w:pPr>
        <w:spacing w:line="240" w:lineRule="auto"/>
        <w:rPr>
          <w:color w:val="000000" w:themeColor="text1"/>
        </w:rPr>
      </w:pPr>
    </w:p>
    <w:p w14:paraId="44C2E8FC" w14:textId="6521B892" w:rsidR="00C11A69" w:rsidRPr="00DF0E2F" w:rsidRDefault="0026247D" w:rsidP="00DF0E2F">
      <w:pPr>
        <w:pStyle w:val="Heading1"/>
      </w:pPr>
      <w:bookmarkStart w:id="13" w:name="_Toc530395210"/>
      <w:r w:rsidRPr="00DF0E2F">
        <w:t>Task 4. SQL and text files showing the creation of tables</w:t>
      </w:r>
      <w:bookmarkEnd w:id="13"/>
    </w:p>
    <w:p w14:paraId="1101DF73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employee(</w:t>
      </w:r>
    </w:p>
    <w:p w14:paraId="0FE5F7A7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045A6FFA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address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</w:p>
    <w:p w14:paraId="1C86870A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6FF74D77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7D63CF54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quality_controller(</w:t>
      </w:r>
    </w:p>
    <w:p w14:paraId="7915C884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Employee(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53BA6BA9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product_type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31C1080A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55E32B6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CONSTRAINT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check_type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CHECK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(product_type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</w:t>
      </w:r>
      <w:r w:rsidRPr="00E845C9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'product 1'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</w:t>
      </w:r>
      <w:r w:rsidRPr="00E845C9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'product 2'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</w:t>
      </w:r>
      <w:r w:rsidRPr="00E845C9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'product 3'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))</w:t>
      </w:r>
    </w:p>
    <w:p w14:paraId="19CC4A1C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4D43CD6B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3D2C5305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technical(</w:t>
      </w:r>
    </w:p>
    <w:p w14:paraId="6879B5CA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Employee(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203FF175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degree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10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501EDEA2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position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4B4FD17B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0243359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CONSTRAINT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check_degree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CHECK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(degree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</w:t>
      </w:r>
      <w:r w:rsidRPr="00E845C9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'BS'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</w:t>
      </w:r>
      <w:r w:rsidRPr="00E845C9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'MS'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</w:t>
      </w:r>
      <w:r w:rsidRPr="00E845C9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'Ph.D'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))</w:t>
      </w:r>
    </w:p>
    <w:p w14:paraId="17D2CB1B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0CC68242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367FE157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worker(</w:t>
      </w:r>
    </w:p>
    <w:p w14:paraId="62F48565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Employee(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59AE55C5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max_mun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</w:p>
    <w:p w14:paraId="101D5DDB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51A654A1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7509758F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account(</w:t>
      </w:r>
    </w:p>
    <w:p w14:paraId="06EFDD53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accnum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3B0A5BB2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accdate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176C8B64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acctype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3A2C38FF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4D9354EB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CONSTRAINT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check_acctype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CHECK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(acctype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</w:t>
      </w:r>
      <w:r w:rsidRPr="00E845C9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'product1-account'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</w:t>
      </w:r>
      <w:r w:rsidRPr="00E845C9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'product2-account'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  <w:r w:rsidRPr="00E845C9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'product1-account'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))</w:t>
      </w:r>
    </w:p>
    <w:p w14:paraId="282DA3BF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79EFB132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7B6DD10F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product(</w:t>
      </w:r>
    </w:p>
    <w:p w14:paraId="3EFA1D11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pid 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1C39EF51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pdate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759EBD9B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duration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65DCD293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producer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worker(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63874790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tester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quality_controller(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57D14A4F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accnum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account (accnum),</w:t>
      </w:r>
    </w:p>
    <w:p w14:paraId="131CA13A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size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4C61F075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4528FCB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CONSTRAINT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p_unique UNIQUE(producer, tester, accnum)</w:t>
      </w:r>
    </w:p>
    <w:p w14:paraId="4E63500A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53025BAF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1C84306D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product1(</w:t>
      </w:r>
    </w:p>
    <w:p w14:paraId="16429600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pid 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product(pid),</w:t>
      </w:r>
    </w:p>
    <w:p w14:paraId="13812DA8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software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</w:t>
      </w:r>
    </w:p>
    <w:p w14:paraId="5DC14D96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5BCA5F3D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7DB488A3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product2(</w:t>
      </w:r>
    </w:p>
    <w:p w14:paraId="11EAE17C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pid 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product(pid),</w:t>
      </w:r>
    </w:p>
    <w:p w14:paraId="7AD906B8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color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</w:p>
    <w:p w14:paraId="72E3B548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24AE6F7D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2F7CA47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product3(</w:t>
      </w:r>
    </w:p>
    <w:p w14:paraId="0717E4A8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pid 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product(pid),</w:t>
      </w:r>
    </w:p>
    <w:p w14:paraId="3AABB2DC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weight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</w:p>
    <w:p w14:paraId="67F973BE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67DA2759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37246DAE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fix(</w:t>
      </w:r>
    </w:p>
    <w:p w14:paraId="0B9078B7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pid 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product(pid),</w:t>
      </w:r>
    </w:p>
    <w:p w14:paraId="4073C96A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technical(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3502C58B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fdate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46613DC3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requested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1B8B3AA2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475515B1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CONSTRAINT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check_request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CHECK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(requested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</w:t>
      </w:r>
      <w:r w:rsidRPr="00E845C9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'complaint'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</w:t>
      </w:r>
      <w:r w:rsidRPr="00E845C9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'controller'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))</w:t>
      </w:r>
    </w:p>
    <w:p w14:paraId="262E1406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50C2F329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1F74296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customer(</w:t>
      </w:r>
    </w:p>
    <w:p w14:paraId="65C25466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cname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6B2CBA13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address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</w:p>
    <w:p w14:paraId="2DEB4FC2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375F8BD6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78459B8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purchased(</w:t>
      </w:r>
    </w:p>
    <w:p w14:paraId="5B72E4E6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cname 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customer(cname),</w:t>
      </w:r>
    </w:p>
    <w:p w14:paraId="61C42B76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pid   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UNIQUE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product(pid)</w:t>
      </w:r>
    </w:p>
    <w:p w14:paraId="3DC43AE3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2C13FB52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159D3F00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complaint(</w:t>
      </w:r>
    </w:p>
    <w:p w14:paraId="4C869E0B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cid   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6369EAEE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cdate 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71668B9E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description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06072077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treatment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5A7536A4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DBE215F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CONSTRAINT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check_treatment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CHECK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(treatment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</w:t>
      </w:r>
      <w:r w:rsidRPr="00E845C9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'refund'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</w:t>
      </w:r>
      <w:r w:rsidRPr="00E845C9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'exchange'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))</w:t>
      </w:r>
    </w:p>
    <w:p w14:paraId="621313A6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10E5B4DA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757D819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make_complaint(</w:t>
      </w:r>
    </w:p>
    <w:p w14:paraId="600A2D2B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cid   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0173AEA8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cname 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customer(cname),</w:t>
      </w:r>
    </w:p>
    <w:p w14:paraId="4E0002F3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pid   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product(pid)</w:t>
      </w:r>
    </w:p>
    <w:p w14:paraId="717E0CA7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0BB848F3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37D34382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accident(</w:t>
      </w:r>
    </w:p>
    <w:p w14:paraId="3ED192AA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accidentnum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08F465B1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accidentdate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22EDFA4A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lostday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</w:p>
    <w:p w14:paraId="1EA7AB32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215F6D7D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4F82375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record_fixacc(</w:t>
      </w:r>
    </w:p>
    <w:p w14:paraId="1E75318C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accidentnum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accident(accidentnum),</w:t>
      </w:r>
    </w:p>
    <w:p w14:paraId="10FA8CDF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pid   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product(pid),</w:t>
      </w:r>
    </w:p>
    <w:p w14:paraId="76FB05A6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technical(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</w:t>
      </w:r>
    </w:p>
    <w:p w14:paraId="1714ABD1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0F1023CE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793A561F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record_pacci(</w:t>
      </w:r>
    </w:p>
    <w:p w14:paraId="4E06DD9E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accidentnum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accident(accidentnum),</w:t>
      </w:r>
    </w:p>
    <w:p w14:paraId="7870E810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pid   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product(pid),</w:t>
      </w:r>
    </w:p>
    <w:p w14:paraId="1E839CB5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worker(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</w:t>
      </w:r>
    </w:p>
    <w:p w14:paraId="3A1F9F00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6A239545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722262D6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track_cost(</w:t>
      </w:r>
    </w:p>
    <w:p w14:paraId="2C36A5BA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pid   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product(pid),</w:t>
      </w:r>
    </w:p>
    <w:p w14:paraId="47809F52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accnum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account(accnum),</w:t>
      </w:r>
    </w:p>
    <w:p w14:paraId="2C6CE2F5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cost             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</w:p>
    <w:p w14:paraId="393F39A4" w14:textId="1BC92D75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49932ACF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INDEX FixrequestedIndex </w:t>
      </w:r>
    </w:p>
    <w:p w14:paraId="2DDE260F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ON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Fix (requested)</w:t>
      </w:r>
    </w:p>
    <w:p w14:paraId="3E66E5A4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0C849667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INDEX AccidentDateIndex </w:t>
      </w:r>
    </w:p>
    <w:p w14:paraId="558AAE61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ON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Accident (accidentdate)</w:t>
      </w:r>
    </w:p>
    <w:p w14:paraId="4450AB96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5D365FE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INDEX ProductColorIndex </w:t>
      </w:r>
    </w:p>
    <w:p w14:paraId="79FCAC91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ON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Product2 (color)</w:t>
      </w:r>
    </w:p>
    <w:p w14:paraId="6D753B12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4568203E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INDEX ProductDateIndex </w:t>
      </w:r>
    </w:p>
    <w:p w14:paraId="46A9CA5B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ON</w:t>
      </w:r>
      <w:r w:rsidRPr="00E845C9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 (pdate)</w:t>
      </w:r>
    </w:p>
    <w:p w14:paraId="7AC4EB1C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AC24820" w14:textId="383E59F1" w:rsidR="0026247D" w:rsidRPr="0026247D" w:rsidRDefault="0026247D" w:rsidP="0026247D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9B2AD07" w14:textId="39564C78" w:rsidR="0026247D" w:rsidRPr="0026247D" w:rsidRDefault="00987BE9" w:rsidP="0026247D">
      <w:pPr>
        <w:rPr>
          <w:color w:val="000000" w:themeColor="text1"/>
        </w:rPr>
      </w:pPr>
      <w:r w:rsidRPr="00987BE9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F7D88A3" wp14:editId="70FF9814">
                <wp:simplePos x="0" y="0"/>
                <wp:positionH relativeFrom="column">
                  <wp:posOffset>-536067</wp:posOffset>
                </wp:positionH>
                <wp:positionV relativeFrom="paragraph">
                  <wp:posOffset>550545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9FD6E" w14:textId="7981C783" w:rsidR="00B53E8B" w:rsidRDefault="00B53E8B">
                            <w:r>
                              <w:t>RESULT OF CREATED 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 w14:anchorId="6C66D2A9">
              <v:shapetype w14:anchorId="4F7D88A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2.2pt;margin-top:43.35pt;width:185.9pt;height:110.6pt;z-index:2516582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">
                <v:textbox style="mso-fit-shape-to-text:t">
                  <w:txbxContent>
                    <w:p w14:paraId="50382138" w14:textId="7981C783" w:rsidR="00B53E8B" w:rsidRDefault="00B53E8B">
                      <w:r>
                        <w:t>RESULT OF CREATED TABLE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47B9BA" wp14:editId="37E57C83">
            <wp:extent cx="3878664" cy="5428246"/>
            <wp:effectExtent l="0" t="0" r="7620" b="1270"/>
            <wp:docPr id="2" name="Picture 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0918" cy="550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4B22" w14:textId="31B6B8F9" w:rsidR="00D36422" w:rsidRDefault="00864403" w:rsidP="00864403">
      <w:pPr>
        <w:pStyle w:val="Heading1"/>
      </w:pPr>
      <w:bookmarkStart w:id="14" w:name="_Toc530395211"/>
      <w:r w:rsidRPr="00864403">
        <w:t>Task 5. Script file showing the entire Java program and its successful compilation</w:t>
      </w:r>
      <w:bookmarkEnd w:id="14"/>
    </w:p>
    <w:p w14:paraId="0F57BBBB" w14:textId="627D981E" w:rsidR="00DF0E2F" w:rsidRPr="00DF0E2F" w:rsidRDefault="00DF0E2F" w:rsidP="00DF0E2F">
      <w:pPr>
        <w:pStyle w:val="Heading2"/>
      </w:pPr>
      <w:bookmarkStart w:id="15" w:name="_Toc530395212"/>
      <w:r>
        <w:t>5.1RESULT PROMGRAMING</w:t>
      </w:r>
      <w:bookmarkEnd w:id="15"/>
    </w:p>
    <w:p w14:paraId="09C78097" w14:textId="3DF5D4B8" w:rsidR="00DF0E2F" w:rsidRDefault="00DF0E2F" w:rsidP="00DF0E2F">
      <w:r>
        <w:rPr>
          <w:noProof/>
        </w:rPr>
        <w:drawing>
          <wp:inline distT="0" distB="0" distL="0" distR="0" wp14:anchorId="65141529" wp14:editId="5A988B61">
            <wp:extent cx="5943600" cy="3388360"/>
            <wp:effectExtent l="0" t="0" r="0" b="2540"/>
            <wp:docPr id="1643022138" name="Picture 1643022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7794" w14:textId="43821C84" w:rsidR="00DF0E2F" w:rsidRDefault="00DF0E2F" w:rsidP="00DF0E2F"/>
    <w:p w14:paraId="718CD668" w14:textId="329E7400" w:rsidR="00DF0E2F" w:rsidRDefault="00DF0E2F" w:rsidP="00DF0E2F">
      <w:r>
        <w:rPr>
          <w:noProof/>
        </w:rPr>
        <w:drawing>
          <wp:inline distT="0" distB="0" distL="0" distR="0" wp14:anchorId="03D4E065" wp14:editId="18B1459B">
            <wp:extent cx="2826385" cy="8229600"/>
            <wp:effectExtent l="0" t="0" r="0" b="0"/>
            <wp:docPr id="1643022139" name="Picture 1643022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2983" w14:textId="7A3D9202" w:rsidR="00DF0E2F" w:rsidRPr="00DF0E2F" w:rsidRDefault="00DF0E2F" w:rsidP="00DF0E2F">
      <w:pPr>
        <w:pStyle w:val="Heading2"/>
      </w:pPr>
      <w:bookmarkStart w:id="16" w:name="_Toc530395213"/>
      <w:r>
        <w:t>5.2RESULT PROMGRAMING SQL TABLE</w:t>
      </w:r>
      <w:bookmarkEnd w:id="16"/>
    </w:p>
    <w:p w14:paraId="3F5591E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employee(</w:t>
      </w:r>
    </w:p>
    <w:p w14:paraId="50CC2C8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43D430E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address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</w:p>
    <w:p w14:paraId="3E65A25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5C114D2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1EC8B1F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quality_controller(</w:t>
      </w:r>
    </w:p>
    <w:p w14:paraId="145F6B4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Employee(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2BA35EE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product_type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357BC0A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79A4AC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CONSTRAINT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check_type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CHECK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(product_type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'product 1'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</w:t>
      </w:r>
      <w:r w:rsidRPr="00DF0E2F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'product 2'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</w:t>
      </w:r>
      <w:r w:rsidRPr="00DF0E2F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'product 3'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))</w:t>
      </w:r>
    </w:p>
    <w:p w14:paraId="253400D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57115A0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4FB7862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technical(</w:t>
      </w:r>
    </w:p>
    <w:p w14:paraId="4EA338B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Employee(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66C3086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degree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10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6325A43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position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361AB60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39C67D7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CONSTRAINT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check_degree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CHECK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(degree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'BS'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</w:t>
      </w:r>
      <w:r w:rsidRPr="00DF0E2F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'MS'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</w:t>
      </w:r>
      <w:r w:rsidRPr="00DF0E2F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'Ph.D'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))</w:t>
      </w:r>
    </w:p>
    <w:p w14:paraId="0EC8244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2F24C722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30F8293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worker(</w:t>
      </w:r>
    </w:p>
    <w:p w14:paraId="3B50D50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Employee(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2708548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max_mun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</w:p>
    <w:p w14:paraId="05A00F6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687C5B2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05C2CF5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account(</w:t>
      </w:r>
    </w:p>
    <w:p w14:paraId="1D9968C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accnum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2155F6F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accdate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79EFEC3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acctype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04460AA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0E14125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CONSTRAINT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check_acctype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CHECK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(acctype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'product1-account'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</w:t>
      </w:r>
      <w:r w:rsidRPr="00DF0E2F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'product2-account'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  <w:r w:rsidRPr="00DF0E2F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'product3-account'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))</w:t>
      </w:r>
    </w:p>
    <w:p w14:paraId="33118E9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43982D0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4003DD7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product(</w:t>
      </w:r>
    </w:p>
    <w:p w14:paraId="6F536D4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pid 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6E950BB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pdate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66EF8FA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duration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0F66AC3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producer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worker(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70EAB7A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tester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quality_controller(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7794D93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size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245EC2F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accnum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account (accnum),</w:t>
      </w:r>
    </w:p>
    <w:p w14:paraId="626A546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cost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2435932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365AB91A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17BD8E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product1(</w:t>
      </w:r>
    </w:p>
    <w:p w14:paraId="173E356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pid 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product(pid),</w:t>
      </w:r>
    </w:p>
    <w:p w14:paraId="4893451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software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</w:t>
      </w:r>
    </w:p>
    <w:p w14:paraId="54CEAF0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181D0B9D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2D5353B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product2(</w:t>
      </w:r>
    </w:p>
    <w:p w14:paraId="70C03AF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pid 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product(pid),</w:t>
      </w:r>
    </w:p>
    <w:p w14:paraId="19A4317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color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</w:p>
    <w:p w14:paraId="4B0A5A3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67334AAA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35C44A6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product3(</w:t>
      </w:r>
    </w:p>
    <w:p w14:paraId="46681C4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pid 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product(pid),</w:t>
      </w:r>
    </w:p>
    <w:p w14:paraId="2312949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weight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</w:p>
    <w:p w14:paraId="1ADBE7F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015E8031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216897A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fix(</w:t>
      </w:r>
    </w:p>
    <w:p w14:paraId="448E3F2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pid 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product(pid),</w:t>
      </w:r>
    </w:p>
    <w:p w14:paraId="20189E1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technical(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6B75598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fdate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0FF972D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requested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6FB70B8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C43069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CONSTRAINT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check_request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CHECK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(requested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'complaint'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</w:t>
      </w:r>
      <w:r w:rsidRPr="00DF0E2F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'controller'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))</w:t>
      </w:r>
    </w:p>
    <w:p w14:paraId="1260140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0AED86EC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55DC38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customer(</w:t>
      </w:r>
    </w:p>
    <w:p w14:paraId="092404C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cname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45D889E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address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</w:p>
    <w:p w14:paraId="1F30536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1BFCEF30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170CA9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purchased(</w:t>
      </w:r>
    </w:p>
    <w:p w14:paraId="6F181D7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pid   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product(pid),</w:t>
      </w:r>
    </w:p>
    <w:p w14:paraId="0B2FB46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cname 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customer(cname)</w:t>
      </w:r>
    </w:p>
    <w:p w14:paraId="4027A5C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4C10D55C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br/>
      </w:r>
    </w:p>
    <w:p w14:paraId="3CD5F81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complaint(</w:t>
      </w:r>
    </w:p>
    <w:p w14:paraId="779CA4F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cid   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4F715A3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cdate 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4A9DE82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description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26DF547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treatment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60B92E1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3B2999F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CONSTRAINT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check_treatment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CHECK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(treatment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'refund'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</w:t>
      </w:r>
      <w:r w:rsidRPr="00DF0E2F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'exchange'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))</w:t>
      </w:r>
    </w:p>
    <w:p w14:paraId="46049DB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3A23D238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0B448C8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make_complaint(</w:t>
      </w:r>
    </w:p>
    <w:p w14:paraId="5FCFFD3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cid   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complaint(cid),</w:t>
      </w:r>
    </w:p>
    <w:p w14:paraId="49332A6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cname 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customer(cname),</w:t>
      </w:r>
    </w:p>
    <w:p w14:paraId="4AEFC84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pid   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purchased(pid)</w:t>
      </w:r>
    </w:p>
    <w:p w14:paraId="6BE3317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05EDB518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0B490DC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accident(</w:t>
      </w:r>
    </w:p>
    <w:p w14:paraId="0CA307C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accidentnum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656F224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accidentdate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73820F3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lostday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</w:p>
    <w:p w14:paraId="5F8DED7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62DBFB9E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2C50D33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record_fixacc(</w:t>
      </w:r>
    </w:p>
    <w:p w14:paraId="33C481C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accidentnum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accident(accidentnum),</w:t>
      </w:r>
    </w:p>
    <w:p w14:paraId="14B3BF7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pid   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product(pid),</w:t>
      </w:r>
    </w:p>
    <w:p w14:paraId="4EC4B14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technical(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</w:t>
      </w:r>
    </w:p>
    <w:p w14:paraId="6AD1354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76F69C44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DD5E00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record_pacci(</w:t>
      </w:r>
    </w:p>
    <w:p w14:paraId="41013C9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accidentnum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accident(accidentnum),</w:t>
      </w:r>
    </w:p>
    <w:p w14:paraId="677E866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pid   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product(pid),</w:t>
      </w:r>
    </w:p>
    <w:p w14:paraId="7BF63E6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FOREIGN KEY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worker(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</w:t>
      </w:r>
    </w:p>
    <w:p w14:paraId="30C50FB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);</w:t>
      </w:r>
    </w:p>
    <w:p w14:paraId="12F7F982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br/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br/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br/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br/>
      </w:r>
    </w:p>
    <w:p w14:paraId="4E2B9B8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INDEX FixrequestedIndex </w:t>
      </w:r>
    </w:p>
    <w:p w14:paraId="79FAB02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ON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Fix (requested)</w:t>
      </w:r>
    </w:p>
    <w:p w14:paraId="2144E31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AC9E80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INDEX AccidentDateIndex </w:t>
      </w:r>
    </w:p>
    <w:p w14:paraId="5ED6AD6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ON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Accident (accidentdate)</w:t>
      </w:r>
    </w:p>
    <w:p w14:paraId="6CC835F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7CC33B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INDEX ProductColorIndex </w:t>
      </w:r>
    </w:p>
    <w:p w14:paraId="4FE95A7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ON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Product2 (color)</w:t>
      </w:r>
    </w:p>
    <w:p w14:paraId="464120D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4B94964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INDEX ProductDateIndex </w:t>
      </w:r>
    </w:p>
    <w:p w14:paraId="1E558C3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ON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Product (pdate)</w:t>
      </w:r>
    </w:p>
    <w:p w14:paraId="52F0E7D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75CBD37D" w14:textId="77777777" w:rsid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</w:pPr>
    </w:p>
    <w:p w14:paraId="44DF00AD" w14:textId="58AACC6F" w:rsidR="00DF0E2F" w:rsidRPr="00DF0E2F" w:rsidRDefault="00DF0E2F" w:rsidP="00DF0E2F">
      <w:pPr>
        <w:pStyle w:val="Heading2"/>
      </w:pPr>
      <w:bookmarkStart w:id="17" w:name="_Toc530395214"/>
      <w:r>
        <w:t>5.3RESULT PROMGRAMING SQL QUERY</w:t>
      </w:r>
      <w:bookmarkEnd w:id="17"/>
    </w:p>
    <w:p w14:paraId="0C26A1DC" w14:textId="19C4609C" w:rsid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</w:pPr>
    </w:p>
    <w:p w14:paraId="527239B5" w14:textId="277D475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--1) Enter a new employee  (2/month)</w:t>
      </w:r>
    </w:p>
    <w:p w14:paraId="031CBD9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-------------------QUERY 1----------------------------------</w:t>
      </w:r>
    </w:p>
    <w:p w14:paraId="00A1B50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--add Technical--</w:t>
      </w:r>
    </w:p>
    <w:p w14:paraId="56AA945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QUERY1_1</w:t>
      </w:r>
    </w:p>
    <w:p w14:paraId="690A241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@name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4518816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@address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5829BCA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@degree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10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5436A01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@position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</w:t>
      </w:r>
    </w:p>
    <w:p w14:paraId="4EA87B4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308D51D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38898E2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[dbo].[employee](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address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    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(@name, @address);</w:t>
      </w:r>
    </w:p>
    <w:p w14:paraId="101F615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[dbo].[technical](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degree, position)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(@name, @degree, @position);</w:t>
      </w:r>
    </w:p>
    <w:p w14:paraId="1EE5DAB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73035F7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6373182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173413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--add Quality Controller</w:t>
      </w:r>
    </w:p>
    <w:p w14:paraId="4D992CF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QUERY1_2</w:t>
      </w:r>
    </w:p>
    <w:p w14:paraId="085F386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@name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4804A3F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@address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7513D41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@product_type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</w:t>
      </w:r>
    </w:p>
    <w:p w14:paraId="14BC2C2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11F6BE3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41EB387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[dbo].[employee](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address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    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(@name, @address);</w:t>
      </w:r>
    </w:p>
    <w:p w14:paraId="77E1FED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[dbo].[quality_controller](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product_type)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(@name, @product_type);</w:t>
      </w:r>
    </w:p>
    <w:p w14:paraId="33F9DD7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13B0E40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0428F8A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32D7C7C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--add worker</w:t>
      </w:r>
    </w:p>
    <w:p w14:paraId="1B18F8F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QUERY1_3</w:t>
      </w:r>
    </w:p>
    <w:p w14:paraId="2813C80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@name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19ED025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@address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347FA8F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@max_num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</w:t>
      </w:r>
    </w:p>
    <w:p w14:paraId="20829C2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4DAE088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288A9E0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[dbo].[employee](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address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    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(@name, @address);</w:t>
      </w:r>
    </w:p>
    <w:p w14:paraId="68DE459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[dbo].[worker](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max_mun)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(@name, @max_num);</w:t>
      </w:r>
    </w:p>
    <w:p w14:paraId="3220AF2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2AEBA02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2C6C4BE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-------------------QUERY 1 end----------------------------------</w:t>
      </w:r>
    </w:p>
    <w:p w14:paraId="51A935F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388E68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 xml:space="preserve">--Enter a new product associated with the person </w:t>
      </w:r>
    </w:p>
    <w:p w14:paraId="16019F8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 xml:space="preserve">--who made the product, repaired the product if it is repaired, or checked the product (400/day). </w:t>
      </w:r>
    </w:p>
    <w:p w14:paraId="575255A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-------------------QUERY2----------------------------------</w:t>
      </w:r>
    </w:p>
    <w:p w14:paraId="0CAE11A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--add product1</w:t>
      </w:r>
    </w:p>
    <w:p w14:paraId="0CE765B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QUERY2_1</w:t>
      </w:r>
    </w:p>
    <w:p w14:paraId="2437077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@pid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6E2600B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@pdate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42F7992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@duration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2FBB00B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@producer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3417A2B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@tester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09C9CA0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@size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1D57507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@accnum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39B5F53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@cost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148D039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@software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</w:t>
      </w:r>
    </w:p>
    <w:p w14:paraId="00D0869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5AC704B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200C1E5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[dbo].[product](pid, pdate, duration, producer, tester, size, accnum, cost)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(@pid, @pdate, @duration, @producer, @tester, @size, @accnum, @cost);</w:t>
      </w:r>
    </w:p>
    <w:p w14:paraId="0BF4062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[dbo].[product1](pid, software)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(@pid, @software)</w:t>
      </w:r>
    </w:p>
    <w:p w14:paraId="2B9DFD1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6703F25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1D73CA6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7E293F2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--add product2</w:t>
      </w:r>
    </w:p>
    <w:p w14:paraId="0F69155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QUERY2_2</w:t>
      </w:r>
    </w:p>
    <w:p w14:paraId="4D6541D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@pid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409C942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@pdate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51EC5FF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@duration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742AE26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@producer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2C3D129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@tester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3DFEFE1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@size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7A66FDB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@accnum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5C20404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@cost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5C4DD14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@color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</w:t>
      </w:r>
    </w:p>
    <w:p w14:paraId="3063996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78016FE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6A2F603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[dbo].[product](pid, pdate, duration, producer, tester, size, accnum, cost)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(@pid, @pdate, @duration, @producer, @tester, @size, @accnum, @cost);</w:t>
      </w:r>
    </w:p>
    <w:p w14:paraId="368BE44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[dbo].[product2](pid, color)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(@pid, @color)</w:t>
      </w:r>
    </w:p>
    <w:p w14:paraId="2FC1ECC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3DA699B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3B62E2A2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B9D37B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--add Product 3</w:t>
      </w:r>
    </w:p>
    <w:p w14:paraId="396E6F2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QUERY2_3</w:t>
      </w:r>
    </w:p>
    <w:p w14:paraId="5CAAC33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@pid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1E1020F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@pdate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6BCCC97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@duration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2A58D29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@producer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2C948D8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@tester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5A0557B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@size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1A03F19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@accnum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2458C27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@cost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7C2A26E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@weight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</w:t>
      </w:r>
    </w:p>
    <w:p w14:paraId="7824330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1FC77BB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42E247B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[dbo].[product](pid, pdate, duration, producer, tester, size, accnum, cost)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(@pid, @pdate, @duration, @producer, @tester, @size, @accnum, @cost);</w:t>
      </w:r>
    </w:p>
    <w:p w14:paraId="7DE70E3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[dbo].[product3](pid,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weight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(@pid, @weight)</w:t>
      </w:r>
    </w:p>
    <w:p w14:paraId="2418B3F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62BDB55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22E1DE6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4E1E30E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--add fixer</w:t>
      </w:r>
    </w:p>
    <w:p w14:paraId="7746975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QUERY2_4</w:t>
      </w:r>
    </w:p>
    <w:p w14:paraId="6A2979E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@pid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5436E99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@name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59AC08B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@fdate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37D6490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@requested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</w:t>
      </w:r>
    </w:p>
    <w:p w14:paraId="32BCDD3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127EBBD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22F886B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[dbo].[fix](pid,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fdate, requested)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(@pid, @name, @fdate, @requested)</w:t>
      </w:r>
    </w:p>
    <w:p w14:paraId="3355C88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7CFA513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2A0A559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-------------------------------------------------query2 end-----------------------------------------</w:t>
      </w:r>
    </w:p>
    <w:p w14:paraId="69834F8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D8E288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 xml:space="preserve">--Enter a customer  associated with some products (50/day). </w:t>
      </w:r>
    </w:p>
    <w:p w14:paraId="01B4EDD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---------------Query 3-----------------------</w:t>
      </w:r>
    </w:p>
    <w:p w14:paraId="151589F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QUERY3</w:t>
      </w:r>
    </w:p>
    <w:p w14:paraId="765A339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@cname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7D7A833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@address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6009DBB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@pid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</w:p>
    <w:p w14:paraId="753F78A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1F04E28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19734E0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[dbo].[customer](cname,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address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(@cname, @address);</w:t>
      </w:r>
    </w:p>
    <w:p w14:paraId="77862FF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[dbo].[purchased](cname, pid)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(@cname, @pid);</w:t>
      </w:r>
    </w:p>
    <w:p w14:paraId="71EB48D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6A560A7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01DB5CA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77E571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 xml:space="preserve">--4)Create a new account associated with a product (40/day). </w:t>
      </w:r>
    </w:p>
    <w:p w14:paraId="24DF36A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-------------------Query4--------------</w:t>
      </w:r>
    </w:p>
    <w:p w14:paraId="2241028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--product 1 without fixed. account associated</w:t>
      </w:r>
    </w:p>
    <w:p w14:paraId="330AEF0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QUERY4_1</w:t>
      </w:r>
    </w:p>
    <w:p w14:paraId="4580AE4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@accnum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74AB496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@accdate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6A2C3D0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@acctype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3E2D0C9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@pid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614872F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@pdate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336F487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@duration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4F3BFC2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@producer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4B457F3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@tester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442D73E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@size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1EC3935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@software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4FF7920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@cost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</w:p>
    <w:p w14:paraId="67AAA75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18E3357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5F86BCD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[dbo].[account](accnum, accdate, acctype)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(@accnum, @accdate, @acctype);</w:t>
      </w:r>
    </w:p>
    <w:p w14:paraId="4F068CA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EXEC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QUERY2_1  @pid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@pid, @pdate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@pdate, @duration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@duration, @producer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@producer, @tester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@tester, @size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size, @accnum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@accnum, @cost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@cost ,@software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@software;</w:t>
      </w:r>
    </w:p>
    <w:p w14:paraId="494F67C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064DB14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6D961AF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3296A9A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--product 2 without fixed account associated</w:t>
      </w:r>
    </w:p>
    <w:p w14:paraId="58F7B08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QUERY4_2</w:t>
      </w:r>
    </w:p>
    <w:p w14:paraId="313B253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@accnum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450FC5D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@accdate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092488B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@acctype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599CB6C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@pid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6C1BFCC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@pdate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08BC4E8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@duration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3B1C955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@producer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5299E25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@tester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748D75E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@size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71F2002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@color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6BFBD5B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@cost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</w:p>
    <w:p w14:paraId="3742C4B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178093D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3AB47B4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38E9C99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[dbo].[account](accnum, accdate, acctype)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(@accnum, @accdate, @acctype);</w:t>
      </w:r>
    </w:p>
    <w:p w14:paraId="7BE6FF7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EXEC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QUERY2_2  @pid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@pid, @pdate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@pdate, @duration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@duration, @producer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@producer, @tester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@tester, @size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size, @accnum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@accnum, @cost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@cost, @color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@color;</w:t>
      </w:r>
    </w:p>
    <w:p w14:paraId="67E45E9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3F0E7EC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2A229F0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0D3B269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--product 3 without fixed account associated</w:t>
      </w:r>
    </w:p>
    <w:p w14:paraId="3143081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QUERY4_3</w:t>
      </w:r>
    </w:p>
    <w:p w14:paraId="7399AFB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@accnum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69F7187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@accdate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4773239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@acctype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272929D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@pid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713678E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@pdate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51C98D1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@duration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3C375EC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@producer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333C294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@tester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26083D9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@size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2530B26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@weight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5839421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@cost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</w:p>
    <w:p w14:paraId="27A8F49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17BC6AA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3255213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06E77DC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[dbo].[account](accnum, accdate, acctype)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(@accnum, @accdate, @acctype);</w:t>
      </w:r>
    </w:p>
    <w:p w14:paraId="79D092A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EXEC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QUERY2_3  @pid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@pid, @pdate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@pdate, @duration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@duration, @producer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@producer, @tester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@tester, @size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size, @accnum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@accnum, @cost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@cost, @weitht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@weight;</w:t>
      </w:r>
    </w:p>
    <w:p w14:paraId="51980C2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51181B0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24D0A41F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7334F9E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 xml:space="preserve">--5) Enter a complaint associated with a customer and product (30/day). </w:t>
      </w:r>
    </w:p>
    <w:p w14:paraId="5264C99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---------------Query5-------------</w:t>
      </w:r>
    </w:p>
    <w:p w14:paraId="7F95C32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QUERY5</w:t>
      </w:r>
    </w:p>
    <w:p w14:paraId="2F6D66B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@cid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130A84E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@cdate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15984BA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@description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0E9B546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@treatment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7801F49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@cname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7E114AC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@pid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</w:p>
    <w:p w14:paraId="786D985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1F7B284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52C5662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[dbo].[complaint](cid, cdate, [description], treatment)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(@cid, @cdate, @description, @treatment);</w:t>
      </w:r>
    </w:p>
    <w:p w14:paraId="79EC42F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[dbo].[make_complaint](cid, cname, pid)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(@cid, @cname, @pid);</w:t>
      </w:r>
    </w:p>
    <w:p w14:paraId="77D1563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34E66D0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06F0892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4CB0D3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 xml:space="preserve">--6) Enter  an accident associated with appropriate employee and product (1/week). </w:t>
      </w:r>
    </w:p>
    <w:p w14:paraId="0CC7B61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---------------------Query 6--------------</w:t>
      </w:r>
    </w:p>
    <w:p w14:paraId="64A1CE3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----fixed accident</w:t>
      </w:r>
    </w:p>
    <w:p w14:paraId="2E71453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QUERY6_1</w:t>
      </w:r>
    </w:p>
    <w:p w14:paraId="4A780C2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@accidentnum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7A779D4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@accidentdate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59D93D2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@lostday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7E0AE58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@pid  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0314D51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@name 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</w:t>
      </w:r>
    </w:p>
    <w:p w14:paraId="513EE9C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759B7A1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68A8C74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[dbo].[accident](accidentnum, accidentdate, lostday)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(@accidentnum, @accidentdate, @lostday);</w:t>
      </w:r>
    </w:p>
    <w:p w14:paraId="2DF2150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[dbo].[record_fixacc](accidentnum, pid,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(@accidentnum, @pid, @name);</w:t>
      </w:r>
    </w:p>
    <w:p w14:paraId="3B1EBC9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2536968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3A3A459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88C655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----produce accident</w:t>
      </w:r>
    </w:p>
    <w:p w14:paraId="6D183F8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QUERY6_2</w:t>
      </w:r>
    </w:p>
    <w:p w14:paraId="564ADD9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@accidentnum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11249E5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@accidentdate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44DB1BF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@lostday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24CC9A9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@pid  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58534DB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@name 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</w:t>
      </w:r>
    </w:p>
    <w:p w14:paraId="0EDA8FC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71C979C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5952075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[dbo].[accident](accidentnum, accidentdate, lostday)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(@accidentnum, @accidentdate, @lostday);</w:t>
      </w:r>
    </w:p>
    <w:p w14:paraId="3AF036B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[dbo].[record_pacci](accidentnum, pid,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(@accidentnum, @pid, @name);</w:t>
      </w:r>
    </w:p>
    <w:p w14:paraId="2C6F3D4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428FAFB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1D555CF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-----------------------------Query6 end---------------------------</w:t>
      </w:r>
    </w:p>
    <w:p w14:paraId="6EDC6D3C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19577A2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 xml:space="preserve">--7) Retrieve the date produced and time spent to produce a particular product (100/day). </w:t>
      </w:r>
    </w:p>
    <w:p w14:paraId="4BF5FE9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-----------------------------Query7-------------------------------</w:t>
      </w:r>
    </w:p>
    <w:p w14:paraId="37359BB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QUERY7</w:t>
      </w:r>
    </w:p>
    <w:p w14:paraId="1EA3645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@pid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7D4C510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@pdate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OUTPUT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,</w:t>
      </w:r>
    </w:p>
    <w:p w14:paraId="73CDCFC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@duration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OUTPUT</w:t>
      </w:r>
    </w:p>
    <w:p w14:paraId="39A851A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0951E14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253BC6D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@pdate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pdate, @duration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duration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[dbo].[product]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pid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@pid;</w:t>
      </w:r>
    </w:p>
    <w:p w14:paraId="0149125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6B511EF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221EE77E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16A39D7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--8) Retrieve all products  made by  a  particular worker (2000/day).</w:t>
      </w:r>
    </w:p>
    <w:p w14:paraId="1DDCF67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-----------------------Query 8---------------------</w:t>
      </w:r>
    </w:p>
    <w:p w14:paraId="40E8D07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QUERY8</w:t>
      </w:r>
    </w:p>
    <w:p w14:paraId="3E92EBE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@name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</w:t>
      </w:r>
    </w:p>
    <w:p w14:paraId="2571DCD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1C329DC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5CDB4AB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*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[dbo].[Product]</w:t>
      </w:r>
    </w:p>
    <w:p w14:paraId="63CEE2A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producer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@name;   </w:t>
      </w:r>
    </w:p>
    <w:p w14:paraId="12DA81D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63B3755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76A93D7B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5A87E5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 xml:space="preserve">--9)Retrieve the total number of errors a particular quality controller made.  </w:t>
      </w:r>
    </w:p>
    <w:p w14:paraId="3C037D6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 xml:space="preserve">--This is the total number of  products certified by this controller and got some complaints (400/day). </w:t>
      </w:r>
    </w:p>
    <w:p w14:paraId="6CEE182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-------------------------QUERY 9-------------------------------</w:t>
      </w:r>
    </w:p>
    <w:p w14:paraId="052089A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QUERY9</w:t>
      </w:r>
    </w:p>
    <w:p w14:paraId="4C4E63A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@name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7652B5A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@count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OUTPUT</w:t>
      </w:r>
    </w:p>
    <w:p w14:paraId="5E10487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31B829D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0129CA3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@count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795E26"/>
          <w:sz w:val="21"/>
          <w:szCs w:val="21"/>
          <w:lang w:eastAsia="zh-CN"/>
        </w:rPr>
        <w:t>COUNT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(pid)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[dbo].[make_complaint]</w:t>
      </w:r>
    </w:p>
    <w:p w14:paraId="3B3F60C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pid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pid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[dbo].[product]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tester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@name);</w:t>
      </w:r>
    </w:p>
    <w:p w14:paraId="09712A2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556B20B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09D3D532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1EA68D2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 xml:space="preserve">-- Retrieve the total costs  of the products in the product3 category  </w:t>
      </w:r>
    </w:p>
    <w:p w14:paraId="768298B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 xml:space="preserve">--which were repaired at the request of  a particular quality controller (40/day). </w:t>
      </w:r>
    </w:p>
    <w:p w14:paraId="0B2891A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-------------------------------QUERY 10---------------------------------</w:t>
      </w:r>
    </w:p>
    <w:p w14:paraId="2E675A0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QUERY10</w:t>
      </w:r>
    </w:p>
    <w:p w14:paraId="4DF498A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@name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),</w:t>
      </w:r>
    </w:p>
    <w:p w14:paraId="3B9112A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@total_cost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OUTPUT</w:t>
      </w:r>
    </w:p>
    <w:p w14:paraId="4785CEF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7362817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250DD65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@total_cost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795E26"/>
          <w:sz w:val="21"/>
          <w:szCs w:val="21"/>
          <w:lang w:eastAsia="zh-CN"/>
        </w:rPr>
        <w:t>SUM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(cost)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[dbo].[product] </w:t>
      </w:r>
    </w:p>
    <w:p w14:paraId="1EE4003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tester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@name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AND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pid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pid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[dbo].[fix]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requested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A31515"/>
          <w:sz w:val="21"/>
          <w:szCs w:val="21"/>
          <w:lang w:eastAsia="zh-CN"/>
        </w:rPr>
        <w:t>'controller'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 </w:t>
      </w:r>
    </w:p>
    <w:p w14:paraId="2BE87A6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       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AND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pid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pid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[dbo].[product3])</w:t>
      </w:r>
    </w:p>
    <w:p w14:paraId="10AC54A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3E393E7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351E88B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F6EB4E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--11) Retrieve all customers who purchased all products of a particular color (5/month)</w:t>
      </w:r>
    </w:p>
    <w:p w14:paraId="051E1FF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----------------------------------------QUERY 11---------------------------</w:t>
      </w:r>
    </w:p>
    <w:p w14:paraId="6FBDF75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QUERY11</w:t>
      </w:r>
    </w:p>
    <w:p w14:paraId="65C5A01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@color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</w:t>
      </w:r>
    </w:p>
    <w:p w14:paraId="699A642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6300D39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31C1C37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71735E0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WITH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nn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cname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[dbo].[purchased]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pid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pid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[dbo].[product2]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color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@color))</w:t>
      </w:r>
    </w:p>
    <w:p w14:paraId="71EB112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*</w:t>
      </w:r>
    </w:p>
    <w:p w14:paraId="61FED51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[dbo].[customer] </w:t>
      </w:r>
    </w:p>
    <w:p w14:paraId="0840F8C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cname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cname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[dbo].[purchased]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pid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795E26"/>
          <w:sz w:val="21"/>
          <w:szCs w:val="21"/>
          <w:lang w:eastAsia="zh-CN"/>
        </w:rPr>
        <w:t>COUNT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(pid)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[dbo].[product2]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color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@color))</w:t>
      </w:r>
    </w:p>
    <w:p w14:paraId="3F94604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3A3D6A6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61284550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br/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br/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br/>
      </w:r>
    </w:p>
    <w:p w14:paraId="60F801F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--12)Retrieve  the total number of work days lost due to accidents in repairing  the products which got complaints (1/month).</w:t>
      </w:r>
    </w:p>
    <w:p w14:paraId="2570AD9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------------------------------------------Query 12-------------------------------</w:t>
      </w:r>
    </w:p>
    <w:p w14:paraId="6EC01E3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QUERY12</w:t>
      </w:r>
    </w:p>
    <w:p w14:paraId="5B5341A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@totaldays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OUTPUT</w:t>
      </w:r>
    </w:p>
    <w:p w14:paraId="240B57B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62303D4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6FAC938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@totaldays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795E26"/>
          <w:sz w:val="21"/>
          <w:szCs w:val="21"/>
          <w:lang w:eastAsia="zh-CN"/>
        </w:rPr>
        <w:t>SUM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(lostday)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[dbo].[accident]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accidentnum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accidentnum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[dbo].[record_fixacc]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pid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pid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[dbo].[make_complaint]))</w:t>
      </w:r>
    </w:p>
    <w:p w14:paraId="4AA58D9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4C35E65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4AD2ADE9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br/>
      </w:r>
    </w:p>
    <w:p w14:paraId="0F66ABB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--13)Retrieve all customers who are also workers (10/month)</w:t>
      </w:r>
    </w:p>
    <w:p w14:paraId="70D6972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----------------------------QUERY 13------------------</w:t>
      </w:r>
    </w:p>
    <w:p w14:paraId="7371567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QUERY13</w:t>
      </w:r>
    </w:p>
    <w:p w14:paraId="5E0EB59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755A7CF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2B79C2C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*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[dbo].[customer]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cname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[dbo].[worker])</w:t>
      </w:r>
    </w:p>
    <w:p w14:paraId="793280F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21899B4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3716EB34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0549FFC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 xml:space="preserve">--14)Retrieve all the customers who have purchased the products made or certified or repaired by themselves (5/day). </w:t>
      </w:r>
    </w:p>
    <w:p w14:paraId="02E5957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------------------------------Query14-----------------------------</w:t>
      </w:r>
    </w:p>
    <w:p w14:paraId="3CA39D7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QUERY14</w:t>
      </w:r>
    </w:p>
    <w:p w14:paraId="6BDDCB8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36D517D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27FF5B7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cname </w:t>
      </w:r>
    </w:p>
    <w:p w14:paraId="0A6469A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[dbo].[purchased] </w:t>
      </w:r>
    </w:p>
    <w:p w14:paraId="4934FBF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cname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producer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[dbo].[product]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[dbo].[product].pid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[dbo].[purchased].pid) </w:t>
      </w:r>
    </w:p>
    <w:p w14:paraId="10B2E83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OR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cname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tester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[dbo].[product]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[dbo].[product].pid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[dbo].[purchased].pid)</w:t>
      </w:r>
    </w:p>
    <w:p w14:paraId="3A83ED6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OR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 cname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(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[dbo].[fix]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[dbo].[fix].pid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[dbo].[purchased].pid);</w:t>
      </w:r>
    </w:p>
    <w:p w14:paraId="7238988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0040981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49184A0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43DBEE6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--15)Retrieve  the average cost of  all products made in a particular year (5/day).</w:t>
      </w:r>
    </w:p>
    <w:p w14:paraId="67564FD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---------------------------------QUERRY 15-----------------------</w:t>
      </w:r>
    </w:p>
    <w:p w14:paraId="7542DF0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QUERY15</w:t>
      </w:r>
    </w:p>
    <w:p w14:paraId="2173C2A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@year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  </w:t>
      </w:r>
    </w:p>
    <w:p w14:paraId="71002F4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@ave_cost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OUTPUT</w:t>
      </w:r>
    </w:p>
    <w:p w14:paraId="2F238F9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0249509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51A50FB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@ave_cost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795E26"/>
          <w:sz w:val="21"/>
          <w:szCs w:val="21"/>
          <w:lang w:eastAsia="zh-CN"/>
        </w:rPr>
        <w:t>AVG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(cost) </w:t>
      </w:r>
    </w:p>
    <w:p w14:paraId="4459949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[dbo].[product]</w:t>
      </w:r>
    </w:p>
    <w:p w14:paraId="3BA52D0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</w:t>
      </w:r>
      <w:r w:rsidRPr="00DF0E2F">
        <w:rPr>
          <w:rFonts w:ascii="Consolas" w:hAnsi="Consolas" w:eastAsia="Times New Roman" w:cs="Times New Roman"/>
          <w:color w:val="795E26"/>
          <w:sz w:val="21"/>
          <w:szCs w:val="21"/>
          <w:lang w:eastAsia="zh-CN"/>
        </w:rPr>
        <w:t>YEAR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(pdate)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@year</w:t>
      </w:r>
    </w:p>
    <w:p w14:paraId="4ABE5CA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03F497E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5975609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0706BC7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 xml:space="preserve">--16)Switch the position between a technical staff and a quality controller (1/ 3 months). </w:t>
      </w:r>
    </w:p>
    <w:p w14:paraId="2878417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----------------------------------QUERY 16------------------------------</w:t>
      </w:r>
    </w:p>
    <w:p w14:paraId="2874938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QUERY16</w:t>
      </w:r>
    </w:p>
    <w:p w14:paraId="1B4D64D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@tec_name 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),   </w:t>
      </w:r>
    </w:p>
    <w:p w14:paraId="03222CB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@ctrl_name   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hAnsi="Consolas" w:eastAsia="Times New Roman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>)</w:t>
      </w:r>
    </w:p>
    <w:p w14:paraId="5119A96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60843D6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4C35056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UPDATE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[dbo].[product]</w:t>
      </w:r>
    </w:p>
    <w:p w14:paraId="291DA1A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tester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@tec_name</w:t>
      </w:r>
    </w:p>
    <w:p w14:paraId="70CF5DF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tester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@ctrl_name;</w:t>
      </w:r>
    </w:p>
    <w:p w14:paraId="5E54551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4526D4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UPDATE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[dbo].[quality_controller]</w:t>
      </w:r>
    </w:p>
    <w:p w14:paraId="4937805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@tec_name</w:t>
      </w:r>
    </w:p>
    <w:p w14:paraId="7144000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@ctrl_name;</w:t>
      </w:r>
    </w:p>
    <w:p w14:paraId="58C28FC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3B134AD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UPDATE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[dbo].[fix]</w:t>
      </w:r>
    </w:p>
    <w:p w14:paraId="6E2C049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@ctrl_name</w:t>
      </w:r>
    </w:p>
    <w:p w14:paraId="29B9A5F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@tec_name</w:t>
      </w:r>
    </w:p>
    <w:p w14:paraId="5220F81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5DA011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UPDATE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[dbo].[technical]</w:t>
      </w:r>
    </w:p>
    <w:p w14:paraId="2767AEF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@ctrl_name</w:t>
      </w:r>
    </w:p>
    <w:p w14:paraId="4FAEE4C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@tec_name</w:t>
      </w:r>
    </w:p>
    <w:p w14:paraId="038BC45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23F7345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5D9FAA12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br/>
      </w:r>
    </w:p>
    <w:p w14:paraId="514C64C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 xml:space="preserve">---17) Delete all accidents whose dates are in some range (1/day). </w:t>
      </w:r>
    </w:p>
    <w:p w14:paraId="7AC32A3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---------------------------------Query 17----------------------</w:t>
      </w:r>
    </w:p>
    <w:p w14:paraId="2C38615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QUERY17</w:t>
      </w:r>
    </w:p>
    <w:p w14:paraId="09FB382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@startDate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,   </w:t>
      </w:r>
    </w:p>
    <w:p w14:paraId="05A4DE3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@endDate     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DATE</w:t>
      </w:r>
    </w:p>
    <w:p w14:paraId="20EDE5D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6196EDE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7631825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ALTER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[dbo].[accident]  NOCHECK 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CONSTRAINT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ALL</w:t>
      </w:r>
    </w:p>
    <w:p w14:paraId="64634CF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DELETE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[dbo].[accident]</w:t>
      </w:r>
    </w:p>
    <w:p w14:paraId="508D045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  accidentdate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&lt;=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@endDate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AND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accidentdate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&gt;=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@startDate;</w:t>
      </w:r>
    </w:p>
    <w:p w14:paraId="4CEC383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ALTER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[dbo].[accident]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CHECK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CONSTRAINT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ALL</w:t>
      </w:r>
    </w:p>
    <w:p w14:paraId="1D34D80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0F4FE2F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06C35C4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0FB7BFE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 xml:space="preserve">--(18) Import: enter new customers from a data file until the file is empty (the user must be asked to enter the input file name); </w:t>
      </w:r>
    </w:p>
    <w:p w14:paraId="1749A59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------------------------------------------Qury18---------------------------------</w:t>
      </w:r>
    </w:p>
    <w:p w14:paraId="7F6131F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------------------USE QUERY3 FOR THIS</w:t>
      </w:r>
    </w:p>
    <w:p w14:paraId="4EC6DAD3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br/>
      </w:r>
    </w:p>
    <w:p w14:paraId="3DC5A18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--19 Export: Retrieve all customers (in name order) and output them to a data file instead of screen (the user must be asked to enter the output file name);</w:t>
      </w:r>
    </w:p>
    <w:p w14:paraId="61D184F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8000"/>
          <w:sz w:val="21"/>
          <w:szCs w:val="21"/>
          <w:lang w:eastAsia="zh-CN"/>
        </w:rPr>
        <w:t>--------------------------------------------QUERY 19-------------------</w:t>
      </w:r>
    </w:p>
    <w:p w14:paraId="3DE6CCE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QUERY19</w:t>
      </w:r>
    </w:p>
    <w:p w14:paraId="5A5067B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AS</w:t>
      </w:r>
    </w:p>
    <w:p w14:paraId="59A83D4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BEGIN</w:t>
      </w:r>
    </w:p>
    <w:p w14:paraId="2643F6E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hAnsi="Consolas" w:eastAsia="Times New Roman" w:cs="Times New Roman"/>
          <w:color w:val="000000"/>
          <w:sz w:val="21"/>
          <w:szCs w:val="21"/>
          <w:lang w:eastAsia="zh-CN"/>
        </w:rPr>
        <w:t>*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</w:t>
      </w:r>
    </w:p>
    <w:p w14:paraId="1862FC0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[dbo].[customer]</w:t>
      </w:r>
    </w:p>
    <w:p w14:paraId="286AFCF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ORDER BY</w:t>
      </w:r>
      <w:r w:rsidRPr="00DF0E2F">
        <w:rPr>
          <w:rFonts w:ascii="Consolas" w:hAnsi="Consolas" w:eastAsia="Times New Roman" w:cs="Times New Roman"/>
          <w:color w:val="212121"/>
          <w:sz w:val="21"/>
          <w:szCs w:val="21"/>
          <w:lang w:eastAsia="zh-CN"/>
        </w:rPr>
        <w:t xml:space="preserve"> cname</w:t>
      </w:r>
    </w:p>
    <w:p w14:paraId="2B7795E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END</w:t>
      </w:r>
    </w:p>
    <w:p w14:paraId="25BF8B2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hAnsi="Consolas" w:eastAsia="Times New Roman" w:cs="Times New Roman"/>
          <w:color w:val="0000FF"/>
          <w:sz w:val="21"/>
          <w:szCs w:val="21"/>
          <w:lang w:eastAsia="zh-CN"/>
        </w:rPr>
        <w:t>GO</w:t>
      </w:r>
    </w:p>
    <w:p w14:paraId="799A70A0" w14:textId="62C7CBD1" w:rsidR="00DF0E2F" w:rsidRDefault="00DF0E2F" w:rsidP="00DF0E2F"/>
    <w:p w14:paraId="5887BC9B" w14:textId="77777777" w:rsidR="00DF0E2F" w:rsidRPr="00DF0E2F" w:rsidRDefault="00DF0E2F" w:rsidP="00DF0E2F"/>
    <w:p w14:paraId="49E2E8E5" w14:textId="210D7B20" w:rsidR="00864403" w:rsidRDefault="00864403" w:rsidP="00864403"/>
    <w:p w14:paraId="1D393D9D" w14:textId="37FD7259" w:rsidR="00864403" w:rsidRDefault="00864403" w:rsidP="00864403"/>
    <w:p w14:paraId="111890A9" w14:textId="76724C14" w:rsidR="00864403" w:rsidRDefault="00864403" w:rsidP="00864403"/>
    <w:p w14:paraId="19DD8D4F" w14:textId="6382D4DB" w:rsidR="00864403" w:rsidRDefault="00864403" w:rsidP="00864403"/>
    <w:p w14:paraId="2D2CC880" w14:textId="2A14A267" w:rsidR="00864403" w:rsidRDefault="00864403" w:rsidP="00864403"/>
    <w:p w14:paraId="74A72354" w14:textId="4B034C85" w:rsidR="00864403" w:rsidRDefault="00864403" w:rsidP="00864403"/>
    <w:p w14:paraId="589B5FA9" w14:textId="5BB1ABF6" w:rsidR="00864403" w:rsidRDefault="00864403" w:rsidP="00864403"/>
    <w:p w14:paraId="4A1EE6D7" w14:textId="1E8AA438" w:rsidR="00864403" w:rsidRDefault="00864403" w:rsidP="00864403"/>
    <w:p w14:paraId="47CAB137" w14:textId="45FD5FA6" w:rsidR="00864403" w:rsidRDefault="00864403" w:rsidP="00864403"/>
    <w:p w14:paraId="244B46E3" w14:textId="76EB354C" w:rsidR="00864403" w:rsidRDefault="00864403" w:rsidP="00864403"/>
    <w:p w14:paraId="52975F39" w14:textId="6E727B7C" w:rsidR="00DF0E2F" w:rsidRDefault="00DF0E2F" w:rsidP="00DF0E2F">
      <w:pPr>
        <w:pStyle w:val="Heading2"/>
      </w:pPr>
      <w:bookmarkStart w:id="18" w:name="_Toc530395215"/>
      <w:r>
        <w:t>5.4</w:t>
      </w:r>
      <w:r w:rsidRPr="00864403">
        <w:t xml:space="preserve">. </w:t>
      </w:r>
      <w:r>
        <w:t>JAVA CODE</w:t>
      </w:r>
      <w:bookmarkEnd w:id="18"/>
    </w:p>
    <w:p w14:paraId="15C56477" w14:textId="77777777" w:rsidR="00DF0E2F" w:rsidRDefault="00DF0E2F" w:rsidP="00DF0E2F">
      <w:r>
        <w:t>import java.io.FileReader;</w:t>
      </w:r>
    </w:p>
    <w:p w14:paraId="50ABD8E2" w14:textId="77777777" w:rsidR="00DF0E2F" w:rsidRDefault="00DF0E2F" w:rsidP="00DF0E2F">
      <w:r>
        <w:t>import java.io.FileWriter;</w:t>
      </w:r>
    </w:p>
    <w:p w14:paraId="6BAC4405" w14:textId="77777777" w:rsidR="00DF0E2F" w:rsidRDefault="00DF0E2F" w:rsidP="00DF0E2F">
      <w:r>
        <w:t>import java.io.IOException;</w:t>
      </w:r>
    </w:p>
    <w:p w14:paraId="4ABA5F90" w14:textId="77777777" w:rsidR="00DF0E2F" w:rsidRDefault="00DF0E2F" w:rsidP="00DF0E2F">
      <w:r>
        <w:t>import java.sql.BatchUpdateException;</w:t>
      </w:r>
    </w:p>
    <w:p w14:paraId="6AF0F8F1" w14:textId="77777777" w:rsidR="00DF0E2F" w:rsidRDefault="00DF0E2F" w:rsidP="00DF0E2F">
      <w:r>
        <w:t>import java.sql.CallableStatement;</w:t>
      </w:r>
    </w:p>
    <w:p w14:paraId="398B2964" w14:textId="77777777" w:rsidR="00DF0E2F" w:rsidRDefault="00DF0E2F" w:rsidP="00DF0E2F">
      <w:r>
        <w:t>import java.sql.Connection;</w:t>
      </w:r>
    </w:p>
    <w:p w14:paraId="2ABFB446" w14:textId="77777777" w:rsidR="00DF0E2F" w:rsidRDefault="00DF0E2F" w:rsidP="00DF0E2F">
      <w:r>
        <w:t>import java.sql.Date;</w:t>
      </w:r>
    </w:p>
    <w:p w14:paraId="1773BE32" w14:textId="77777777" w:rsidR="00DF0E2F" w:rsidRDefault="00DF0E2F" w:rsidP="00DF0E2F">
      <w:r>
        <w:t>import java.sql.DriverManager;</w:t>
      </w:r>
    </w:p>
    <w:p w14:paraId="4E5432B2" w14:textId="77777777" w:rsidR="00DF0E2F" w:rsidRDefault="00DF0E2F" w:rsidP="00DF0E2F">
      <w:r>
        <w:t>import java.sql.ResultSet;</w:t>
      </w:r>
    </w:p>
    <w:p w14:paraId="0F29A8CA" w14:textId="77777777" w:rsidR="00DF0E2F" w:rsidRDefault="00DF0E2F" w:rsidP="00DF0E2F">
      <w:r>
        <w:t>import java.sql.SQLException;</w:t>
      </w:r>
    </w:p>
    <w:p w14:paraId="4C3D03DB" w14:textId="77777777" w:rsidR="00DF0E2F" w:rsidRDefault="00DF0E2F" w:rsidP="00DF0E2F">
      <w:r>
        <w:t>import java.util.Scanner;</w:t>
      </w:r>
    </w:p>
    <w:p w14:paraId="5BC9C46B" w14:textId="77777777" w:rsidR="00DF0E2F" w:rsidRDefault="00DF0E2F" w:rsidP="00DF0E2F"/>
    <w:p w14:paraId="6681313C" w14:textId="77777777" w:rsidR="00DF0E2F" w:rsidRDefault="00DF0E2F" w:rsidP="00DF0E2F"/>
    <w:p w14:paraId="054AA803" w14:textId="77777777" w:rsidR="00DF0E2F" w:rsidRDefault="00DF0E2F" w:rsidP="00DF0E2F">
      <w:r>
        <w:t>import com.microsoft.sqlserver.jdbc.SQLServerDataSource;</w:t>
      </w:r>
    </w:p>
    <w:p w14:paraId="1C1C2D12" w14:textId="77777777" w:rsidR="00DF0E2F" w:rsidRDefault="00DF0E2F" w:rsidP="00DF0E2F"/>
    <w:p w14:paraId="7FF9C4EE" w14:textId="77777777" w:rsidR="00DF0E2F" w:rsidRDefault="00DF0E2F" w:rsidP="00DF0E2F">
      <w:r>
        <w:t>import au.com.bytecode.opencsv.CSVReader;</w:t>
      </w:r>
    </w:p>
    <w:p w14:paraId="2C04E3E9" w14:textId="77777777" w:rsidR="00DF0E2F" w:rsidRDefault="00DF0E2F" w:rsidP="00DF0E2F">
      <w:r>
        <w:t>import au.com.bytecode.opencsv.CSVWriter;</w:t>
      </w:r>
    </w:p>
    <w:p w14:paraId="52A82873" w14:textId="77777777" w:rsidR="00DF0E2F" w:rsidRDefault="00DF0E2F" w:rsidP="00DF0E2F"/>
    <w:p w14:paraId="1824B692" w14:textId="77777777" w:rsidR="00DF0E2F" w:rsidRDefault="00DF0E2F" w:rsidP="00DF0E2F"/>
    <w:p w14:paraId="537CBD01" w14:textId="77777777" w:rsidR="00DF0E2F" w:rsidRDefault="00DF0E2F" w:rsidP="00DF0E2F">
      <w:r>
        <w:t>public class FutureCompany{</w:t>
      </w:r>
    </w:p>
    <w:p w14:paraId="736BB184" w14:textId="77777777" w:rsidR="00DF0E2F" w:rsidRDefault="00DF0E2F" w:rsidP="00DF0E2F">
      <w:r>
        <w:t xml:space="preserve">    public static void main(String[] args) throws SQLException {</w:t>
      </w:r>
    </w:p>
    <w:p w14:paraId="05861336" w14:textId="77777777" w:rsidR="00DF0E2F" w:rsidRDefault="00DF0E2F" w:rsidP="00DF0E2F">
      <w:r>
        <w:tab/>
      </w:r>
      <w:r>
        <w:tab/>
      </w:r>
      <w:r>
        <w:t>// connect to database</w:t>
      </w:r>
    </w:p>
    <w:p w14:paraId="039BB4A5" w14:textId="77777777" w:rsidR="00DF0E2F" w:rsidRDefault="00DF0E2F" w:rsidP="00DF0E2F">
      <w:r>
        <w:t xml:space="preserve">    </w:t>
      </w:r>
      <w:r>
        <w:tab/>
      </w:r>
      <w:r>
        <w:t xml:space="preserve"> String hostName = "yu1357-sql-server.database.windows.net";</w:t>
      </w:r>
    </w:p>
    <w:p w14:paraId="076DCFFF" w14:textId="77777777" w:rsidR="00DF0E2F" w:rsidRDefault="00DF0E2F" w:rsidP="00DF0E2F">
      <w:r>
        <w:t xml:space="preserve">         String dbName = "individual-project";</w:t>
      </w:r>
    </w:p>
    <w:p w14:paraId="1AD12A01" w14:textId="77777777" w:rsidR="00DF0E2F" w:rsidRDefault="00DF0E2F" w:rsidP="00DF0E2F">
      <w:r>
        <w:t xml:space="preserve">         String user = "yu1357";</w:t>
      </w:r>
    </w:p>
    <w:p w14:paraId="65451CF6" w14:textId="77777777" w:rsidR="00DF0E2F" w:rsidRDefault="00DF0E2F" w:rsidP="00DF0E2F">
      <w:r>
        <w:t xml:space="preserve">         String password = "Yx28408483";</w:t>
      </w:r>
    </w:p>
    <w:p w14:paraId="2774F6D7" w14:textId="77777777" w:rsidR="00DF0E2F" w:rsidRDefault="00DF0E2F" w:rsidP="00DF0E2F">
      <w:r>
        <w:t xml:space="preserve">         String url = String.format("jdbc:sqlserver://%s:1433;database=%s;user=%s;password=%s;encrypt=true;hostNameInCertificate=*.database.windows.net;loginTimeout=30;", hostName, dbName, user, password);</w:t>
      </w:r>
    </w:p>
    <w:p w14:paraId="4D2E580B" w14:textId="77777777" w:rsidR="00DF0E2F" w:rsidRDefault="00DF0E2F" w:rsidP="00DF0E2F">
      <w:r>
        <w:t xml:space="preserve">         </w:t>
      </w:r>
    </w:p>
    <w:p w14:paraId="05F471D8" w14:textId="77777777" w:rsidR="00DF0E2F" w:rsidRDefault="00DF0E2F" w:rsidP="00DF0E2F">
      <w:r>
        <w:t xml:space="preserve">         </w:t>
      </w:r>
    </w:p>
    <w:p w14:paraId="0DC028C3" w14:textId="77777777" w:rsidR="00DF0E2F" w:rsidRDefault="00DF0E2F" w:rsidP="00DF0E2F">
      <w:r>
        <w:t xml:space="preserve">         </w:t>
      </w:r>
    </w:p>
    <w:p w14:paraId="1FE88AA6" w14:textId="77777777" w:rsidR="00DF0E2F" w:rsidRDefault="00DF0E2F" w:rsidP="00DF0E2F"/>
    <w:p w14:paraId="371BB28F" w14:textId="77777777" w:rsidR="00DF0E2F" w:rsidRDefault="00DF0E2F" w:rsidP="00DF0E2F">
      <w:r>
        <w:tab/>
      </w:r>
      <w:r>
        <w:tab/>
      </w:r>
      <w:r>
        <w:t>try(final Connection test = DriverManager.getConnection(url)){</w:t>
      </w:r>
    </w:p>
    <w:p w14:paraId="3C9DF0E4" w14:textId="77777777" w:rsidR="00DF0E2F" w:rsidRDefault="00DF0E2F" w:rsidP="00DF0E2F">
      <w:r>
        <w:tab/>
      </w:r>
      <w:r>
        <w:tab/>
      </w:r>
      <w:r>
        <w:tab/>
      </w:r>
      <w:r>
        <w:t>final String schema = test.getSchema();</w:t>
      </w:r>
    </w:p>
    <w:p w14:paraId="122F259C" w14:textId="77777777" w:rsidR="00DF0E2F" w:rsidRDefault="00DF0E2F" w:rsidP="00DF0E2F">
      <w:r>
        <w:tab/>
      </w:r>
      <w:r>
        <w:tab/>
      </w:r>
      <w:r>
        <w:tab/>
      </w:r>
      <w:r>
        <w:t>System.out.print("Successful connected to  - Schema: " + schema);</w:t>
      </w:r>
    </w:p>
    <w:p w14:paraId="35C28FCA" w14:textId="77777777" w:rsidR="00DF0E2F" w:rsidRDefault="00DF0E2F" w:rsidP="00DF0E2F">
      <w:r>
        <w:tab/>
      </w:r>
      <w:r>
        <w:tab/>
      </w:r>
      <w:r>
        <w:tab/>
      </w:r>
      <w:r>
        <w:t>System.out.println("");</w:t>
      </w:r>
    </w:p>
    <w:p w14:paraId="0413021E" w14:textId="77777777" w:rsidR="00DF0E2F" w:rsidRDefault="00DF0E2F" w:rsidP="00DF0E2F">
      <w:r>
        <w:tab/>
      </w:r>
      <w:r>
        <w:tab/>
      </w:r>
      <w:r>
        <w:t>}</w:t>
      </w:r>
    </w:p>
    <w:p w14:paraId="6844E22F" w14:textId="77777777" w:rsidR="00DF0E2F" w:rsidRDefault="00DF0E2F" w:rsidP="00DF0E2F">
      <w:r>
        <w:tab/>
      </w:r>
      <w:r>
        <w:tab/>
      </w:r>
      <w:r>
        <w:t>catch(Exception e){</w:t>
      </w:r>
    </w:p>
    <w:p w14:paraId="35A60223" w14:textId="77777777" w:rsidR="00DF0E2F" w:rsidRDefault="00DF0E2F" w:rsidP="00DF0E2F">
      <w:r>
        <w:tab/>
      </w:r>
      <w:r>
        <w:tab/>
      </w:r>
      <w:r>
        <w:tab/>
      </w:r>
      <w:r>
        <w:t>System.out.println("Unable to access the database!");</w:t>
      </w:r>
    </w:p>
    <w:p w14:paraId="3CACC31F" w14:textId="77777777" w:rsidR="00DF0E2F" w:rsidRDefault="00DF0E2F" w:rsidP="00DF0E2F">
      <w:r>
        <w:tab/>
      </w:r>
      <w:r>
        <w:tab/>
      </w:r>
      <w:r>
        <w:tab/>
      </w:r>
      <w:r>
        <w:t>System.out.println(e.getMessage());</w:t>
      </w:r>
    </w:p>
    <w:p w14:paraId="4AC63DE6" w14:textId="77777777" w:rsidR="00DF0E2F" w:rsidRDefault="00DF0E2F" w:rsidP="00DF0E2F">
      <w:r>
        <w:tab/>
      </w:r>
      <w:r>
        <w:tab/>
      </w:r>
      <w:r>
        <w:tab/>
      </w:r>
      <w:r>
        <w:t>System.exit(0);</w:t>
      </w:r>
    </w:p>
    <w:p w14:paraId="32417EE4" w14:textId="77777777" w:rsidR="00DF0E2F" w:rsidRDefault="00DF0E2F" w:rsidP="00DF0E2F">
      <w:r>
        <w:tab/>
      </w:r>
      <w:r>
        <w:tab/>
      </w:r>
      <w:r>
        <w:t>}</w:t>
      </w:r>
    </w:p>
    <w:p w14:paraId="15ADBE9B" w14:textId="77777777" w:rsidR="00DF0E2F" w:rsidRDefault="00DF0E2F" w:rsidP="00DF0E2F">
      <w:r>
        <w:tab/>
      </w:r>
      <w:r>
        <w:tab/>
      </w:r>
    </w:p>
    <w:p w14:paraId="4576089D" w14:textId="77777777" w:rsidR="00DF0E2F" w:rsidRDefault="00DF0E2F" w:rsidP="00DF0E2F">
      <w:r>
        <w:tab/>
      </w:r>
      <w:r>
        <w:tab/>
      </w:r>
      <w:r>
        <w:t>Connection connection = DriverManager.getConnection(url);</w:t>
      </w:r>
    </w:p>
    <w:p w14:paraId="5C3553BD" w14:textId="77777777" w:rsidR="00DF0E2F" w:rsidRDefault="00DF0E2F" w:rsidP="00DF0E2F">
      <w:r>
        <w:tab/>
      </w:r>
      <w:r>
        <w:tab/>
      </w:r>
      <w:r>
        <w:t>Scanner scan = new Scanner(System.in);</w:t>
      </w:r>
    </w:p>
    <w:p w14:paraId="04DA584C" w14:textId="77777777" w:rsidR="00DF0E2F" w:rsidRDefault="00DF0E2F" w:rsidP="00DF0E2F">
      <w:r>
        <w:tab/>
      </w:r>
      <w:r>
        <w:tab/>
      </w:r>
      <w:r>
        <w:t xml:space="preserve">String menu = </w:t>
      </w:r>
    </w:p>
    <w:p w14:paraId="477A1EE5" w14:textId="77777777" w:rsidR="00DF0E2F" w:rsidRDefault="00DF0E2F" w:rsidP="00DF0E2F">
      <w:r>
        <w:tab/>
      </w:r>
      <w:r>
        <w:tab/>
      </w:r>
      <w:r>
        <w:t xml:space="preserve">        "WELCOME TO THE Future Inc. DATABASE SYSTEM.\n" </w:t>
      </w:r>
    </w:p>
    <w:p w14:paraId="33001561" w14:textId="77777777" w:rsidR="00DF0E2F" w:rsidRDefault="00DF0E2F" w:rsidP="00DF0E2F">
      <w:r>
        <w:tab/>
      </w:r>
      <w:r>
        <w:tab/>
      </w:r>
      <w:r>
        <w:t xml:space="preserve">        + "Please enter the number to the corresponding task you want to run.\n" </w:t>
      </w:r>
    </w:p>
    <w:p w14:paraId="2540EA14" w14:textId="77777777" w:rsidR="00DF0E2F" w:rsidRDefault="00DF0E2F" w:rsidP="00DF0E2F">
      <w:r>
        <w:tab/>
      </w:r>
      <w:r>
        <w:tab/>
      </w:r>
      <w:r>
        <w:t xml:space="preserve">        + "\n" </w:t>
      </w:r>
    </w:p>
    <w:p w14:paraId="4660D1D0" w14:textId="77777777" w:rsidR="00DF0E2F" w:rsidRDefault="00DF0E2F" w:rsidP="00DF0E2F">
      <w:r>
        <w:tab/>
      </w:r>
      <w:r>
        <w:tab/>
      </w:r>
      <w:r>
        <w:t xml:space="preserve">        + "(1)  Enter a new employee into the database.\n" </w:t>
      </w:r>
    </w:p>
    <w:p w14:paraId="0B5DFC85" w14:textId="77777777" w:rsidR="00DF0E2F" w:rsidRDefault="00DF0E2F" w:rsidP="00DF0E2F">
      <w:r>
        <w:tab/>
      </w:r>
      <w:r>
        <w:tab/>
      </w:r>
      <w:r>
        <w:t xml:space="preserve">        + "(2)  Enter a new product into database associated with the person who made the product, repaired the product if it is repaired, or checked the product.\n" </w:t>
      </w:r>
    </w:p>
    <w:p w14:paraId="2FAD39A2" w14:textId="77777777" w:rsidR="00DF0E2F" w:rsidRDefault="00DF0E2F" w:rsidP="00DF0E2F">
      <w:r>
        <w:tab/>
      </w:r>
      <w:r>
        <w:tab/>
      </w:r>
      <w:r>
        <w:t xml:space="preserve">        + "(3)  Enter a customer into database associated with some products.\n"</w:t>
      </w:r>
    </w:p>
    <w:p w14:paraId="2388C1FD" w14:textId="77777777" w:rsidR="00DF0E2F" w:rsidRDefault="00DF0E2F" w:rsidP="00DF0E2F">
      <w:r>
        <w:tab/>
      </w:r>
      <w:r>
        <w:tab/>
      </w:r>
      <w:r>
        <w:t xml:space="preserve">        + "(4)  Create a new account associated with a product into databse.\n" </w:t>
      </w:r>
    </w:p>
    <w:p w14:paraId="5086BAFC" w14:textId="77777777" w:rsidR="00DF0E2F" w:rsidRDefault="00DF0E2F" w:rsidP="00DF0E2F">
      <w:r>
        <w:tab/>
      </w:r>
      <w:r>
        <w:tab/>
      </w:r>
      <w:r>
        <w:t xml:space="preserve">        + "(5)  Enter a complaint associated with a customer and product.\n"</w:t>
      </w:r>
    </w:p>
    <w:p w14:paraId="5BC0389A" w14:textId="77777777" w:rsidR="00DF0E2F" w:rsidRDefault="00DF0E2F" w:rsidP="00DF0E2F">
      <w:r>
        <w:tab/>
      </w:r>
      <w:r>
        <w:tab/>
      </w:r>
      <w:r>
        <w:t xml:space="preserve">        + "(6)  Enter  an accident associated with appropriate employee and product.\n"</w:t>
      </w:r>
    </w:p>
    <w:p w14:paraId="78484ABA" w14:textId="77777777" w:rsidR="00DF0E2F" w:rsidRDefault="00DF0E2F" w:rsidP="00DF0E2F">
      <w:r>
        <w:tab/>
      </w:r>
      <w:r>
        <w:tab/>
      </w:r>
      <w:r>
        <w:t xml:space="preserve">        + "(7)  Retrieve the date produced and time spent to produce a particular product.\n"</w:t>
      </w:r>
    </w:p>
    <w:p w14:paraId="0867B929" w14:textId="77777777" w:rsidR="00DF0E2F" w:rsidRDefault="00DF0E2F" w:rsidP="00DF0E2F">
      <w:r>
        <w:tab/>
      </w:r>
      <w:r>
        <w:tab/>
      </w:r>
      <w:r>
        <w:t xml:space="preserve">        + "(8)  Retrieve all products  made by  a  particular worker.\n"</w:t>
      </w:r>
    </w:p>
    <w:p w14:paraId="0E37097A" w14:textId="77777777" w:rsidR="00DF0E2F" w:rsidRDefault="00DF0E2F" w:rsidP="00DF0E2F">
      <w:r>
        <w:tab/>
      </w:r>
      <w:r>
        <w:tab/>
      </w:r>
      <w:r>
        <w:t xml:space="preserve">        + "(9)  Retrieve the total number of errors a particular quality controller made.  This is the total number of  products certified by this controller and got some complaints.\n"</w:t>
      </w:r>
    </w:p>
    <w:p w14:paraId="70734DE8" w14:textId="77777777" w:rsidR="00DF0E2F" w:rsidRDefault="00DF0E2F" w:rsidP="00DF0E2F">
      <w:r>
        <w:tab/>
      </w:r>
      <w:r>
        <w:tab/>
      </w:r>
      <w:r>
        <w:t xml:space="preserve">        + "(10) Retrieve the total costs  of the products in the product3 category  which were repaired at the request of  a particular quality controller.\n" </w:t>
      </w:r>
    </w:p>
    <w:p w14:paraId="1280AD27" w14:textId="77777777" w:rsidR="00DF0E2F" w:rsidRDefault="00DF0E2F" w:rsidP="00DF0E2F">
      <w:r>
        <w:tab/>
      </w:r>
      <w:r>
        <w:tab/>
      </w:r>
      <w:r>
        <w:t xml:space="preserve">        + "(11) Retrieve all customers who purchased all products of a particular color.\n"</w:t>
      </w:r>
    </w:p>
    <w:p w14:paraId="6D7F6BFC" w14:textId="77777777" w:rsidR="00DF0E2F" w:rsidRDefault="00DF0E2F" w:rsidP="00DF0E2F">
      <w:r>
        <w:tab/>
      </w:r>
      <w:r>
        <w:tab/>
      </w:r>
      <w:r>
        <w:t xml:space="preserve">        + "(12) Retrieve  the total number of work days lost due to accidents in repairing  the products which got complaints.\n"</w:t>
      </w:r>
    </w:p>
    <w:p w14:paraId="4C5E92F0" w14:textId="77777777" w:rsidR="00DF0E2F" w:rsidRDefault="00DF0E2F" w:rsidP="00DF0E2F">
      <w:r>
        <w:tab/>
      </w:r>
      <w:r>
        <w:tab/>
      </w:r>
      <w:r>
        <w:t xml:space="preserve">        + "(13) Retrieve all customers who are also  workers.\n"</w:t>
      </w:r>
    </w:p>
    <w:p w14:paraId="6337ECB5" w14:textId="77777777" w:rsidR="00DF0E2F" w:rsidRDefault="00DF0E2F" w:rsidP="00DF0E2F">
      <w:r>
        <w:tab/>
      </w:r>
      <w:r>
        <w:tab/>
      </w:r>
      <w:r>
        <w:t xml:space="preserve">        + "(14) Retrieve all the customers who have purchased the products made or certified or repaired by themselves.\n"</w:t>
      </w:r>
    </w:p>
    <w:p w14:paraId="7380CEB1" w14:textId="77777777" w:rsidR="00DF0E2F" w:rsidRDefault="00DF0E2F" w:rsidP="00DF0E2F">
      <w:r>
        <w:tab/>
      </w:r>
      <w:r>
        <w:tab/>
      </w:r>
      <w:r>
        <w:t xml:space="preserve">        + "(15) Retrieve  the average cost of  all products made in a particular year.\n" </w:t>
      </w:r>
    </w:p>
    <w:p w14:paraId="2F864E91" w14:textId="77777777" w:rsidR="00DF0E2F" w:rsidRDefault="00DF0E2F" w:rsidP="00DF0E2F">
      <w:r>
        <w:tab/>
      </w:r>
      <w:r>
        <w:tab/>
      </w:r>
      <w:r>
        <w:t xml:space="preserve">        + "(16) Switch the position between a technical staff and a quality controller.\n" </w:t>
      </w:r>
    </w:p>
    <w:p w14:paraId="4E80EAAA" w14:textId="77777777" w:rsidR="00DF0E2F" w:rsidRDefault="00DF0E2F" w:rsidP="00DF0E2F">
      <w:r>
        <w:tab/>
      </w:r>
      <w:r>
        <w:tab/>
      </w:r>
      <w:r>
        <w:t xml:space="preserve">        + "(17) Delete all accidents whose dates are in some range.\n" </w:t>
      </w:r>
    </w:p>
    <w:p w14:paraId="42B75B5E" w14:textId="77777777" w:rsidR="00DF0E2F" w:rsidRDefault="00DF0E2F" w:rsidP="00DF0E2F">
      <w:r>
        <w:tab/>
      </w:r>
      <w:r>
        <w:tab/>
      </w:r>
      <w:r>
        <w:t xml:space="preserve">        + "(18) Import: enter new customers from a data file until the file is empty (the user must be asked to enter the input file name).\n"</w:t>
      </w:r>
    </w:p>
    <w:p w14:paraId="0F38F64D" w14:textId="77777777" w:rsidR="00DF0E2F" w:rsidRDefault="00DF0E2F" w:rsidP="00DF0E2F">
      <w:r>
        <w:tab/>
      </w:r>
      <w:r>
        <w:tab/>
      </w:r>
      <w:r>
        <w:t xml:space="preserve">        + "(19) Export: Retrieve all customers (in name order) and output them to a data file instead of screen (the user must be asked to enter the output file name).\n"</w:t>
      </w:r>
    </w:p>
    <w:p w14:paraId="174D9096" w14:textId="77777777" w:rsidR="00DF0E2F" w:rsidRDefault="00DF0E2F" w:rsidP="00DF0E2F">
      <w:r>
        <w:tab/>
      </w:r>
      <w:r>
        <w:tab/>
      </w:r>
      <w:r>
        <w:t xml:space="preserve">        + "(20) Quit.";</w:t>
      </w:r>
    </w:p>
    <w:p w14:paraId="15B08F34" w14:textId="77777777" w:rsidR="00DF0E2F" w:rsidRDefault="00DF0E2F" w:rsidP="00DF0E2F">
      <w:r>
        <w:tab/>
      </w:r>
      <w:r>
        <w:tab/>
      </w:r>
      <w:r>
        <w:t xml:space="preserve">        System.out.println("\n" + menu + "\n");</w:t>
      </w:r>
    </w:p>
    <w:p w14:paraId="31728706" w14:textId="77777777" w:rsidR="00DF0E2F" w:rsidRDefault="00DF0E2F" w:rsidP="00DF0E2F"/>
    <w:p w14:paraId="11B2AF73" w14:textId="77777777" w:rsidR="00DF0E2F" w:rsidRDefault="00DF0E2F" w:rsidP="00DF0E2F">
      <w:r>
        <w:tab/>
      </w:r>
      <w:r>
        <w:tab/>
      </w:r>
      <w:r>
        <w:t xml:space="preserve">        while(true){</w:t>
      </w:r>
    </w:p>
    <w:p w14:paraId="0F018015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>System.out.println("Please enter the number to the corresponding task you want to run.");</w:t>
      </w:r>
    </w:p>
    <w:p w14:paraId="479B6D09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>int task = Integer.parseInt(scan.nextLine());</w:t>
      </w:r>
    </w:p>
    <w:p w14:paraId="30B2D015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>String[] arg={};</w:t>
      </w:r>
    </w:p>
    <w:p w14:paraId="56E578FD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>String input;</w:t>
      </w:r>
    </w:p>
    <w:p w14:paraId="3C5F6710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>switch (task){</w:t>
      </w:r>
    </w:p>
    <w:p w14:paraId="3301B2E5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>case 1:</w:t>
      </w:r>
    </w:p>
    <w:p w14:paraId="6338CC1D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System.out.println("Enter the type(number) of employee: 1. Technical, 2. Quality Controller, 3. Worker(Producer)");</w:t>
      </w:r>
    </w:p>
    <w:p w14:paraId="14FB54F9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switch(Integer.parseInt(scan.nextLine())){</w:t>
      </w:r>
    </w:p>
    <w:p w14:paraId="08F77F2B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case 1:</w:t>
      </w:r>
    </w:p>
    <w:p w14:paraId="19D65CA1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System.out.println("Enter your input in follwing format: Technical name, adress, dgree, technical position");</w:t>
      </w:r>
    </w:p>
    <w:p w14:paraId="4FAC5551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scan.nextLine();</w:t>
      </w:r>
    </w:p>
    <w:p w14:paraId="2151F38C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arg = input.split(", ");</w:t>
      </w:r>
    </w:p>
    <w:p w14:paraId="5FF903A5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query1(connection, arg, 1);</w:t>
      </w:r>
    </w:p>
    <w:p w14:paraId="6F0DBD36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 w14:paraId="7D20AC83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case 2:</w:t>
      </w:r>
    </w:p>
    <w:p w14:paraId="69870D02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System.out.println("Enter your input in follwing format: Quality Controller name, adress, product type(type like product # ex. product 1)");</w:t>
      </w:r>
    </w:p>
    <w:p w14:paraId="7D0AE375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scan.nextLine();</w:t>
      </w:r>
    </w:p>
    <w:p w14:paraId="25C508A0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arg = input.split(", ");</w:t>
      </w:r>
    </w:p>
    <w:p w14:paraId="12E8A530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query1(connection, arg, 2);</w:t>
      </w:r>
    </w:p>
    <w:p w14:paraId="0215EBB9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 w14:paraId="1E00BE0C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case 3:</w:t>
      </w:r>
    </w:p>
    <w:p w14:paraId="1D87A1CA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System.out.println("Enter your input in follwing format: Worker name, adress, max produces/day");</w:t>
      </w:r>
    </w:p>
    <w:p w14:paraId="77567B2D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scan.nextLine();</w:t>
      </w:r>
    </w:p>
    <w:p w14:paraId="4BC06169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arg = input.split(", ");</w:t>
      </w:r>
    </w:p>
    <w:p w14:paraId="2E65E0EC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query1(connection, arg, 3);</w:t>
      </w:r>
    </w:p>
    <w:p w14:paraId="1572872B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 w14:paraId="65B83065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default:</w:t>
      </w:r>
    </w:p>
    <w:p w14:paraId="6625803C" w14:textId="77777777" w:rsidR="00DF0E2F" w:rsidRDefault="00DF0E2F" w:rsidP="00DF0E2F">
      <w:r>
        <w:tab/>
      </w:r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System.out.println("Fail to insert data! please try again!");</w:t>
      </w:r>
    </w:p>
    <w:p w14:paraId="47B56D11" w14:textId="77777777" w:rsidR="00DF0E2F" w:rsidRDefault="00DF0E2F" w:rsidP="00DF0E2F">
      <w:r>
        <w:tab/>
      </w:r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break;</w:t>
      </w:r>
    </w:p>
    <w:p w14:paraId="1625F4E7" w14:textId="77777777" w:rsidR="00DF0E2F" w:rsidRDefault="00DF0E2F" w:rsidP="00DF0E2F">
      <w:r>
        <w:tab/>
      </w:r>
      <w:r>
        <w:tab/>
      </w:r>
    </w:p>
    <w:p w14:paraId="4930FF95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}</w:t>
      </w:r>
    </w:p>
    <w:p w14:paraId="77C9E3C6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break;</w:t>
      </w:r>
    </w:p>
    <w:p w14:paraId="17340B4F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>case 2:</w:t>
      </w:r>
    </w:p>
    <w:p w14:paraId="42A28A39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System.out.println("Enter the type(number) of product: 1 for product1, 2 for product2, 3 for product3)");</w:t>
      </w:r>
    </w:p>
    <w:p w14:paraId="709D9335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String pid = "";</w:t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</w:p>
    <w:p w14:paraId="682544AC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switch(Integer.parseInt(scan.nextLine())){</w:t>
      </w:r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</w:p>
    <w:p w14:paraId="78C87464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case 1:</w:t>
      </w:r>
    </w:p>
    <w:p w14:paraId="3D260E79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System.out.println("Enter your input in follwing format: ");</w:t>
      </w:r>
    </w:p>
    <w:p w14:paraId="78061264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System.out.println("product ID, produced date(YYYY-MM-DD), producing duration(days), producer name, tester name, size, account number, cost, sotfware name major used");</w:t>
      </w:r>
    </w:p>
    <w:p w14:paraId="1BFC8FC0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scan.nextLine();</w:t>
      </w:r>
    </w:p>
    <w:p w14:paraId="43237152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arg = input.split(", ");</w:t>
      </w:r>
    </w:p>
    <w:p w14:paraId="41BF35F3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pid = arg[0];</w:t>
      </w:r>
    </w:p>
    <w:p w14:paraId="5F8578FA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query2(connection, arg, 1);</w:t>
      </w:r>
    </w:p>
    <w:p w14:paraId="1E7EF686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 w14:paraId="07C43525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case 2:</w:t>
      </w:r>
    </w:p>
    <w:p w14:paraId="0D378457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System.out.println("Enter your input in follwing format: ");</w:t>
      </w:r>
    </w:p>
    <w:p w14:paraId="25DCC46A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System.out.println("product ID, produced date(YYYY-MM-DD), producing duration(days), producer name, tester name, size, account number, cost, color");</w:t>
      </w:r>
    </w:p>
    <w:p w14:paraId="2167E2F0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scan.nextLine();</w:t>
      </w:r>
    </w:p>
    <w:p w14:paraId="2979CF28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arg = input.split(", ");</w:t>
      </w:r>
    </w:p>
    <w:p w14:paraId="410CED53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pid = arg[0];</w:t>
      </w:r>
    </w:p>
    <w:p w14:paraId="27F9610C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query2(connection, arg, 2);</w:t>
      </w:r>
    </w:p>
    <w:p w14:paraId="250CBF4F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 w14:paraId="75140B25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case 3:</w:t>
      </w:r>
    </w:p>
    <w:p w14:paraId="1CFC754B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System.out.println("Enter your input in follwing format: ");</w:t>
      </w:r>
    </w:p>
    <w:p w14:paraId="1C2C72A0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System.out.println("product ID, produced date(YYYY-MM-DD), producing duration(days), producer name, tester name, size, account number, cost, weight");</w:t>
      </w:r>
    </w:p>
    <w:p w14:paraId="70361653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scan.nextLine();</w:t>
      </w:r>
    </w:p>
    <w:p w14:paraId="660362D0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arg = input.split(", ");</w:t>
      </w:r>
    </w:p>
    <w:p w14:paraId="2AF2BEB9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pid = arg[0];</w:t>
      </w:r>
    </w:p>
    <w:p w14:paraId="3D8B8E08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query2(connection, arg, 3);</w:t>
      </w:r>
    </w:p>
    <w:p w14:paraId="2DD4A60B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 w14:paraId="51F2C55E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default:</w:t>
      </w:r>
    </w:p>
    <w:p w14:paraId="698A8B07" w14:textId="77777777" w:rsidR="00DF0E2F" w:rsidRDefault="00DF0E2F" w:rsidP="00DF0E2F">
      <w:r>
        <w:tab/>
      </w:r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System.out.println("Fail to insert data! please try again!");</w:t>
      </w:r>
    </w:p>
    <w:p w14:paraId="03046A42" w14:textId="77777777" w:rsidR="00DF0E2F" w:rsidRDefault="00DF0E2F" w:rsidP="00DF0E2F">
      <w:r>
        <w:tab/>
      </w:r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break;</w:t>
      </w:r>
    </w:p>
    <w:p w14:paraId="5B6D09DE" w14:textId="77777777" w:rsidR="00DF0E2F" w:rsidRDefault="00DF0E2F" w:rsidP="00DF0E2F"/>
    <w:p w14:paraId="012063B8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}</w:t>
      </w:r>
    </w:p>
    <w:p w14:paraId="529E3AB2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if(pid.length() &gt; 0){</w:t>
      </w:r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</w:p>
    <w:p w14:paraId="1B3EA8FE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System.out.println("Is the product repaired? 1 for yes, 0 for no");</w:t>
      </w:r>
      <w:r>
        <w:tab/>
      </w:r>
      <w:r>
        <w:t xml:space="preserve">        </w:t>
      </w:r>
      <w:r>
        <w:tab/>
      </w:r>
      <w:r>
        <w:tab/>
      </w:r>
      <w:r>
        <w:tab/>
      </w:r>
    </w:p>
    <w:p w14:paraId="4DE5CD8C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if(Integer.parseInt(scan.nextLine())== 1){</w:t>
      </w:r>
      <w:r>
        <w:tab/>
      </w:r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</w:p>
    <w:p w14:paraId="040B5352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System.out.println("Enter your input in follwing format: fixer name, fixed date(YYYY-MM-DD), requested by (type: complaint/controller)");</w:t>
      </w:r>
    </w:p>
    <w:p w14:paraId="41883400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pid + ", " + scan.nextLine();</w:t>
      </w:r>
      <w:r>
        <w:tab/>
      </w:r>
      <w:r>
        <w:tab/>
      </w:r>
      <w:r>
        <w:tab/>
      </w:r>
      <w:r>
        <w:t xml:space="preserve"> </w:t>
      </w:r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</w:p>
    <w:p w14:paraId="213FBB38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arg = input.split(", ");</w:t>
      </w:r>
    </w:p>
    <w:p w14:paraId="24FE174E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query2(connection, arg, 4);</w:t>
      </w:r>
    </w:p>
    <w:p w14:paraId="42D0DB82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}</w:t>
      </w:r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</w:p>
    <w:p w14:paraId="6181F1B3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}</w:t>
      </w:r>
    </w:p>
    <w:p w14:paraId="51225A4F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break;</w:t>
      </w:r>
    </w:p>
    <w:p w14:paraId="2DEF7353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</w:p>
    <w:p w14:paraId="5627FCD6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>case 3:</w:t>
      </w:r>
    </w:p>
    <w:p w14:paraId="571B74BC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System.out.println("Enter your input in follwing format: customer name, adress, product ID");</w:t>
      </w:r>
    </w:p>
    <w:p w14:paraId="535A25B7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scan.nextLine();</w:t>
      </w:r>
    </w:p>
    <w:p w14:paraId="4465BA04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arg = input.split(", ");</w:t>
      </w:r>
    </w:p>
    <w:p w14:paraId="0D9E11CF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query3(connection, arg);</w:t>
      </w:r>
    </w:p>
    <w:p w14:paraId="041DEA53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break;</w:t>
      </w:r>
    </w:p>
    <w:p w14:paraId="0AB32781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</w:p>
    <w:p w14:paraId="15FF3FEE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>case 4:</w:t>
      </w:r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</w:p>
    <w:p w14:paraId="7C444C8C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System.out.println("What type of account you want to create? (1 for product1-account, 2 for product2-account, 3 for  product3-account)");</w:t>
      </w:r>
    </w:p>
    <w:p w14:paraId="633994D0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int temp = Integer.parseInt(scan.nextLine());</w:t>
      </w:r>
    </w:p>
    <w:p w14:paraId="330ED671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System.out.println("Enter your input in follwing format: account number, account established date(YYYY-MM-DD)");</w:t>
      </w:r>
    </w:p>
    <w:p w14:paraId="5B456F96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scan.nextLine();</w:t>
      </w:r>
    </w:p>
    <w:p w14:paraId="11D6B2B9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String pid4 = "";</w:t>
      </w:r>
    </w:p>
    <w:p w14:paraId="749325E4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</w:p>
    <w:p w14:paraId="4C218EFE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switch(temp){</w:t>
      </w:r>
    </w:p>
    <w:p w14:paraId="3E778728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case 1:</w:t>
      </w:r>
    </w:p>
    <w:p w14:paraId="0A88DE0E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System.out.println("Enter product " + temp +" associated by account by following format: ");</w:t>
      </w:r>
    </w:p>
    <w:p w14:paraId="3FBB6E5E" w14:textId="77777777" w:rsidR="00DF0E2F" w:rsidRDefault="00DF0E2F" w:rsidP="00DF0E2F"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System.out.println("product ID, produced date(YYYY-MM-DD), producing duration time, producer name, tester name,size, sotfware name major used, cost, ");</w:t>
      </w:r>
    </w:p>
    <w:p w14:paraId="1485D73B" w14:textId="77777777" w:rsidR="00DF0E2F" w:rsidRDefault="00DF0E2F" w:rsidP="00DF0E2F"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input + ", product1-account, " + scan.nextLine();</w:t>
      </w:r>
    </w:p>
    <w:p w14:paraId="6D9EA60F" w14:textId="77777777" w:rsidR="00DF0E2F" w:rsidRDefault="00DF0E2F" w:rsidP="00DF0E2F"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arg = input.split(", ");</w:t>
      </w:r>
    </w:p>
    <w:p w14:paraId="7A556D0E" w14:textId="77777777" w:rsidR="00DF0E2F" w:rsidRDefault="00DF0E2F" w:rsidP="00DF0E2F"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pid4 = arg[3];</w:t>
      </w:r>
    </w:p>
    <w:p w14:paraId="3A45A999" w14:textId="77777777" w:rsidR="00DF0E2F" w:rsidRDefault="00DF0E2F" w:rsidP="00DF0E2F"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query4(connection, arg, 1);</w:t>
      </w:r>
    </w:p>
    <w:p w14:paraId="1D8821A2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break;</w:t>
      </w:r>
    </w:p>
    <w:p w14:paraId="0A7F0F88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case 2:</w:t>
      </w:r>
    </w:p>
    <w:p w14:paraId="4783996A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System.out.println("Enter product " + temp +" associated by account by following format: ");</w:t>
      </w:r>
    </w:p>
    <w:p w14:paraId="1EA15C83" w14:textId="77777777" w:rsidR="00DF0E2F" w:rsidRDefault="00DF0E2F" w:rsidP="00DF0E2F"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System.out.println("product ID, produced date(YYYY-MM-DD), producing duration time, producer name, tester name,size, color, cost");</w:t>
      </w:r>
    </w:p>
    <w:p w14:paraId="2F66E1BC" w14:textId="77777777" w:rsidR="00DF0E2F" w:rsidRDefault="00DF0E2F" w:rsidP="00DF0E2F"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input + ", product2-account, " + scan.nextLine();</w:t>
      </w:r>
    </w:p>
    <w:p w14:paraId="18EEC277" w14:textId="77777777" w:rsidR="00DF0E2F" w:rsidRDefault="00DF0E2F" w:rsidP="00DF0E2F"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arg = input.split(", ");</w:t>
      </w:r>
    </w:p>
    <w:p w14:paraId="1AA7088E" w14:textId="77777777" w:rsidR="00DF0E2F" w:rsidRDefault="00DF0E2F" w:rsidP="00DF0E2F"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pid4 = arg[3];</w:t>
      </w:r>
    </w:p>
    <w:p w14:paraId="14FFE157" w14:textId="77777777" w:rsidR="00DF0E2F" w:rsidRDefault="00DF0E2F" w:rsidP="00DF0E2F"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query4(connection, arg, 2);</w:t>
      </w:r>
    </w:p>
    <w:p w14:paraId="37749176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break;</w:t>
      </w:r>
    </w:p>
    <w:p w14:paraId="0DFD20F4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case 3:</w:t>
      </w:r>
    </w:p>
    <w:p w14:paraId="42E5F640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System.out.println("Enter product " + temp +" associated by account by following format: ");</w:t>
      </w:r>
    </w:p>
    <w:p w14:paraId="0B24C547" w14:textId="77777777" w:rsidR="00DF0E2F" w:rsidRDefault="00DF0E2F" w:rsidP="00DF0E2F"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System.out.println("product ID, produced date(YYYY-MM-DD), producing duration time, producer name, tester name, size, weight, cost");</w:t>
      </w:r>
    </w:p>
    <w:p w14:paraId="1CB0E7F9" w14:textId="77777777" w:rsidR="00DF0E2F" w:rsidRDefault="00DF0E2F" w:rsidP="00DF0E2F"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input + ", product3-account, " + scan.nextLine();</w:t>
      </w:r>
    </w:p>
    <w:p w14:paraId="49BFF141" w14:textId="77777777" w:rsidR="00DF0E2F" w:rsidRDefault="00DF0E2F" w:rsidP="00DF0E2F"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arg = input.split(", ");</w:t>
      </w:r>
    </w:p>
    <w:p w14:paraId="6397347C" w14:textId="77777777" w:rsidR="00DF0E2F" w:rsidRDefault="00DF0E2F" w:rsidP="00DF0E2F"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pid4 = arg[3];</w:t>
      </w:r>
    </w:p>
    <w:p w14:paraId="3AC56C23" w14:textId="77777777" w:rsidR="00DF0E2F" w:rsidRDefault="00DF0E2F" w:rsidP="00DF0E2F"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query4(connection, arg, 3);</w:t>
      </w:r>
    </w:p>
    <w:p w14:paraId="42D2548E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break;</w:t>
      </w:r>
    </w:p>
    <w:p w14:paraId="1A029D43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default:</w:t>
      </w:r>
    </w:p>
    <w:p w14:paraId="7157C65D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System.out.println("Fail to insert data! please try again!");</w:t>
      </w:r>
    </w:p>
    <w:p w14:paraId="4F61D25F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break;</w:t>
      </w:r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</w:p>
    <w:p w14:paraId="76D078A0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}</w:t>
      </w:r>
    </w:p>
    <w:p w14:paraId="36B08477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if(pid4.length() &gt; 0){</w:t>
      </w:r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</w:p>
    <w:p w14:paraId="2CD6AA44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System.out.println("Is the product repaired? 1 for yes, 0 for no");</w:t>
      </w:r>
      <w:r>
        <w:tab/>
      </w:r>
      <w:r>
        <w:t xml:space="preserve">        </w:t>
      </w:r>
      <w:r>
        <w:tab/>
      </w:r>
      <w:r>
        <w:tab/>
      </w:r>
      <w:r>
        <w:tab/>
      </w:r>
    </w:p>
    <w:p w14:paraId="424EAECC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if(Integer.parseInt(scan.nextLine())== 1){</w:t>
      </w:r>
      <w:r>
        <w:tab/>
      </w:r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</w:p>
    <w:p w14:paraId="5F949582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System.out.println("Enter your input in follwing format: fixer name, fixed date(YYYY-MM-DD), requested by (type: complaint/controller)");</w:t>
      </w:r>
    </w:p>
    <w:p w14:paraId="62388E6A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pid4 + ", " + scan.nextLine();</w:t>
      </w:r>
      <w:r>
        <w:tab/>
      </w:r>
      <w:r>
        <w:tab/>
      </w:r>
      <w:r>
        <w:tab/>
      </w:r>
      <w:r>
        <w:t xml:space="preserve"> </w:t>
      </w:r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</w:p>
    <w:p w14:paraId="2EBC71D1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arg = input.split(", ");</w:t>
      </w:r>
    </w:p>
    <w:p w14:paraId="0E673BB1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query2(connection, arg, 4);</w:t>
      </w:r>
    </w:p>
    <w:p w14:paraId="2969A3D5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  <w:r>
        <w:t>}</w:t>
      </w:r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ab/>
      </w:r>
    </w:p>
    <w:p w14:paraId="54BEF480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 xml:space="preserve">}      </w:t>
      </w:r>
      <w:r>
        <w:tab/>
      </w:r>
      <w:r>
        <w:tab/>
      </w:r>
      <w:r>
        <w:tab/>
      </w:r>
      <w:r>
        <w:tab/>
      </w:r>
      <w:r>
        <w:tab/>
      </w:r>
    </w:p>
    <w:p w14:paraId="3CB6AF56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break;</w:t>
      </w:r>
    </w:p>
    <w:p w14:paraId="4771521B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</w:p>
    <w:p w14:paraId="6167A3CF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>case 5:</w:t>
      </w:r>
    </w:p>
    <w:p w14:paraId="60041969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System.out.println("Enter your input in follwing format: compaint ID, compaint date(YYYY-MM-DD), description, treatment type in (refund/exchange),/n custemer name, product ID");</w:t>
      </w:r>
    </w:p>
    <w:p w14:paraId="184FA97D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scan.nextLine();</w:t>
      </w:r>
    </w:p>
    <w:p w14:paraId="4325D9CE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arg = input.split(", ");</w:t>
      </w:r>
    </w:p>
    <w:p w14:paraId="1E2192EC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query5(connection, arg);</w:t>
      </w:r>
      <w:r>
        <w:tab/>
      </w:r>
      <w:r>
        <w:tab/>
      </w:r>
      <w:r>
        <w:t xml:space="preserve">      </w:t>
      </w:r>
    </w:p>
    <w:p w14:paraId="090E2E78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break;</w:t>
      </w:r>
    </w:p>
    <w:p w14:paraId="0019770E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</w:p>
    <w:p w14:paraId="6BF9162C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>case 6:</w:t>
      </w:r>
    </w:p>
    <w:p w14:paraId="4DD477C4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System.out.println("Enter your input in follwing format: accident number, accident date(YYYY-MM-DD), lost days, product ID, Employee name");</w:t>
      </w:r>
    </w:p>
    <w:p w14:paraId="6B038353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scan.nextLine();</w:t>
      </w:r>
    </w:p>
    <w:p w14:paraId="00D2014A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arg = input.split(", ");</w:t>
      </w:r>
    </w:p>
    <w:p w14:paraId="13882A5C" w14:textId="77777777" w:rsidR="00DF0E2F" w:rsidRDefault="00DF0E2F" w:rsidP="00DF0E2F">
      <w:r>
        <w:t xml:space="preserve">        </w:t>
      </w:r>
      <w:r>
        <w:tab/>
      </w:r>
      <w:r>
        <w:tab/>
      </w:r>
      <w:r>
        <w:t xml:space="preserve">    </w:t>
      </w:r>
      <w:r>
        <w:tab/>
      </w:r>
      <w:r>
        <w:tab/>
      </w:r>
      <w:r>
        <w:t xml:space="preserve">System.out.println("Enter 1 for fix accident, 2 for producing accident.");       </w:t>
      </w:r>
      <w:r>
        <w:tab/>
      </w:r>
      <w:r>
        <w:tab/>
      </w:r>
    </w:p>
    <w:p w14:paraId="69CDC0EB" w14:textId="77777777" w:rsidR="00DF0E2F" w:rsidRDefault="00DF0E2F" w:rsidP="00DF0E2F">
      <w:r>
        <w:t xml:space="preserve">        </w:t>
      </w:r>
      <w:r>
        <w:tab/>
      </w:r>
      <w:r>
        <w:tab/>
      </w:r>
      <w:r>
        <w:t xml:space="preserve">    </w:t>
      </w:r>
      <w:r>
        <w:tab/>
      </w:r>
      <w:r>
        <w:tab/>
      </w:r>
      <w:r>
        <w:t>query6(connection, arg, Integer.parseInt(scan.nextLine()));</w:t>
      </w:r>
    </w:p>
    <w:p w14:paraId="156EF73D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 w14:paraId="5D0FA4B1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</w:p>
    <w:p w14:paraId="3C2E09B8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>case 7:</w:t>
      </w:r>
    </w:p>
    <w:p w14:paraId="4D37B581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System.out.println("Enter the product ID: ");</w:t>
      </w:r>
    </w:p>
    <w:p w14:paraId="6D3AF1A6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scan.nextLine();</w:t>
      </w:r>
    </w:p>
    <w:p w14:paraId="09555AB4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query7(connection, input);</w:t>
      </w:r>
    </w:p>
    <w:p w14:paraId="2A85665C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 w14:paraId="5AB4AF63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</w:p>
    <w:p w14:paraId="60B94C3E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>case 8:</w:t>
      </w:r>
    </w:p>
    <w:p w14:paraId="3FAEDA37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System.out.println("Enter the worker's name: ");</w:t>
      </w:r>
    </w:p>
    <w:p w14:paraId="31F634D7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scan.nextLine();</w:t>
      </w:r>
    </w:p>
    <w:p w14:paraId="4D55F32C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query8(connection, input);</w:t>
      </w:r>
    </w:p>
    <w:p w14:paraId="755EBB5E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break;</w:t>
      </w:r>
    </w:p>
    <w:p w14:paraId="4E4703ED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</w:p>
    <w:p w14:paraId="156E81D4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>case 9:</w:t>
      </w:r>
    </w:p>
    <w:p w14:paraId="4B77569D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System.out.println("Enter the Quality Controller's name: ");</w:t>
      </w:r>
    </w:p>
    <w:p w14:paraId="3C42B282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scan.nextLine();</w:t>
      </w:r>
    </w:p>
    <w:p w14:paraId="65C6E729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query9(connection, input);</w:t>
      </w:r>
    </w:p>
    <w:p w14:paraId="1A9F0A1B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break;</w:t>
      </w:r>
    </w:p>
    <w:p w14:paraId="62536B19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>case 10:</w:t>
      </w:r>
    </w:p>
    <w:p w14:paraId="35408E40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System.out.println("Enter the Quality Controller's name: ");</w:t>
      </w:r>
    </w:p>
    <w:p w14:paraId="089E03DF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scan.nextLine();</w:t>
      </w:r>
    </w:p>
    <w:p w14:paraId="31073497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query10(connection, input);</w:t>
      </w:r>
    </w:p>
    <w:p w14:paraId="7C794FA1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break;</w:t>
      </w:r>
    </w:p>
    <w:p w14:paraId="54F0DE54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>case 11:</w:t>
      </w:r>
    </w:p>
    <w:p w14:paraId="378E2CAF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System.out.println("Enter color: ");</w:t>
      </w:r>
    </w:p>
    <w:p w14:paraId="64550C30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query11(connection,scan.nextLine());</w:t>
      </w:r>
    </w:p>
    <w:p w14:paraId="2DC18CBE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break;</w:t>
      </w:r>
    </w:p>
    <w:p w14:paraId="75411FCD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>case 12:</w:t>
      </w:r>
    </w:p>
    <w:p w14:paraId="5E6DDFF3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query12(connection);</w:t>
      </w:r>
    </w:p>
    <w:p w14:paraId="38355D72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break;</w:t>
      </w:r>
    </w:p>
    <w:p w14:paraId="724EB507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>case 13:</w:t>
      </w:r>
    </w:p>
    <w:p w14:paraId="5083CCD8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query13(connection);</w:t>
      </w:r>
    </w:p>
    <w:p w14:paraId="6B566BAF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break;</w:t>
      </w:r>
    </w:p>
    <w:p w14:paraId="6D6E0405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>case 14:</w:t>
      </w:r>
    </w:p>
    <w:p w14:paraId="309D1FF0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query14(connection);</w:t>
      </w:r>
      <w:r>
        <w:tab/>
      </w:r>
      <w:r>
        <w:tab/>
      </w:r>
      <w:r>
        <w:t xml:space="preserve">        </w:t>
      </w:r>
    </w:p>
    <w:p w14:paraId="16DF183A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break;</w:t>
      </w:r>
    </w:p>
    <w:p w14:paraId="07B11AFA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>case 15:</w:t>
      </w:r>
    </w:p>
    <w:p w14:paraId="30649B40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System.out.println("Enter the year(YYYY): ");</w:t>
      </w:r>
    </w:p>
    <w:p w14:paraId="1EA4A318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scan.nextLine();</w:t>
      </w:r>
    </w:p>
    <w:p w14:paraId="2D119614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query15(connection, input);</w:t>
      </w:r>
    </w:p>
    <w:p w14:paraId="16B74640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break;</w:t>
      </w:r>
    </w:p>
    <w:p w14:paraId="100EB595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>case 16:</w:t>
      </w:r>
    </w:p>
    <w:p w14:paraId="1F58CEAD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System.out.println("Enter the: technical name, Quality Controller name: ");</w:t>
      </w:r>
    </w:p>
    <w:p w14:paraId="2CFD8982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scan.nextLine();</w:t>
      </w:r>
    </w:p>
    <w:p w14:paraId="1590FEB8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arg = input.split(", ");</w:t>
      </w:r>
    </w:p>
    <w:p w14:paraId="76889F0C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query16(connection, arg);</w:t>
      </w:r>
    </w:p>
    <w:p w14:paraId="724A9720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break;</w:t>
      </w:r>
    </w:p>
    <w:p w14:paraId="3294ABEC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>case 17:</w:t>
      </w:r>
    </w:p>
    <w:p w14:paraId="0C945BF9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System.out.println("Enter the: start date, end date(YYYY-MM-DD): ");</w:t>
      </w:r>
    </w:p>
    <w:p w14:paraId="32990DC4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scan.nextLine();</w:t>
      </w:r>
    </w:p>
    <w:p w14:paraId="34B1D56C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arg = input.split(", ");</w:t>
      </w:r>
    </w:p>
    <w:p w14:paraId="25555313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query17(connection, arg);</w:t>
      </w:r>
    </w:p>
    <w:p w14:paraId="5560B447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break;</w:t>
      </w:r>
    </w:p>
    <w:p w14:paraId="79F0E05B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>case 18:</w:t>
      </w:r>
    </w:p>
    <w:p w14:paraId="28DBF7B9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System.out.println("Enter the input file: ");</w:t>
      </w:r>
    </w:p>
    <w:p w14:paraId="19BB4701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scan.nextLine();</w:t>
      </w:r>
    </w:p>
    <w:p w14:paraId="409FC030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query18(connection, input);</w:t>
      </w:r>
    </w:p>
    <w:p w14:paraId="4B9CCE93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break;</w:t>
      </w:r>
    </w:p>
    <w:p w14:paraId="59ADAEC6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>case 19:</w:t>
      </w:r>
    </w:p>
    <w:p w14:paraId="7716C5CE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System.out.println("Enter the output file: ");</w:t>
      </w:r>
    </w:p>
    <w:p w14:paraId="3FAF74E9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>input = scan.nextLine();</w:t>
      </w:r>
    </w:p>
    <w:p w14:paraId="4924D8E6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query19(connection, input);</w:t>
      </w:r>
    </w:p>
    <w:p w14:paraId="25A1C99F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break;</w:t>
      </w:r>
      <w:r>
        <w:tab/>
      </w:r>
    </w:p>
    <w:p w14:paraId="4AC098FA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>case 20:</w:t>
      </w:r>
    </w:p>
    <w:p w14:paraId="59B97BD8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System.out.println("Thank you for using Future Inc database, Bye!");</w:t>
      </w:r>
    </w:p>
    <w:p w14:paraId="3BD1032F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scan.close();</w:t>
      </w:r>
    </w:p>
    <w:p w14:paraId="5C73E343" w14:textId="77777777" w:rsidR="00DF0E2F" w:rsidRDefault="00DF0E2F" w:rsidP="00DF0E2F">
      <w:r>
        <w:tab/>
      </w:r>
      <w:r>
        <w:tab/>
      </w:r>
      <w:r>
        <w:t xml:space="preserve">    </w:t>
      </w:r>
      <w:r>
        <w:tab/>
      </w:r>
      <w:r>
        <w:tab/>
      </w:r>
      <w:r>
        <w:t xml:space="preserve">        connection.close();</w:t>
      </w:r>
    </w:p>
    <w:p w14:paraId="64E25C3A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System.exit(0);</w:t>
      </w:r>
    </w:p>
    <w:p w14:paraId="5AF90392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ab/>
      </w:r>
      <w:r>
        <w:t>break;</w:t>
      </w:r>
    </w:p>
    <w:p w14:paraId="1E0AE476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>}</w:t>
      </w:r>
    </w:p>
    <w:p w14:paraId="22EB5657" w14:textId="77777777" w:rsidR="00DF0E2F" w:rsidRDefault="00DF0E2F" w:rsidP="00DF0E2F">
      <w:r>
        <w:tab/>
      </w:r>
      <w:r>
        <w:tab/>
      </w:r>
      <w:r>
        <w:t xml:space="preserve">        }        </w:t>
      </w:r>
    </w:p>
    <w:p w14:paraId="395C086B" w14:textId="77777777" w:rsidR="00DF0E2F" w:rsidRDefault="00DF0E2F" w:rsidP="00DF0E2F">
      <w:r>
        <w:tab/>
      </w:r>
      <w:r>
        <w:t>}</w:t>
      </w:r>
    </w:p>
    <w:p w14:paraId="1ABBCF49" w14:textId="77777777" w:rsidR="00DF0E2F" w:rsidRDefault="00DF0E2F" w:rsidP="00DF0E2F">
      <w:r>
        <w:t xml:space="preserve">    </w:t>
      </w:r>
    </w:p>
    <w:p w14:paraId="320BD1E7" w14:textId="77777777" w:rsidR="00DF0E2F" w:rsidRDefault="00DF0E2F" w:rsidP="00DF0E2F">
      <w:r>
        <w:t xml:space="preserve">    /**THIS IS QUERY 1*/</w:t>
      </w:r>
    </w:p>
    <w:p w14:paraId="0A804F1B" w14:textId="77777777" w:rsidR="00DF0E2F" w:rsidRDefault="00DF0E2F" w:rsidP="00DF0E2F">
      <w:r>
        <w:t xml:space="preserve">    public static void query1(Connection connection, String[] arg, int i){</w:t>
      </w:r>
    </w:p>
    <w:p w14:paraId="77677D85" w14:textId="77777777" w:rsidR="00DF0E2F" w:rsidRDefault="00DF0E2F" w:rsidP="00DF0E2F">
      <w:r>
        <w:t xml:space="preserve">    </w:t>
      </w:r>
      <w:r>
        <w:tab/>
      </w:r>
      <w:r>
        <w:t>try{</w:t>
      </w:r>
    </w:p>
    <w:p w14:paraId="584758CB" w14:textId="77777777" w:rsidR="00DF0E2F" w:rsidRDefault="00DF0E2F" w:rsidP="00DF0E2F">
      <w:r>
        <w:t xml:space="preserve">    </w:t>
      </w:r>
      <w:r>
        <w:tab/>
      </w:r>
      <w:r>
        <w:tab/>
      </w:r>
      <w:r>
        <w:t>CallableStatement stmt;</w:t>
      </w:r>
    </w:p>
    <w:p w14:paraId="442638CA" w14:textId="77777777" w:rsidR="00DF0E2F" w:rsidRDefault="00DF0E2F" w:rsidP="00DF0E2F">
      <w:r>
        <w:t xml:space="preserve">    </w:t>
      </w:r>
      <w:r>
        <w:tab/>
      </w:r>
      <w:r>
        <w:tab/>
      </w:r>
      <w:r>
        <w:t>switch(i){</w:t>
      </w:r>
    </w:p>
    <w:p w14:paraId="095D7D72" w14:textId="77777777" w:rsidR="00DF0E2F" w:rsidRDefault="00DF0E2F" w:rsidP="00DF0E2F">
      <w:r>
        <w:t xml:space="preserve">    </w:t>
      </w:r>
      <w:r>
        <w:tab/>
      </w:r>
      <w:r>
        <w:tab/>
      </w:r>
      <w:r>
        <w:t>case 1:</w:t>
      </w:r>
    </w:p>
    <w:p w14:paraId="62A22CA5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 = connection.prepareCall("{call QUERY1_1(?,?,?,?)}");</w:t>
      </w:r>
    </w:p>
    <w:p w14:paraId="0297928F" w14:textId="77777777" w:rsidR="00DF0E2F" w:rsidRDefault="00DF0E2F" w:rsidP="00DF0E2F">
      <w:r>
        <w:t xml:space="preserve">        </w:t>
      </w:r>
      <w:r>
        <w:tab/>
      </w:r>
      <w:r>
        <w:tab/>
      </w:r>
      <w:r>
        <w:t>stmt.setString(1, arg[0]);</w:t>
      </w:r>
    </w:p>
    <w:p w14:paraId="0BDE188C" w14:textId="77777777" w:rsidR="00DF0E2F" w:rsidRDefault="00DF0E2F" w:rsidP="00DF0E2F">
      <w:r>
        <w:t xml:space="preserve">        </w:t>
      </w:r>
      <w:r>
        <w:tab/>
      </w:r>
      <w:r>
        <w:tab/>
      </w:r>
      <w:r>
        <w:t>stmt.setString(2, arg[1]);</w:t>
      </w:r>
    </w:p>
    <w:p w14:paraId="626066DC" w14:textId="77777777" w:rsidR="00DF0E2F" w:rsidRDefault="00DF0E2F" w:rsidP="00DF0E2F">
      <w:r>
        <w:t xml:space="preserve">        </w:t>
      </w:r>
      <w:r>
        <w:tab/>
      </w:r>
      <w:r>
        <w:tab/>
      </w:r>
      <w:r>
        <w:t>stmt.setString(3, arg[2]);</w:t>
      </w:r>
    </w:p>
    <w:p w14:paraId="2756F901" w14:textId="77777777" w:rsidR="00DF0E2F" w:rsidRDefault="00DF0E2F" w:rsidP="00DF0E2F">
      <w:r>
        <w:t xml:space="preserve">        </w:t>
      </w:r>
      <w:r>
        <w:tab/>
      </w:r>
      <w:r>
        <w:tab/>
      </w:r>
      <w:r>
        <w:t>stmt.setString(4, arg[3]);</w:t>
      </w:r>
    </w:p>
    <w:p w14:paraId="4E9B65EB" w14:textId="77777777" w:rsidR="00DF0E2F" w:rsidRDefault="00DF0E2F" w:rsidP="00DF0E2F">
      <w:r>
        <w:t xml:space="preserve">        </w:t>
      </w:r>
      <w:r>
        <w:tab/>
      </w:r>
      <w:r>
        <w:tab/>
      </w:r>
      <w:r>
        <w:t>stmt.execute();</w:t>
      </w:r>
    </w:p>
    <w:p w14:paraId="3AA1B7F2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break;</w:t>
      </w:r>
    </w:p>
    <w:p w14:paraId="691A9501" w14:textId="77777777" w:rsidR="00DF0E2F" w:rsidRDefault="00DF0E2F" w:rsidP="00DF0E2F">
      <w:r>
        <w:t xml:space="preserve">    </w:t>
      </w:r>
      <w:r>
        <w:tab/>
      </w:r>
      <w:r>
        <w:tab/>
      </w:r>
      <w:r>
        <w:t>case 2:</w:t>
      </w:r>
    </w:p>
    <w:p w14:paraId="3BD33C41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 xml:space="preserve">stmt = connection.prepareCall("{call QUERY1_2(?,?,?)}");        </w:t>
      </w:r>
      <w:r>
        <w:tab/>
      </w:r>
      <w:r>
        <w:tab/>
      </w:r>
    </w:p>
    <w:p w14:paraId="31BB4AE1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stmt.setString(1, arg[0]);</w:t>
      </w:r>
    </w:p>
    <w:p w14:paraId="7934553A" w14:textId="77777777" w:rsidR="00DF0E2F" w:rsidRDefault="00DF0E2F" w:rsidP="00DF0E2F">
      <w:r>
        <w:t xml:space="preserve">        </w:t>
      </w:r>
      <w:r>
        <w:tab/>
      </w:r>
      <w:r>
        <w:tab/>
      </w:r>
      <w:r>
        <w:t>stmt.setString(2, arg[1]);</w:t>
      </w:r>
    </w:p>
    <w:p w14:paraId="67B69AD0" w14:textId="77777777" w:rsidR="00DF0E2F" w:rsidRDefault="00DF0E2F" w:rsidP="00DF0E2F">
      <w:r>
        <w:t xml:space="preserve">        </w:t>
      </w:r>
      <w:r>
        <w:tab/>
      </w:r>
      <w:r>
        <w:tab/>
      </w:r>
      <w:r>
        <w:t>stmt.setString(3, arg[2]);</w:t>
      </w:r>
    </w:p>
    <w:p w14:paraId="635E0A6E" w14:textId="77777777" w:rsidR="00DF0E2F" w:rsidRDefault="00DF0E2F" w:rsidP="00DF0E2F">
      <w:r>
        <w:t xml:space="preserve">        </w:t>
      </w:r>
      <w:r>
        <w:tab/>
      </w:r>
      <w:r>
        <w:tab/>
      </w:r>
      <w:r>
        <w:t>stmt.execute();</w:t>
      </w:r>
    </w:p>
    <w:p w14:paraId="29C31B3E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break;</w:t>
      </w:r>
    </w:p>
    <w:p w14:paraId="3CF8E7F9" w14:textId="77777777" w:rsidR="00DF0E2F" w:rsidRDefault="00DF0E2F" w:rsidP="00DF0E2F">
      <w:r>
        <w:t xml:space="preserve">    </w:t>
      </w:r>
      <w:r>
        <w:tab/>
      </w:r>
      <w:r>
        <w:tab/>
      </w:r>
      <w:r>
        <w:t>case 3:</w:t>
      </w:r>
    </w:p>
    <w:p w14:paraId="33E81C1E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 xml:space="preserve">stmt = connection.prepareCall("{call QUERY1_3(?,?,?)}");        </w:t>
      </w:r>
      <w:r>
        <w:tab/>
      </w:r>
      <w:r>
        <w:tab/>
      </w:r>
    </w:p>
    <w:p w14:paraId="6A8B6A83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stmt.setString(1, arg[0]);</w:t>
      </w:r>
    </w:p>
    <w:p w14:paraId="0182059A" w14:textId="77777777" w:rsidR="00DF0E2F" w:rsidRDefault="00DF0E2F" w:rsidP="00DF0E2F">
      <w:r>
        <w:t xml:space="preserve">        </w:t>
      </w:r>
      <w:r>
        <w:tab/>
      </w:r>
      <w:r>
        <w:tab/>
      </w:r>
      <w:r>
        <w:t>stmt.setString(2, arg[1]);</w:t>
      </w:r>
    </w:p>
    <w:p w14:paraId="741D8889" w14:textId="77777777" w:rsidR="00DF0E2F" w:rsidRDefault="00DF0E2F" w:rsidP="00DF0E2F">
      <w:r>
        <w:t xml:space="preserve">        </w:t>
      </w:r>
      <w:r>
        <w:tab/>
      </w:r>
      <w:r>
        <w:tab/>
      </w:r>
      <w:r>
        <w:t>stmt.setString(3, arg[2]);</w:t>
      </w:r>
    </w:p>
    <w:p w14:paraId="2C0BD453" w14:textId="77777777" w:rsidR="00DF0E2F" w:rsidRDefault="00DF0E2F" w:rsidP="00DF0E2F">
      <w:r>
        <w:t xml:space="preserve">        </w:t>
      </w:r>
      <w:r>
        <w:tab/>
      </w:r>
      <w:r>
        <w:tab/>
      </w:r>
      <w:r>
        <w:t>stmt.execute();</w:t>
      </w:r>
    </w:p>
    <w:p w14:paraId="5CDD5063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break;</w:t>
      </w:r>
    </w:p>
    <w:p w14:paraId="3161D6CF" w14:textId="77777777" w:rsidR="00DF0E2F" w:rsidRDefault="00DF0E2F" w:rsidP="00DF0E2F">
      <w:r>
        <w:t xml:space="preserve">    </w:t>
      </w:r>
      <w:r>
        <w:tab/>
      </w:r>
      <w:r>
        <w:tab/>
      </w:r>
      <w:r>
        <w:t>default:</w:t>
      </w:r>
    </w:p>
    <w:p w14:paraId="117A8BCF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System.out.println("Fail to insert data! please try again!");</w:t>
      </w:r>
    </w:p>
    <w:p w14:paraId="2552380D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 xml:space="preserve">break;    </w:t>
      </w:r>
      <w:r>
        <w:tab/>
      </w:r>
      <w:r>
        <w:tab/>
      </w:r>
    </w:p>
    <w:p w14:paraId="5E3D18DF" w14:textId="77777777" w:rsidR="00DF0E2F" w:rsidRDefault="00DF0E2F" w:rsidP="00DF0E2F">
      <w:r>
        <w:t xml:space="preserve">    </w:t>
      </w:r>
      <w:r>
        <w:tab/>
      </w:r>
      <w:r>
        <w:tab/>
      </w:r>
      <w:r>
        <w:t>}</w:t>
      </w:r>
    </w:p>
    <w:p w14:paraId="68F00E28" w14:textId="77777777" w:rsidR="00DF0E2F" w:rsidRDefault="00DF0E2F" w:rsidP="00DF0E2F"/>
    <w:p w14:paraId="5C5C0AFE" w14:textId="77777777" w:rsidR="00DF0E2F" w:rsidRDefault="00DF0E2F" w:rsidP="00DF0E2F">
      <w:r>
        <w:t xml:space="preserve">    </w:t>
      </w:r>
      <w:r>
        <w:tab/>
      </w:r>
      <w:r>
        <w:tab/>
      </w:r>
    </w:p>
    <w:p w14:paraId="521E92C8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System.out.println("Successful Excution.");</w:t>
      </w:r>
    </w:p>
    <w:p w14:paraId="79F1DAB2" w14:textId="77777777" w:rsidR="00DF0E2F" w:rsidRDefault="00DF0E2F" w:rsidP="00DF0E2F">
      <w:r>
        <w:t xml:space="preserve">    </w:t>
      </w:r>
      <w:r>
        <w:tab/>
      </w:r>
      <w:r>
        <w:t>}catch(Exception e){</w:t>
      </w:r>
    </w:p>
    <w:p w14:paraId="4E5FC8E9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System.out.println("Fail to insert data!");</w:t>
      </w:r>
    </w:p>
    <w:p w14:paraId="4BAB825D" w14:textId="77777777" w:rsidR="00DF0E2F" w:rsidRDefault="00DF0E2F" w:rsidP="00DF0E2F">
      <w:r>
        <w:t xml:space="preserve">    </w:t>
      </w:r>
      <w:r>
        <w:tab/>
      </w:r>
      <w:r>
        <w:tab/>
      </w:r>
      <w:r>
        <w:t>e.printStackTrace();</w:t>
      </w:r>
    </w:p>
    <w:p w14:paraId="0DB4FCF5" w14:textId="77777777" w:rsidR="00DF0E2F" w:rsidRDefault="00DF0E2F" w:rsidP="00DF0E2F">
      <w:r>
        <w:t xml:space="preserve">    </w:t>
      </w:r>
      <w:r>
        <w:tab/>
      </w:r>
      <w:r>
        <w:t>}</w:t>
      </w:r>
    </w:p>
    <w:p w14:paraId="73590E4E" w14:textId="77777777" w:rsidR="00DF0E2F" w:rsidRDefault="00DF0E2F" w:rsidP="00DF0E2F">
      <w:r>
        <w:t xml:space="preserve">    }</w:t>
      </w:r>
    </w:p>
    <w:p w14:paraId="3A86B53B" w14:textId="77777777" w:rsidR="00DF0E2F" w:rsidRDefault="00DF0E2F" w:rsidP="00DF0E2F">
      <w:r>
        <w:t xml:space="preserve">    </w:t>
      </w:r>
    </w:p>
    <w:p w14:paraId="5CE36BAD" w14:textId="77777777" w:rsidR="00DF0E2F" w:rsidRDefault="00DF0E2F" w:rsidP="00DF0E2F">
      <w:r>
        <w:t xml:space="preserve">    public static void query2(Connection connection, String[] arg, int i){</w:t>
      </w:r>
    </w:p>
    <w:p w14:paraId="1BA6C47C" w14:textId="77777777" w:rsidR="00DF0E2F" w:rsidRDefault="00DF0E2F" w:rsidP="00DF0E2F">
      <w:r>
        <w:t xml:space="preserve">    </w:t>
      </w:r>
      <w:r>
        <w:tab/>
      </w:r>
      <w:r>
        <w:t>try{</w:t>
      </w:r>
    </w:p>
    <w:p w14:paraId="67CC8D74" w14:textId="77777777" w:rsidR="00DF0E2F" w:rsidRDefault="00DF0E2F" w:rsidP="00DF0E2F">
      <w:r>
        <w:t xml:space="preserve">    </w:t>
      </w:r>
      <w:r>
        <w:tab/>
      </w:r>
      <w:r>
        <w:tab/>
      </w:r>
      <w:r>
        <w:t>CallableStatement stmt;</w:t>
      </w:r>
    </w:p>
    <w:p w14:paraId="2D5B9520" w14:textId="77777777" w:rsidR="00DF0E2F" w:rsidRDefault="00DF0E2F" w:rsidP="00DF0E2F">
      <w:r>
        <w:t xml:space="preserve">    </w:t>
      </w:r>
      <w:r>
        <w:tab/>
      </w:r>
      <w:r>
        <w:tab/>
      </w:r>
      <w:r>
        <w:t>switch(i){</w:t>
      </w:r>
    </w:p>
    <w:p w14:paraId="2D74BB60" w14:textId="77777777" w:rsidR="00DF0E2F" w:rsidRDefault="00DF0E2F" w:rsidP="00DF0E2F">
      <w:r>
        <w:t xml:space="preserve">    </w:t>
      </w:r>
      <w:r>
        <w:tab/>
      </w:r>
      <w:r>
        <w:tab/>
      </w:r>
      <w:r>
        <w:t>case 1:</w:t>
      </w:r>
    </w:p>
    <w:p w14:paraId="7245280A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 = connection.prepareCall("{call QUERY2_1(?,?,?,?,?,?,?,?,?)}");</w:t>
      </w:r>
    </w:p>
    <w:p w14:paraId="621E037D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stmt.setString(1, arg[0]);</w:t>
      </w:r>
    </w:p>
    <w:p w14:paraId="3478B5FE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stmt.setString(2, arg[1]);</w:t>
      </w:r>
    </w:p>
    <w:p w14:paraId="15EA941D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stmt.setString(3, arg[2]);</w:t>
      </w:r>
    </w:p>
    <w:p w14:paraId="6340D0E9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stmt.setString(4, arg[3]);</w:t>
      </w:r>
    </w:p>
    <w:p w14:paraId="489B5336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stmt.setString(5, arg[4]);</w:t>
      </w:r>
    </w:p>
    <w:p w14:paraId="09D40CEC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stmt.setString(6, arg[5]);</w:t>
      </w:r>
    </w:p>
    <w:p w14:paraId="27006618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stmt.setString(7, arg[6]);</w:t>
      </w:r>
    </w:p>
    <w:p w14:paraId="55596E93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stmt.setString(8, arg[7]);</w:t>
      </w:r>
    </w:p>
    <w:p w14:paraId="62F3DEA8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stmt.setString(9, arg[8]);</w:t>
      </w:r>
    </w:p>
    <w:p w14:paraId="40B1CA64" w14:textId="77777777" w:rsidR="00DF0E2F" w:rsidRDefault="00DF0E2F" w:rsidP="00DF0E2F">
      <w:r>
        <w:t xml:space="preserve">        </w:t>
      </w:r>
      <w:r>
        <w:tab/>
      </w:r>
      <w:r>
        <w:tab/>
      </w:r>
      <w:r>
        <w:t>stmt.execute();</w:t>
      </w:r>
    </w:p>
    <w:p w14:paraId="7FAE45BA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break;</w:t>
      </w:r>
    </w:p>
    <w:p w14:paraId="5BB5E3E2" w14:textId="77777777" w:rsidR="00DF0E2F" w:rsidRDefault="00DF0E2F" w:rsidP="00DF0E2F">
      <w:r>
        <w:t xml:space="preserve">    </w:t>
      </w:r>
      <w:r>
        <w:tab/>
      </w:r>
      <w:r>
        <w:tab/>
      </w:r>
      <w:r>
        <w:t>case 2:</w:t>
      </w:r>
    </w:p>
    <w:p w14:paraId="6BF443EB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 = connection.prepareCall("{call QUERY2_2(?,?,?,?,?,?,?,?,?)}");</w:t>
      </w:r>
    </w:p>
    <w:p w14:paraId="14DE8104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stmt.setString(1, arg[0]);</w:t>
      </w:r>
    </w:p>
    <w:p w14:paraId="370826A2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stmt.setString(2, arg[1]);</w:t>
      </w:r>
    </w:p>
    <w:p w14:paraId="4EBEE6D3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stmt.setString(3, arg[2]);</w:t>
      </w:r>
    </w:p>
    <w:p w14:paraId="0CA9FB8E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stmt.setString(4, arg[3]);</w:t>
      </w:r>
    </w:p>
    <w:p w14:paraId="70243453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stmt.setString(5, arg[4]);</w:t>
      </w:r>
    </w:p>
    <w:p w14:paraId="37F847C4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stmt.setString(6, arg[5]);</w:t>
      </w:r>
    </w:p>
    <w:p w14:paraId="4AE60E88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stmt.setString(7, arg[6]);</w:t>
      </w:r>
    </w:p>
    <w:p w14:paraId="76C8598F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stmt.setString(8, arg[7]);</w:t>
      </w:r>
    </w:p>
    <w:p w14:paraId="7F20C133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stmt.setString(9, arg[8]);</w:t>
      </w:r>
    </w:p>
    <w:p w14:paraId="26A0C447" w14:textId="77777777" w:rsidR="00DF0E2F" w:rsidRDefault="00DF0E2F" w:rsidP="00DF0E2F">
      <w:r>
        <w:t xml:space="preserve">        </w:t>
      </w:r>
      <w:r>
        <w:tab/>
      </w:r>
      <w:r>
        <w:tab/>
      </w:r>
      <w:r>
        <w:t>stmt.execute();</w:t>
      </w:r>
    </w:p>
    <w:p w14:paraId="0096B04A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break;</w:t>
      </w:r>
    </w:p>
    <w:p w14:paraId="2FF5A7DA" w14:textId="77777777" w:rsidR="00DF0E2F" w:rsidRDefault="00DF0E2F" w:rsidP="00DF0E2F">
      <w:r>
        <w:t xml:space="preserve">    </w:t>
      </w:r>
      <w:r>
        <w:tab/>
      </w:r>
      <w:r>
        <w:tab/>
      </w:r>
      <w:r>
        <w:t>case 3:</w:t>
      </w:r>
    </w:p>
    <w:p w14:paraId="7E352D09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 = connection.prepareCall("{call QUERY2_3(?,?,?,?,?,?,?,?,?)}");</w:t>
      </w:r>
    </w:p>
    <w:p w14:paraId="590DAB9D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stmt.setString(1, arg[0]);</w:t>
      </w:r>
    </w:p>
    <w:p w14:paraId="7C7D997F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stmt.setString(2, arg[1]);</w:t>
      </w:r>
    </w:p>
    <w:p w14:paraId="797699D0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stmt.setString(3, arg[2]);</w:t>
      </w:r>
    </w:p>
    <w:p w14:paraId="55F7CA5B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stmt.setString(4, arg[3]);</w:t>
      </w:r>
    </w:p>
    <w:p w14:paraId="1E1AE066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stmt.setString(5, arg[4]);</w:t>
      </w:r>
    </w:p>
    <w:p w14:paraId="081F6CA5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stmt.setString(6, arg[5]);</w:t>
      </w:r>
    </w:p>
    <w:p w14:paraId="3897A346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stmt.setString(7, arg[6]);</w:t>
      </w:r>
    </w:p>
    <w:p w14:paraId="2C5F8A26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stmt.setString(8, arg[7]);</w:t>
      </w:r>
    </w:p>
    <w:p w14:paraId="6843A5D9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stmt.setString(9, arg[8]);</w:t>
      </w:r>
    </w:p>
    <w:p w14:paraId="063E7211" w14:textId="77777777" w:rsidR="00DF0E2F" w:rsidRDefault="00DF0E2F" w:rsidP="00DF0E2F">
      <w:r>
        <w:t xml:space="preserve">        </w:t>
      </w:r>
      <w:r>
        <w:tab/>
      </w:r>
      <w:r>
        <w:tab/>
      </w:r>
      <w:r>
        <w:t>stmt.execute();</w:t>
      </w:r>
    </w:p>
    <w:p w14:paraId="24AAAFCC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break;</w:t>
      </w:r>
    </w:p>
    <w:p w14:paraId="4326F2BC" w14:textId="77777777" w:rsidR="00DF0E2F" w:rsidRDefault="00DF0E2F" w:rsidP="00DF0E2F">
      <w:r>
        <w:t xml:space="preserve">    </w:t>
      </w:r>
      <w:r>
        <w:tab/>
      </w:r>
      <w:r>
        <w:tab/>
      </w:r>
      <w:r>
        <w:t>case 4:</w:t>
      </w:r>
    </w:p>
    <w:p w14:paraId="483AF707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 = connection.prepareCall("{call QUERY2_4(?,?,?,?)}");</w:t>
      </w:r>
    </w:p>
    <w:p w14:paraId="1923B47E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stmt.setString(1, arg[0]);</w:t>
      </w:r>
    </w:p>
    <w:p w14:paraId="09CFFD4D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stmt.setString(2, arg[1]);</w:t>
      </w:r>
    </w:p>
    <w:p w14:paraId="0B3516F1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stmt.setString(3, arg[2]);</w:t>
      </w:r>
    </w:p>
    <w:p w14:paraId="0EBDD639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stmt.setString(4, arg[3]);</w:t>
      </w:r>
    </w:p>
    <w:p w14:paraId="23D004CD" w14:textId="77777777" w:rsidR="00DF0E2F" w:rsidRDefault="00DF0E2F" w:rsidP="00DF0E2F">
      <w:r>
        <w:t xml:space="preserve">        </w:t>
      </w:r>
      <w:r>
        <w:tab/>
      </w:r>
      <w:r>
        <w:tab/>
      </w:r>
      <w:r>
        <w:t>stmt.execute();</w:t>
      </w:r>
    </w:p>
    <w:p w14:paraId="7E54F9DF" w14:textId="77777777" w:rsidR="00DF0E2F" w:rsidRDefault="00DF0E2F" w:rsidP="00DF0E2F">
      <w:r>
        <w:t xml:space="preserve">    </w:t>
      </w:r>
      <w:r>
        <w:tab/>
      </w:r>
      <w:r>
        <w:tab/>
      </w:r>
      <w:r>
        <w:tab/>
      </w:r>
      <w:r>
        <w:t>break;</w:t>
      </w:r>
    </w:p>
    <w:p w14:paraId="1D02D234" w14:textId="77777777" w:rsidR="00DF0E2F" w:rsidRDefault="00DF0E2F" w:rsidP="00DF0E2F">
      <w:r>
        <w:t xml:space="preserve">    </w:t>
      </w:r>
      <w:r>
        <w:tab/>
      </w:r>
      <w:r>
        <w:tab/>
      </w:r>
      <w:r>
        <w:t>default:</w:t>
      </w:r>
    </w:p>
    <w:p w14:paraId="1046E7D7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System.out.println("Fail to insert data! please try again!");</w:t>
      </w:r>
    </w:p>
    <w:p w14:paraId="0B38D982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 xml:space="preserve">break; </w:t>
      </w:r>
    </w:p>
    <w:p w14:paraId="1EFCFEC2" w14:textId="77777777" w:rsidR="00DF0E2F" w:rsidRDefault="00DF0E2F" w:rsidP="00DF0E2F">
      <w:r>
        <w:t xml:space="preserve">    </w:t>
      </w:r>
      <w:r>
        <w:tab/>
      </w:r>
      <w:r>
        <w:tab/>
      </w:r>
      <w:r>
        <w:t>}</w:t>
      </w:r>
    </w:p>
    <w:p w14:paraId="6AC62A98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System.out.println("Successful Excution.");</w:t>
      </w:r>
    </w:p>
    <w:p w14:paraId="4F5D0C6B" w14:textId="77777777" w:rsidR="00DF0E2F" w:rsidRDefault="00DF0E2F" w:rsidP="00DF0E2F">
      <w:r>
        <w:t xml:space="preserve">    </w:t>
      </w:r>
      <w:r>
        <w:tab/>
      </w:r>
      <w:r>
        <w:t>}catch(Exception e){</w:t>
      </w:r>
    </w:p>
    <w:p w14:paraId="3FB240CF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System.out.println("Fail to insert data!");</w:t>
      </w:r>
    </w:p>
    <w:p w14:paraId="346D1A2B" w14:textId="77777777" w:rsidR="00DF0E2F" w:rsidRDefault="00DF0E2F" w:rsidP="00DF0E2F">
      <w:r>
        <w:t xml:space="preserve">    </w:t>
      </w:r>
      <w:r>
        <w:tab/>
      </w:r>
      <w:r>
        <w:tab/>
      </w:r>
      <w:r>
        <w:t>e.printStackTrace();</w:t>
      </w:r>
    </w:p>
    <w:p w14:paraId="5891BCB6" w14:textId="77777777" w:rsidR="00DF0E2F" w:rsidRDefault="00DF0E2F" w:rsidP="00DF0E2F">
      <w:r>
        <w:t xml:space="preserve">    </w:t>
      </w:r>
      <w:r>
        <w:tab/>
      </w:r>
      <w:r>
        <w:t>}</w:t>
      </w:r>
    </w:p>
    <w:p w14:paraId="6A016AD4" w14:textId="77777777" w:rsidR="00DF0E2F" w:rsidRDefault="00DF0E2F" w:rsidP="00DF0E2F">
      <w:r>
        <w:t xml:space="preserve">    }</w:t>
      </w:r>
    </w:p>
    <w:p w14:paraId="536C499D" w14:textId="77777777" w:rsidR="00DF0E2F" w:rsidRDefault="00DF0E2F" w:rsidP="00DF0E2F">
      <w:r>
        <w:t xml:space="preserve">    </w:t>
      </w:r>
    </w:p>
    <w:p w14:paraId="7C50FCE0" w14:textId="77777777" w:rsidR="00DF0E2F" w:rsidRDefault="00DF0E2F" w:rsidP="00DF0E2F">
      <w:r>
        <w:t xml:space="preserve">    public static void query3(Connection connection, String[] arg){</w:t>
      </w:r>
    </w:p>
    <w:p w14:paraId="4A020C58" w14:textId="77777777" w:rsidR="00DF0E2F" w:rsidRDefault="00DF0E2F" w:rsidP="00DF0E2F">
      <w:r>
        <w:t xml:space="preserve">    </w:t>
      </w:r>
      <w:r>
        <w:tab/>
      </w:r>
      <w:r>
        <w:t>try{</w:t>
      </w:r>
    </w:p>
    <w:p w14:paraId="4BA06642" w14:textId="77777777" w:rsidR="00DF0E2F" w:rsidRDefault="00DF0E2F" w:rsidP="00DF0E2F">
      <w:r>
        <w:t xml:space="preserve">    </w:t>
      </w:r>
      <w:r>
        <w:tab/>
      </w:r>
      <w:r>
        <w:tab/>
      </w:r>
      <w:r>
        <w:t>CallableStatement stmt = connection.prepareCall("{call QUERY3(?,?,?)}");</w:t>
      </w:r>
    </w:p>
    <w:p w14:paraId="637FC718" w14:textId="77777777" w:rsidR="00DF0E2F" w:rsidRDefault="00DF0E2F" w:rsidP="00DF0E2F">
      <w:r>
        <w:tab/>
      </w:r>
      <w:r>
        <w:tab/>
      </w:r>
      <w:r>
        <w:tab/>
      </w:r>
      <w:r>
        <w:t>stmt.setString(1, arg[0]);</w:t>
      </w:r>
    </w:p>
    <w:p w14:paraId="3805CABF" w14:textId="77777777" w:rsidR="00DF0E2F" w:rsidRDefault="00DF0E2F" w:rsidP="00DF0E2F">
      <w:r>
        <w:tab/>
      </w:r>
      <w:r>
        <w:tab/>
      </w:r>
      <w:r>
        <w:tab/>
      </w:r>
      <w:r>
        <w:t>stmt.setString(2, arg[1]);</w:t>
      </w:r>
    </w:p>
    <w:p w14:paraId="513FD1DC" w14:textId="77777777" w:rsidR="00DF0E2F" w:rsidRDefault="00DF0E2F" w:rsidP="00DF0E2F">
      <w:r>
        <w:tab/>
      </w:r>
      <w:r>
        <w:tab/>
      </w:r>
      <w:r>
        <w:tab/>
      </w:r>
      <w:r>
        <w:t>stmt.setString(3, arg[2]);</w:t>
      </w:r>
    </w:p>
    <w:p w14:paraId="1862C1E9" w14:textId="77777777" w:rsidR="00DF0E2F" w:rsidRDefault="00DF0E2F" w:rsidP="00DF0E2F">
      <w:r>
        <w:t xml:space="preserve">    </w:t>
      </w:r>
      <w:r>
        <w:tab/>
      </w:r>
      <w:r>
        <w:tab/>
      </w:r>
      <w:r>
        <w:t>stmt.execute();</w:t>
      </w:r>
    </w:p>
    <w:p w14:paraId="1FB5CB15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System.out.println("Successful Excution.");</w:t>
      </w:r>
    </w:p>
    <w:p w14:paraId="1C3CAA64" w14:textId="77777777" w:rsidR="00DF0E2F" w:rsidRDefault="00DF0E2F" w:rsidP="00DF0E2F">
      <w:r>
        <w:t xml:space="preserve">    </w:t>
      </w:r>
      <w:r>
        <w:tab/>
      </w:r>
      <w:r>
        <w:t>}catch(Exception e){</w:t>
      </w:r>
    </w:p>
    <w:p w14:paraId="5E6175EC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System.out.println("Fail to insert data!");</w:t>
      </w:r>
    </w:p>
    <w:p w14:paraId="5BF5D665" w14:textId="77777777" w:rsidR="00DF0E2F" w:rsidRDefault="00DF0E2F" w:rsidP="00DF0E2F">
      <w:r>
        <w:t xml:space="preserve">    </w:t>
      </w:r>
      <w:r>
        <w:tab/>
      </w:r>
      <w:r>
        <w:tab/>
      </w:r>
      <w:r>
        <w:t>e.printStackTrace();</w:t>
      </w:r>
    </w:p>
    <w:p w14:paraId="012EBD9B" w14:textId="77777777" w:rsidR="00DF0E2F" w:rsidRDefault="00DF0E2F" w:rsidP="00DF0E2F">
      <w:r>
        <w:t xml:space="preserve">    </w:t>
      </w:r>
      <w:r>
        <w:tab/>
      </w:r>
      <w:r>
        <w:t>}</w:t>
      </w:r>
    </w:p>
    <w:p w14:paraId="792C9FC6" w14:textId="77777777" w:rsidR="00DF0E2F" w:rsidRDefault="00DF0E2F" w:rsidP="00DF0E2F">
      <w:r>
        <w:t xml:space="preserve">    }</w:t>
      </w:r>
    </w:p>
    <w:p w14:paraId="3FFA5F2C" w14:textId="77777777" w:rsidR="00DF0E2F" w:rsidRDefault="00DF0E2F" w:rsidP="00DF0E2F">
      <w:r>
        <w:t xml:space="preserve">    </w:t>
      </w:r>
    </w:p>
    <w:p w14:paraId="0322041D" w14:textId="77777777" w:rsidR="00DF0E2F" w:rsidRDefault="00DF0E2F" w:rsidP="00DF0E2F">
      <w:r>
        <w:t xml:space="preserve">    public static void query4(Connection connection, String[] arg, int i){</w:t>
      </w:r>
    </w:p>
    <w:p w14:paraId="4B0479F1" w14:textId="77777777" w:rsidR="00DF0E2F" w:rsidRDefault="00DF0E2F" w:rsidP="00DF0E2F">
      <w:r>
        <w:t xml:space="preserve">    </w:t>
      </w:r>
      <w:r>
        <w:tab/>
      </w:r>
      <w:r>
        <w:t>try{</w:t>
      </w:r>
    </w:p>
    <w:p w14:paraId="05C6EF3E" w14:textId="77777777" w:rsidR="00DF0E2F" w:rsidRDefault="00DF0E2F" w:rsidP="00DF0E2F">
      <w:r>
        <w:t xml:space="preserve">    </w:t>
      </w:r>
      <w:r>
        <w:tab/>
      </w:r>
      <w:r>
        <w:tab/>
      </w:r>
      <w:r>
        <w:t>CallableStatement stmt;</w:t>
      </w:r>
    </w:p>
    <w:p w14:paraId="3BD4DC17" w14:textId="77777777" w:rsidR="00DF0E2F" w:rsidRDefault="00DF0E2F" w:rsidP="00DF0E2F">
      <w:r>
        <w:t xml:space="preserve">    </w:t>
      </w:r>
      <w:r>
        <w:tab/>
      </w:r>
    </w:p>
    <w:p w14:paraId="700C2B87" w14:textId="77777777" w:rsidR="00DF0E2F" w:rsidRDefault="00DF0E2F" w:rsidP="00DF0E2F">
      <w:r>
        <w:tab/>
      </w:r>
      <w:r>
        <w:tab/>
      </w:r>
      <w:r>
        <w:tab/>
      </w:r>
      <w:r>
        <w:t>switch(i){</w:t>
      </w:r>
    </w:p>
    <w:p w14:paraId="1DEEDDB2" w14:textId="77777777" w:rsidR="00DF0E2F" w:rsidRDefault="00DF0E2F" w:rsidP="00DF0E2F">
      <w:r>
        <w:tab/>
      </w:r>
      <w:r>
        <w:tab/>
      </w:r>
      <w:r>
        <w:tab/>
      </w:r>
      <w:r>
        <w:t>case 1:</w:t>
      </w:r>
    </w:p>
    <w:p w14:paraId="6FBBAEAF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 = connection.prepareCall("{call QUERY4_1(?,?,?,?,?,?,?,?,?,?,?)}");</w:t>
      </w:r>
    </w:p>
    <w:p w14:paraId="0E29522F" w14:textId="77777777" w:rsidR="00DF0E2F" w:rsidRDefault="00DF0E2F" w:rsidP="00DF0E2F">
      <w:r>
        <w:tab/>
      </w:r>
      <w:r>
        <w:t xml:space="preserve">    </w:t>
      </w:r>
      <w:r>
        <w:tab/>
      </w:r>
      <w:r>
        <w:tab/>
      </w:r>
      <w:r>
        <w:t>stmt.setString(1, arg[0]);</w:t>
      </w:r>
    </w:p>
    <w:p w14:paraId="62428A0C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stmt.setString(2, arg[1]);</w:t>
      </w:r>
    </w:p>
    <w:p w14:paraId="2DB6D84F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stmt.setString(3, arg[2]);</w:t>
      </w:r>
    </w:p>
    <w:p w14:paraId="5A952265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stmt.setString(4, arg[3]);</w:t>
      </w:r>
    </w:p>
    <w:p w14:paraId="26555269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stmt.setString(5, arg[4]);</w:t>
      </w:r>
    </w:p>
    <w:p w14:paraId="32475831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stmt.setString(6, arg[5]);</w:t>
      </w:r>
    </w:p>
    <w:p w14:paraId="760F25AA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stmt.setString(7, arg[6]);</w:t>
      </w:r>
    </w:p>
    <w:p w14:paraId="3E24F11B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stmt.setString(8, arg[7]);</w:t>
      </w:r>
    </w:p>
    <w:p w14:paraId="2A426683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stmt.setString(9, arg[8]);</w:t>
      </w:r>
    </w:p>
    <w:p w14:paraId="506370ED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stmt.setString(10, arg[9]);</w:t>
      </w:r>
    </w:p>
    <w:p w14:paraId="11F01CED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stmt.setString(11, arg[10]);</w:t>
      </w:r>
    </w:p>
    <w:p w14:paraId="439267FF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stmt.execute();</w:t>
      </w:r>
    </w:p>
    <w:p w14:paraId="62AC6871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break;</w:t>
      </w:r>
    </w:p>
    <w:p w14:paraId="0B2FA9D8" w14:textId="77777777" w:rsidR="00DF0E2F" w:rsidRDefault="00DF0E2F" w:rsidP="00DF0E2F">
      <w:r>
        <w:tab/>
      </w:r>
      <w:r>
        <w:tab/>
      </w:r>
      <w:r>
        <w:tab/>
      </w:r>
      <w:r>
        <w:t>case 2:</w:t>
      </w:r>
    </w:p>
    <w:p w14:paraId="3E93816F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 = connection.prepareCall("{call QUERY4_2(?,?,?,?,?,?,?,?,?,?,?)}");</w:t>
      </w:r>
    </w:p>
    <w:p w14:paraId="3BD9617B" w14:textId="77777777" w:rsidR="00DF0E2F" w:rsidRDefault="00DF0E2F" w:rsidP="00DF0E2F">
      <w:r>
        <w:tab/>
      </w:r>
      <w:r>
        <w:t xml:space="preserve">    </w:t>
      </w:r>
      <w:r>
        <w:tab/>
      </w:r>
      <w:r>
        <w:tab/>
      </w:r>
      <w:r>
        <w:t>stmt.setString(1, arg[0]);</w:t>
      </w:r>
    </w:p>
    <w:p w14:paraId="1D7D8394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stmt.setString(2, arg[1]);</w:t>
      </w:r>
    </w:p>
    <w:p w14:paraId="732D7AB6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stmt.setString(3, arg[2]);</w:t>
      </w:r>
    </w:p>
    <w:p w14:paraId="32C98FEE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stmt.setString(4, arg[3]);</w:t>
      </w:r>
    </w:p>
    <w:p w14:paraId="79A36204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stmt.setString(5, arg[4]);</w:t>
      </w:r>
    </w:p>
    <w:p w14:paraId="0BF43B60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stmt.setString(6, arg[5]);</w:t>
      </w:r>
    </w:p>
    <w:p w14:paraId="33969889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stmt.setString(7, arg[6]);</w:t>
      </w:r>
    </w:p>
    <w:p w14:paraId="33667E43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stmt.setString(8, arg[7]);</w:t>
      </w:r>
    </w:p>
    <w:p w14:paraId="7E06968B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stmt.setString(9, arg[8]);</w:t>
      </w:r>
    </w:p>
    <w:p w14:paraId="5DCA5A44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stmt.setString(10, arg[9]);</w:t>
      </w:r>
    </w:p>
    <w:p w14:paraId="36F5C1A3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stmt.setString(11, arg[10]);</w:t>
      </w:r>
    </w:p>
    <w:p w14:paraId="0D126961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stmt.execute();</w:t>
      </w:r>
    </w:p>
    <w:p w14:paraId="16615594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break;</w:t>
      </w:r>
    </w:p>
    <w:p w14:paraId="2F1CD01B" w14:textId="77777777" w:rsidR="00DF0E2F" w:rsidRDefault="00DF0E2F" w:rsidP="00DF0E2F">
      <w:r>
        <w:tab/>
      </w:r>
      <w:r>
        <w:tab/>
      </w:r>
      <w:r>
        <w:tab/>
      </w:r>
      <w:r>
        <w:t>case 3:</w:t>
      </w:r>
    </w:p>
    <w:p w14:paraId="7F685E44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 = connection.prepareCall("{call QUERY4_3(?,?,?,?,?,?,?,?,?,?,?)}");</w:t>
      </w:r>
    </w:p>
    <w:p w14:paraId="61F55B53" w14:textId="77777777" w:rsidR="00DF0E2F" w:rsidRDefault="00DF0E2F" w:rsidP="00DF0E2F">
      <w:r>
        <w:tab/>
      </w:r>
      <w:r>
        <w:t xml:space="preserve">    </w:t>
      </w:r>
      <w:r>
        <w:tab/>
      </w:r>
      <w:r>
        <w:tab/>
      </w:r>
      <w:r>
        <w:t>stmt.setString(1, arg[0]);</w:t>
      </w:r>
    </w:p>
    <w:p w14:paraId="1CBD6C7A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stmt.setString(2, arg[1]);</w:t>
      </w:r>
    </w:p>
    <w:p w14:paraId="29F73852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stmt.setString(3, arg[2]);</w:t>
      </w:r>
    </w:p>
    <w:p w14:paraId="0C387DE1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stmt.setString(4, arg[3]);</w:t>
      </w:r>
    </w:p>
    <w:p w14:paraId="6E41DD47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stmt.setString(5, arg[4]);</w:t>
      </w:r>
    </w:p>
    <w:p w14:paraId="6FD2E400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stmt.setString(6, arg[5]);</w:t>
      </w:r>
    </w:p>
    <w:p w14:paraId="0881D3E8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stmt.setString(7, arg[6]);</w:t>
      </w:r>
    </w:p>
    <w:p w14:paraId="77AB2127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stmt.setString(8, arg[7]);</w:t>
      </w:r>
    </w:p>
    <w:p w14:paraId="7B23C602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stmt.setString(9, arg[8]);</w:t>
      </w:r>
    </w:p>
    <w:p w14:paraId="267029D9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stmt.setString(10, arg[9]);</w:t>
      </w:r>
    </w:p>
    <w:p w14:paraId="38022BB2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stmt.setString(11, arg[10]);</w:t>
      </w:r>
    </w:p>
    <w:p w14:paraId="4653188A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stmt.execute();</w:t>
      </w:r>
    </w:p>
    <w:p w14:paraId="7CE14DE8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break;</w:t>
      </w:r>
    </w:p>
    <w:p w14:paraId="6A76AD12" w14:textId="77777777" w:rsidR="00DF0E2F" w:rsidRDefault="00DF0E2F" w:rsidP="00DF0E2F">
      <w:r>
        <w:tab/>
      </w:r>
      <w:r>
        <w:tab/>
      </w:r>
      <w:r>
        <w:tab/>
      </w:r>
      <w:r>
        <w:t>}</w:t>
      </w:r>
      <w:r>
        <w:tab/>
      </w:r>
    </w:p>
    <w:p w14:paraId="65DA8C0A" w14:textId="77777777" w:rsidR="00DF0E2F" w:rsidRDefault="00DF0E2F" w:rsidP="00DF0E2F">
      <w:r>
        <w:tab/>
      </w:r>
      <w:r>
        <w:tab/>
      </w:r>
      <w:r>
        <w:tab/>
      </w:r>
    </w:p>
    <w:p w14:paraId="0C3B492E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System.out.println("Successful Excution.");</w:t>
      </w:r>
    </w:p>
    <w:p w14:paraId="5973329D" w14:textId="77777777" w:rsidR="00DF0E2F" w:rsidRDefault="00DF0E2F" w:rsidP="00DF0E2F">
      <w:r>
        <w:t xml:space="preserve">    </w:t>
      </w:r>
      <w:r>
        <w:tab/>
      </w:r>
      <w:r>
        <w:t>}catch(Exception e){</w:t>
      </w:r>
    </w:p>
    <w:p w14:paraId="3369A720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System.out.println("Fail to insert data!");</w:t>
      </w:r>
    </w:p>
    <w:p w14:paraId="773D344A" w14:textId="77777777" w:rsidR="00DF0E2F" w:rsidRDefault="00DF0E2F" w:rsidP="00DF0E2F">
      <w:r>
        <w:t xml:space="preserve">    </w:t>
      </w:r>
      <w:r>
        <w:tab/>
      </w:r>
      <w:r>
        <w:tab/>
      </w:r>
      <w:r>
        <w:t>e.printStackTrace();</w:t>
      </w:r>
    </w:p>
    <w:p w14:paraId="020BE788" w14:textId="77777777" w:rsidR="00DF0E2F" w:rsidRDefault="00DF0E2F" w:rsidP="00DF0E2F">
      <w:r>
        <w:t xml:space="preserve">    </w:t>
      </w:r>
      <w:r>
        <w:tab/>
      </w:r>
      <w:r>
        <w:t>}</w:t>
      </w:r>
    </w:p>
    <w:p w14:paraId="1DBE0E92" w14:textId="77777777" w:rsidR="00DF0E2F" w:rsidRDefault="00DF0E2F" w:rsidP="00DF0E2F">
      <w:r>
        <w:t xml:space="preserve">    }</w:t>
      </w:r>
    </w:p>
    <w:p w14:paraId="1F41B96E" w14:textId="77777777" w:rsidR="00DF0E2F" w:rsidRDefault="00DF0E2F" w:rsidP="00DF0E2F">
      <w:r>
        <w:t xml:space="preserve">    </w:t>
      </w:r>
    </w:p>
    <w:p w14:paraId="377378E5" w14:textId="77777777" w:rsidR="00DF0E2F" w:rsidRDefault="00DF0E2F" w:rsidP="00DF0E2F">
      <w:r>
        <w:t xml:space="preserve">    public static void query5(Connection connection, String[] arg){</w:t>
      </w:r>
    </w:p>
    <w:p w14:paraId="63F1AB0D" w14:textId="77777777" w:rsidR="00DF0E2F" w:rsidRDefault="00DF0E2F" w:rsidP="00DF0E2F">
      <w:r>
        <w:t xml:space="preserve">    </w:t>
      </w:r>
      <w:r>
        <w:tab/>
      </w:r>
      <w:r>
        <w:t>try{</w:t>
      </w:r>
    </w:p>
    <w:p w14:paraId="493C04F6" w14:textId="77777777" w:rsidR="00DF0E2F" w:rsidRDefault="00DF0E2F" w:rsidP="00DF0E2F">
      <w:r>
        <w:t xml:space="preserve">    </w:t>
      </w:r>
      <w:r>
        <w:tab/>
      </w:r>
      <w:r>
        <w:tab/>
      </w:r>
      <w:r>
        <w:t>CallableStatement stmt = connection.prepareCall("{call QUERY5(?,?,?,?,?,?)}");</w:t>
      </w:r>
    </w:p>
    <w:p w14:paraId="1E973925" w14:textId="77777777" w:rsidR="00DF0E2F" w:rsidRDefault="00DF0E2F" w:rsidP="00DF0E2F">
      <w:r>
        <w:t xml:space="preserve">    </w:t>
      </w:r>
      <w:r>
        <w:tab/>
      </w:r>
      <w:r>
        <w:tab/>
      </w:r>
      <w:r>
        <w:t>stmt.setString(1, arg[0]);</w:t>
      </w:r>
    </w:p>
    <w:p w14:paraId="2A7809DF" w14:textId="77777777" w:rsidR="00DF0E2F" w:rsidRDefault="00DF0E2F" w:rsidP="00DF0E2F">
      <w:r>
        <w:tab/>
      </w:r>
      <w:r>
        <w:tab/>
      </w:r>
      <w:r>
        <w:tab/>
      </w:r>
      <w:r>
        <w:t>stmt.setString(2, arg[1]);</w:t>
      </w:r>
    </w:p>
    <w:p w14:paraId="5A1F8A26" w14:textId="77777777" w:rsidR="00DF0E2F" w:rsidRDefault="00DF0E2F" w:rsidP="00DF0E2F">
      <w:r>
        <w:tab/>
      </w:r>
      <w:r>
        <w:tab/>
      </w:r>
      <w:r>
        <w:tab/>
      </w:r>
      <w:r>
        <w:t>stmt.setString(3, arg[2]);</w:t>
      </w:r>
    </w:p>
    <w:p w14:paraId="0703C15B" w14:textId="77777777" w:rsidR="00DF0E2F" w:rsidRDefault="00DF0E2F" w:rsidP="00DF0E2F">
      <w:r>
        <w:tab/>
      </w:r>
      <w:r>
        <w:tab/>
      </w:r>
      <w:r>
        <w:tab/>
      </w:r>
      <w:r>
        <w:t>stmt.setString(4, arg[3]);</w:t>
      </w:r>
    </w:p>
    <w:p w14:paraId="361D629A" w14:textId="77777777" w:rsidR="00DF0E2F" w:rsidRDefault="00DF0E2F" w:rsidP="00DF0E2F">
      <w:r>
        <w:tab/>
      </w:r>
      <w:r>
        <w:tab/>
      </w:r>
      <w:r>
        <w:tab/>
      </w:r>
      <w:r>
        <w:t>stmt.setString(5, arg[4]);</w:t>
      </w:r>
    </w:p>
    <w:p w14:paraId="205C7DAC" w14:textId="77777777" w:rsidR="00DF0E2F" w:rsidRDefault="00DF0E2F" w:rsidP="00DF0E2F">
      <w:r>
        <w:tab/>
      </w:r>
      <w:r>
        <w:tab/>
      </w:r>
      <w:r>
        <w:tab/>
      </w:r>
      <w:r>
        <w:t>stmt.setString(6, arg[5]);</w:t>
      </w:r>
    </w:p>
    <w:p w14:paraId="174DED27" w14:textId="77777777" w:rsidR="00DF0E2F" w:rsidRDefault="00DF0E2F" w:rsidP="00DF0E2F">
      <w:r>
        <w:tab/>
      </w:r>
      <w:r>
        <w:tab/>
      </w:r>
      <w:r>
        <w:tab/>
      </w:r>
      <w:r>
        <w:t>stmt.execute();</w:t>
      </w:r>
    </w:p>
    <w:p w14:paraId="238FB774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System.out.println("Successful Excution.");</w:t>
      </w:r>
    </w:p>
    <w:p w14:paraId="5B7D9F27" w14:textId="77777777" w:rsidR="00DF0E2F" w:rsidRDefault="00DF0E2F" w:rsidP="00DF0E2F">
      <w:r>
        <w:t xml:space="preserve">    </w:t>
      </w:r>
      <w:r>
        <w:tab/>
      </w:r>
      <w:r>
        <w:t>}catch(Exception e){</w:t>
      </w:r>
    </w:p>
    <w:p w14:paraId="7D4F75FA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System.out.println("Fail to insert data!");</w:t>
      </w:r>
    </w:p>
    <w:p w14:paraId="6C6DFDB7" w14:textId="77777777" w:rsidR="00DF0E2F" w:rsidRDefault="00DF0E2F" w:rsidP="00DF0E2F">
      <w:r>
        <w:t xml:space="preserve">    </w:t>
      </w:r>
      <w:r>
        <w:tab/>
      </w:r>
      <w:r>
        <w:tab/>
      </w:r>
      <w:r>
        <w:t>e.printStackTrace();</w:t>
      </w:r>
    </w:p>
    <w:p w14:paraId="52AB4619" w14:textId="77777777" w:rsidR="00DF0E2F" w:rsidRDefault="00DF0E2F" w:rsidP="00DF0E2F">
      <w:r>
        <w:t xml:space="preserve">    </w:t>
      </w:r>
      <w:r>
        <w:tab/>
      </w:r>
      <w:r>
        <w:t>}</w:t>
      </w:r>
    </w:p>
    <w:p w14:paraId="0FAD0739" w14:textId="77777777" w:rsidR="00DF0E2F" w:rsidRDefault="00DF0E2F" w:rsidP="00DF0E2F">
      <w:r>
        <w:t xml:space="preserve">    }</w:t>
      </w:r>
    </w:p>
    <w:p w14:paraId="7BFADCE3" w14:textId="77777777" w:rsidR="00DF0E2F" w:rsidRDefault="00DF0E2F" w:rsidP="00DF0E2F">
      <w:r>
        <w:t xml:space="preserve">    </w:t>
      </w:r>
    </w:p>
    <w:p w14:paraId="61F8DFBB" w14:textId="77777777" w:rsidR="00DF0E2F" w:rsidRDefault="00DF0E2F" w:rsidP="00DF0E2F">
      <w:r>
        <w:t xml:space="preserve">    public static void query6(Connection connection, String[] arg, int i){</w:t>
      </w:r>
    </w:p>
    <w:p w14:paraId="23ABFF19" w14:textId="77777777" w:rsidR="00DF0E2F" w:rsidRDefault="00DF0E2F" w:rsidP="00DF0E2F">
      <w:r>
        <w:t xml:space="preserve">    </w:t>
      </w:r>
      <w:r>
        <w:tab/>
      </w:r>
      <w:r>
        <w:t>try{</w:t>
      </w:r>
    </w:p>
    <w:p w14:paraId="186626B8" w14:textId="77777777" w:rsidR="00DF0E2F" w:rsidRDefault="00DF0E2F" w:rsidP="00DF0E2F">
      <w:r>
        <w:t xml:space="preserve">    </w:t>
      </w:r>
      <w:r>
        <w:tab/>
      </w:r>
      <w:r>
        <w:tab/>
      </w:r>
      <w:r>
        <w:t>CallableStatement stmt;</w:t>
      </w:r>
    </w:p>
    <w:p w14:paraId="21E82302" w14:textId="77777777" w:rsidR="00DF0E2F" w:rsidRDefault="00DF0E2F" w:rsidP="00DF0E2F">
      <w:r>
        <w:tab/>
      </w:r>
      <w:r>
        <w:tab/>
      </w:r>
      <w:r>
        <w:tab/>
      </w:r>
    </w:p>
    <w:p w14:paraId="6193C61C" w14:textId="77777777" w:rsidR="00DF0E2F" w:rsidRDefault="00DF0E2F" w:rsidP="00DF0E2F">
      <w:r>
        <w:tab/>
      </w:r>
      <w:r>
        <w:tab/>
      </w:r>
      <w:r>
        <w:tab/>
      </w:r>
      <w:r>
        <w:t>switch(i){</w:t>
      </w:r>
    </w:p>
    <w:p w14:paraId="7D241DD3" w14:textId="77777777" w:rsidR="00DF0E2F" w:rsidRDefault="00DF0E2F" w:rsidP="00DF0E2F">
      <w:r>
        <w:tab/>
      </w:r>
      <w:r>
        <w:tab/>
      </w:r>
      <w:r>
        <w:tab/>
      </w:r>
      <w:r>
        <w:t>case 1:</w:t>
      </w:r>
    </w:p>
    <w:p w14:paraId="6D9918F1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 = connection.prepareCall("{call QUERY6_1(?,?,?,?,?)}");</w:t>
      </w:r>
    </w:p>
    <w:p w14:paraId="255EC7F8" w14:textId="77777777" w:rsidR="00DF0E2F" w:rsidRDefault="00DF0E2F" w:rsidP="00DF0E2F">
      <w:r>
        <w:tab/>
      </w:r>
      <w:r>
        <w:t xml:space="preserve">    </w:t>
      </w:r>
      <w:r>
        <w:tab/>
      </w:r>
      <w:r>
        <w:tab/>
      </w:r>
      <w:r>
        <w:t>stmt.setString(1, arg[0]);</w:t>
      </w:r>
    </w:p>
    <w:p w14:paraId="402A36A8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stmt.setString(2, arg[1]);</w:t>
      </w:r>
    </w:p>
    <w:p w14:paraId="2E7FA266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stmt.setString(3, arg[2]);</w:t>
      </w:r>
    </w:p>
    <w:p w14:paraId="7185F4F3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stmt.setString(4, arg[3]);</w:t>
      </w:r>
    </w:p>
    <w:p w14:paraId="3B12FC93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stmt.setString(5, arg[4]);</w:t>
      </w:r>
    </w:p>
    <w:p w14:paraId="62705543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stmt.execute();</w:t>
      </w:r>
    </w:p>
    <w:p w14:paraId="0A83DE95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break;</w:t>
      </w:r>
    </w:p>
    <w:p w14:paraId="7FFEBB8A" w14:textId="77777777" w:rsidR="00DF0E2F" w:rsidRDefault="00DF0E2F" w:rsidP="00DF0E2F">
      <w:r>
        <w:tab/>
      </w:r>
      <w:r>
        <w:tab/>
      </w:r>
      <w:r>
        <w:tab/>
      </w:r>
      <w:r>
        <w:t>case 2:</w:t>
      </w:r>
    </w:p>
    <w:p w14:paraId="6A6D8CEC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 = connection.prepareCall("{call QUERY6_2(?,?,?,?,?)}");</w:t>
      </w:r>
    </w:p>
    <w:p w14:paraId="07C43A3D" w14:textId="77777777" w:rsidR="00DF0E2F" w:rsidRDefault="00DF0E2F" w:rsidP="00DF0E2F">
      <w:r>
        <w:tab/>
      </w:r>
      <w:r>
        <w:t xml:space="preserve">    </w:t>
      </w:r>
      <w:r>
        <w:tab/>
      </w:r>
      <w:r>
        <w:tab/>
      </w:r>
      <w:r>
        <w:t>stmt.setString(1, arg[0]);</w:t>
      </w:r>
    </w:p>
    <w:p w14:paraId="0DFAFD58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stmt.setString(2, arg[1]);</w:t>
      </w:r>
    </w:p>
    <w:p w14:paraId="70D5E1DF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stmt.setString(3, arg[2]);</w:t>
      </w:r>
    </w:p>
    <w:p w14:paraId="58471E19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stmt.setString(4, arg[3]);</w:t>
      </w:r>
    </w:p>
    <w:p w14:paraId="3B5A891D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stmt.setString(5, arg[4]);</w:t>
      </w:r>
    </w:p>
    <w:p w14:paraId="1B4AE3D2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stmt.execute();</w:t>
      </w:r>
    </w:p>
    <w:p w14:paraId="2312B14E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break;</w:t>
      </w:r>
    </w:p>
    <w:p w14:paraId="1F28B1CA" w14:textId="77777777" w:rsidR="00DF0E2F" w:rsidRDefault="00DF0E2F" w:rsidP="00DF0E2F">
      <w:r>
        <w:t xml:space="preserve">    </w:t>
      </w:r>
      <w:r>
        <w:tab/>
      </w:r>
      <w:r>
        <w:tab/>
      </w:r>
      <w:r>
        <w:t>default:</w:t>
      </w:r>
    </w:p>
    <w:p w14:paraId="77394B8D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System.out.println("Fail to insert data! please try again!");</w:t>
      </w:r>
    </w:p>
    <w:p w14:paraId="6C1450C3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 xml:space="preserve">break; </w:t>
      </w:r>
    </w:p>
    <w:p w14:paraId="626B4272" w14:textId="77777777" w:rsidR="00DF0E2F" w:rsidRDefault="00DF0E2F" w:rsidP="00DF0E2F">
      <w:r>
        <w:tab/>
      </w:r>
      <w:r>
        <w:tab/>
      </w:r>
      <w:r>
        <w:tab/>
      </w:r>
      <w:r>
        <w:t>}</w:t>
      </w:r>
    </w:p>
    <w:p w14:paraId="47E10820" w14:textId="77777777" w:rsidR="00DF0E2F" w:rsidRDefault="00DF0E2F" w:rsidP="00DF0E2F">
      <w:r>
        <w:t xml:space="preserve">    </w:t>
      </w:r>
      <w:r>
        <w:tab/>
      </w:r>
      <w:r>
        <w:tab/>
      </w:r>
    </w:p>
    <w:p w14:paraId="1F017F01" w14:textId="77777777" w:rsidR="00DF0E2F" w:rsidRDefault="00DF0E2F" w:rsidP="00DF0E2F">
      <w:r>
        <w:tab/>
      </w:r>
      <w:r>
        <w:tab/>
      </w:r>
      <w:r>
        <w:tab/>
      </w:r>
    </w:p>
    <w:p w14:paraId="177218DD" w14:textId="77777777" w:rsidR="00DF0E2F" w:rsidRDefault="00DF0E2F" w:rsidP="00DF0E2F">
      <w:r>
        <w:tab/>
      </w:r>
      <w:r>
        <w:tab/>
      </w:r>
      <w:r>
        <w:tab/>
      </w:r>
      <w:r>
        <w:t>System.out.println("Successful Excution.");</w:t>
      </w:r>
    </w:p>
    <w:p w14:paraId="0F30A56A" w14:textId="77777777" w:rsidR="00DF0E2F" w:rsidRDefault="00DF0E2F" w:rsidP="00DF0E2F">
      <w:r>
        <w:t xml:space="preserve">    </w:t>
      </w:r>
      <w:r>
        <w:tab/>
      </w:r>
      <w:r>
        <w:t>}catch(Exception e){</w:t>
      </w:r>
    </w:p>
    <w:p w14:paraId="58467FCA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System.out.println("Fail to insert data!");</w:t>
      </w:r>
    </w:p>
    <w:p w14:paraId="23A14FA3" w14:textId="77777777" w:rsidR="00DF0E2F" w:rsidRDefault="00DF0E2F" w:rsidP="00DF0E2F">
      <w:r>
        <w:t xml:space="preserve">    </w:t>
      </w:r>
      <w:r>
        <w:tab/>
      </w:r>
      <w:r>
        <w:tab/>
      </w:r>
      <w:r>
        <w:t>e.printStackTrace();</w:t>
      </w:r>
    </w:p>
    <w:p w14:paraId="7E78DF3A" w14:textId="77777777" w:rsidR="00DF0E2F" w:rsidRDefault="00DF0E2F" w:rsidP="00DF0E2F">
      <w:r>
        <w:t xml:space="preserve">    </w:t>
      </w:r>
      <w:r>
        <w:tab/>
      </w:r>
      <w:r>
        <w:t>}</w:t>
      </w:r>
    </w:p>
    <w:p w14:paraId="7E18AB0E" w14:textId="77777777" w:rsidR="00DF0E2F" w:rsidRDefault="00DF0E2F" w:rsidP="00DF0E2F">
      <w:r>
        <w:t xml:space="preserve">    }</w:t>
      </w:r>
    </w:p>
    <w:p w14:paraId="13672303" w14:textId="77777777" w:rsidR="00DF0E2F" w:rsidRDefault="00DF0E2F" w:rsidP="00DF0E2F">
      <w:r>
        <w:t xml:space="preserve">    public static void query7(Connection connection, String in){</w:t>
      </w:r>
    </w:p>
    <w:p w14:paraId="76B6E55B" w14:textId="77777777" w:rsidR="00DF0E2F" w:rsidRDefault="00DF0E2F" w:rsidP="00DF0E2F">
      <w:r>
        <w:t xml:space="preserve">    </w:t>
      </w:r>
      <w:r>
        <w:tab/>
      </w:r>
      <w:r>
        <w:t>try{</w:t>
      </w:r>
    </w:p>
    <w:p w14:paraId="6189C7E5" w14:textId="77777777" w:rsidR="00DF0E2F" w:rsidRDefault="00DF0E2F" w:rsidP="00DF0E2F">
      <w:r>
        <w:t xml:space="preserve">    </w:t>
      </w:r>
      <w:r>
        <w:tab/>
      </w:r>
      <w:r>
        <w:tab/>
      </w:r>
      <w:r>
        <w:t>CallableStatement stmt = connection.prepareCall("{call QUERY7(?,?,?)}");</w:t>
      </w:r>
    </w:p>
    <w:p w14:paraId="7DC6957F" w14:textId="77777777" w:rsidR="00DF0E2F" w:rsidRDefault="00DF0E2F" w:rsidP="00DF0E2F">
      <w:r>
        <w:t xml:space="preserve">    </w:t>
      </w:r>
      <w:r>
        <w:tab/>
      </w:r>
      <w:r>
        <w:tab/>
      </w:r>
      <w:r>
        <w:t>stmt.setString(1, in);</w:t>
      </w:r>
    </w:p>
    <w:p w14:paraId="46622C43" w14:textId="77777777" w:rsidR="00DF0E2F" w:rsidRDefault="00DF0E2F" w:rsidP="00DF0E2F">
      <w:r>
        <w:t xml:space="preserve">            stmt.registerOutParameter("pdate", java.sql.Types.DATE);</w:t>
      </w:r>
    </w:p>
    <w:p w14:paraId="3F48DB62" w14:textId="77777777" w:rsidR="00DF0E2F" w:rsidRDefault="00DF0E2F" w:rsidP="00DF0E2F">
      <w:r>
        <w:t xml:space="preserve">            stmt.registerOutParameter("duration", java.sql.Types.INTEGER);</w:t>
      </w:r>
    </w:p>
    <w:p w14:paraId="69151EA8" w14:textId="77777777" w:rsidR="00DF0E2F" w:rsidRDefault="00DF0E2F" w:rsidP="00DF0E2F">
      <w:r>
        <w:tab/>
      </w:r>
      <w:r>
        <w:tab/>
      </w:r>
      <w:r>
        <w:tab/>
      </w:r>
      <w:r>
        <w:t>stmt.execute();</w:t>
      </w:r>
    </w:p>
    <w:p w14:paraId="6A460DFC" w14:textId="77777777" w:rsidR="00DF0E2F" w:rsidRDefault="00DF0E2F" w:rsidP="00DF0E2F">
      <w:r>
        <w:tab/>
      </w:r>
      <w:r>
        <w:tab/>
      </w:r>
      <w:r>
        <w:tab/>
      </w:r>
      <w:r>
        <w:t>System.out.println("DATE</w:t>
      </w:r>
      <w:r>
        <w:tab/>
      </w:r>
      <w:r>
        <w:tab/>
      </w:r>
      <w:r>
        <w:tab/>
      </w:r>
      <w:r>
        <w:t>Duration Time");</w:t>
      </w:r>
    </w:p>
    <w:p w14:paraId="1C937F86" w14:textId="77777777" w:rsidR="00DF0E2F" w:rsidRDefault="00DF0E2F" w:rsidP="00DF0E2F">
      <w:r>
        <w:tab/>
      </w:r>
      <w:r>
        <w:tab/>
      </w:r>
      <w:r>
        <w:tab/>
      </w:r>
      <w:r>
        <w:t>System.out.println(stmt.getDate("pdate") + "</w:t>
      </w:r>
      <w:r>
        <w:tab/>
      </w:r>
      <w:r>
        <w:tab/>
      </w:r>
      <w:r>
        <w:t>" + stmt.getInt("duration"));</w:t>
      </w:r>
    </w:p>
    <w:p w14:paraId="618FFEA3" w14:textId="77777777" w:rsidR="00DF0E2F" w:rsidRDefault="00DF0E2F" w:rsidP="00DF0E2F">
      <w:r>
        <w:t xml:space="preserve">    </w:t>
      </w:r>
      <w:r>
        <w:tab/>
      </w:r>
      <w:r>
        <w:t>}catch(Exception e){</w:t>
      </w:r>
    </w:p>
    <w:p w14:paraId="6C288D93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System.out.println("Fail to insert data!");</w:t>
      </w:r>
    </w:p>
    <w:p w14:paraId="6ACC42DA" w14:textId="77777777" w:rsidR="00DF0E2F" w:rsidRDefault="00DF0E2F" w:rsidP="00DF0E2F">
      <w:r>
        <w:t xml:space="preserve">    </w:t>
      </w:r>
      <w:r>
        <w:tab/>
      </w:r>
      <w:r>
        <w:tab/>
      </w:r>
      <w:r>
        <w:t>e.printStackTrace();</w:t>
      </w:r>
    </w:p>
    <w:p w14:paraId="392D882D" w14:textId="77777777" w:rsidR="00DF0E2F" w:rsidRDefault="00DF0E2F" w:rsidP="00DF0E2F">
      <w:r>
        <w:t xml:space="preserve">    </w:t>
      </w:r>
      <w:r>
        <w:tab/>
      </w:r>
      <w:r>
        <w:t>}</w:t>
      </w:r>
    </w:p>
    <w:p w14:paraId="22CDFE3E" w14:textId="77777777" w:rsidR="00DF0E2F" w:rsidRDefault="00DF0E2F" w:rsidP="00DF0E2F">
      <w:r>
        <w:tab/>
      </w:r>
      <w:r>
        <w:tab/>
      </w:r>
      <w:r>
        <w:t>System.out.println("\n\n\n");</w:t>
      </w:r>
    </w:p>
    <w:p w14:paraId="539F4679" w14:textId="77777777" w:rsidR="00DF0E2F" w:rsidRDefault="00DF0E2F" w:rsidP="00DF0E2F">
      <w:r>
        <w:t xml:space="preserve">    }</w:t>
      </w:r>
    </w:p>
    <w:p w14:paraId="205F6168" w14:textId="77777777" w:rsidR="00DF0E2F" w:rsidRDefault="00DF0E2F" w:rsidP="00DF0E2F">
      <w:r>
        <w:t xml:space="preserve">    </w:t>
      </w:r>
      <w:r>
        <w:tab/>
      </w:r>
    </w:p>
    <w:p w14:paraId="06289745" w14:textId="77777777" w:rsidR="00DF0E2F" w:rsidRDefault="00DF0E2F" w:rsidP="00DF0E2F">
      <w:r>
        <w:t xml:space="preserve">    public static void query8(Connection connection, String arg){</w:t>
      </w:r>
    </w:p>
    <w:p w14:paraId="5E3FE64A" w14:textId="77777777" w:rsidR="00DF0E2F" w:rsidRDefault="00DF0E2F" w:rsidP="00DF0E2F">
      <w:r>
        <w:t xml:space="preserve">    </w:t>
      </w:r>
      <w:r>
        <w:tab/>
      </w:r>
      <w:r>
        <w:t>try{</w:t>
      </w:r>
    </w:p>
    <w:p w14:paraId="547295E0" w14:textId="77777777" w:rsidR="00DF0E2F" w:rsidRDefault="00DF0E2F" w:rsidP="00DF0E2F">
      <w:r>
        <w:t xml:space="preserve">    </w:t>
      </w:r>
      <w:r>
        <w:tab/>
      </w:r>
      <w:r>
        <w:tab/>
      </w:r>
      <w:r>
        <w:t>CallableStatement stmt = connection.prepareCall("{call QUERY8(?)}");</w:t>
      </w:r>
    </w:p>
    <w:p w14:paraId="4AEC88EB" w14:textId="77777777" w:rsidR="00DF0E2F" w:rsidRDefault="00DF0E2F" w:rsidP="00DF0E2F">
      <w:r>
        <w:t xml:space="preserve">    </w:t>
      </w:r>
      <w:r>
        <w:tab/>
      </w:r>
      <w:r>
        <w:tab/>
      </w:r>
      <w:r>
        <w:t>stmt.setString(1, arg);</w:t>
      </w:r>
      <w:r>
        <w:tab/>
      </w:r>
      <w:r>
        <w:tab/>
      </w:r>
    </w:p>
    <w:p w14:paraId="6F4D7157" w14:textId="77777777" w:rsidR="00DF0E2F" w:rsidRDefault="00DF0E2F" w:rsidP="00DF0E2F">
      <w:r>
        <w:tab/>
      </w:r>
      <w:r>
        <w:tab/>
      </w:r>
      <w:r>
        <w:tab/>
      </w:r>
      <w:r>
        <w:t>ResultSet rs = stmt.executeQuery();</w:t>
      </w:r>
    </w:p>
    <w:p w14:paraId="09020BDF" w14:textId="77777777" w:rsidR="00DF0E2F" w:rsidRDefault="00DF0E2F" w:rsidP="00DF0E2F">
      <w:r>
        <w:tab/>
      </w:r>
      <w:r>
        <w:t xml:space="preserve">        System.out.format("%s\t%s\t%s\t%s\t%s\t%s\t%s\t%s\n", </w:t>
      </w:r>
    </w:p>
    <w:p w14:paraId="2E8E27D4" w14:textId="77777777" w:rsidR="00DF0E2F" w:rsidRDefault="00DF0E2F" w:rsidP="00DF0E2F">
      <w:r>
        <w:tab/>
      </w:r>
      <w:r>
        <w:t xml:space="preserve">        </w:t>
      </w:r>
      <w:r>
        <w:tab/>
      </w:r>
      <w:r>
        <w:tab/>
      </w:r>
      <w:r>
        <w:t>"Product ID", "Produced Date", "Time Duration", "Producer", "Quality Controller", "Size", "Account Number", "Cost");</w:t>
      </w:r>
    </w:p>
    <w:p w14:paraId="1E9AC43D" w14:textId="77777777" w:rsidR="00DF0E2F" w:rsidRDefault="00DF0E2F" w:rsidP="00DF0E2F">
      <w:r>
        <w:tab/>
      </w:r>
      <w:r>
        <w:tab/>
      </w:r>
      <w:r>
        <w:tab/>
      </w:r>
      <w:r>
        <w:t xml:space="preserve"> while (rs.next())</w:t>
      </w:r>
    </w:p>
    <w:p w14:paraId="326711EE" w14:textId="77777777" w:rsidR="00DF0E2F" w:rsidRDefault="00DF0E2F" w:rsidP="00DF0E2F">
      <w:r>
        <w:tab/>
      </w:r>
      <w:r>
        <w:tab/>
      </w:r>
      <w:r>
        <w:t xml:space="preserve">      {</w:t>
      </w:r>
    </w:p>
    <w:p w14:paraId="3727B306" w14:textId="77777777" w:rsidR="00DF0E2F" w:rsidRDefault="00DF0E2F" w:rsidP="00DF0E2F">
      <w:r>
        <w:tab/>
      </w:r>
      <w:r>
        <w:tab/>
      </w:r>
      <w:r>
        <w:t xml:space="preserve">        int pid = rs.getInt("pid");</w:t>
      </w:r>
    </w:p>
    <w:p w14:paraId="090BC5AC" w14:textId="77777777" w:rsidR="00DF0E2F" w:rsidRDefault="00DF0E2F" w:rsidP="00DF0E2F">
      <w:r>
        <w:tab/>
      </w:r>
      <w:r>
        <w:tab/>
      </w:r>
      <w:r>
        <w:t xml:space="preserve">        Date pdate = rs.getDate("pdate");</w:t>
      </w:r>
    </w:p>
    <w:p w14:paraId="23AB1ED1" w14:textId="77777777" w:rsidR="00DF0E2F" w:rsidRDefault="00DF0E2F" w:rsidP="00DF0E2F">
      <w:r>
        <w:tab/>
      </w:r>
      <w:r>
        <w:tab/>
      </w:r>
      <w:r>
        <w:t xml:space="preserve">        int duration = rs.getInt("duration");</w:t>
      </w:r>
    </w:p>
    <w:p w14:paraId="76CA0EC4" w14:textId="77777777" w:rsidR="00DF0E2F" w:rsidRDefault="00DF0E2F" w:rsidP="00DF0E2F">
      <w:r>
        <w:tab/>
      </w:r>
      <w:r>
        <w:tab/>
      </w:r>
      <w:r>
        <w:t xml:space="preserve">        String producer = rs.getString("producer");</w:t>
      </w:r>
    </w:p>
    <w:p w14:paraId="40A5630C" w14:textId="77777777" w:rsidR="00DF0E2F" w:rsidRDefault="00DF0E2F" w:rsidP="00DF0E2F">
      <w:r>
        <w:tab/>
      </w:r>
      <w:r>
        <w:tab/>
      </w:r>
      <w:r>
        <w:t xml:space="preserve">        String tester = rs.getString("tester");</w:t>
      </w:r>
    </w:p>
    <w:p w14:paraId="23D5A84A" w14:textId="77777777" w:rsidR="00DF0E2F" w:rsidRDefault="00DF0E2F" w:rsidP="00DF0E2F">
      <w:r>
        <w:tab/>
      </w:r>
      <w:r>
        <w:tab/>
      </w:r>
      <w:r>
        <w:t xml:space="preserve">        String size = rs.getString("size");</w:t>
      </w:r>
    </w:p>
    <w:p w14:paraId="56A5EC0F" w14:textId="77777777" w:rsidR="00DF0E2F" w:rsidRDefault="00DF0E2F" w:rsidP="00DF0E2F">
      <w:r>
        <w:tab/>
      </w:r>
      <w:r>
        <w:tab/>
      </w:r>
      <w:r>
        <w:t xml:space="preserve">        int accnum = rs.getInt("accnum");</w:t>
      </w:r>
    </w:p>
    <w:p w14:paraId="365DD8BC" w14:textId="77777777" w:rsidR="00DF0E2F" w:rsidRDefault="00DF0E2F" w:rsidP="00DF0E2F">
      <w:r>
        <w:tab/>
      </w:r>
      <w:r>
        <w:tab/>
      </w:r>
      <w:r>
        <w:t xml:space="preserve">        int cost = rs.getInt("cost");</w:t>
      </w:r>
    </w:p>
    <w:p w14:paraId="4950839B" w14:textId="77777777" w:rsidR="00DF0E2F" w:rsidRDefault="00DF0E2F" w:rsidP="00DF0E2F"/>
    <w:p w14:paraId="30D5ACF2" w14:textId="77777777" w:rsidR="00DF0E2F" w:rsidRDefault="00DF0E2F" w:rsidP="00DF0E2F">
      <w:r>
        <w:tab/>
      </w:r>
      <w:r>
        <w:tab/>
      </w:r>
      <w:r>
        <w:t xml:space="preserve">        // print the results</w:t>
      </w:r>
    </w:p>
    <w:p w14:paraId="10589F60" w14:textId="77777777" w:rsidR="00DF0E2F" w:rsidRDefault="00DF0E2F" w:rsidP="00DF0E2F">
      <w:r>
        <w:tab/>
      </w:r>
      <w:r>
        <w:tab/>
      </w:r>
      <w:r>
        <w:t xml:space="preserve">        System.out.format("%s\t\t%s\t%s\t\t%s\t%s\t\t%s\t%s\t\t%s\n", </w:t>
      </w:r>
    </w:p>
    <w:p w14:paraId="32E6E916" w14:textId="77777777" w:rsidR="00DF0E2F" w:rsidRDefault="00DF0E2F" w:rsidP="00DF0E2F">
      <w:r>
        <w:tab/>
      </w:r>
      <w:r>
        <w:tab/>
      </w:r>
      <w:r>
        <w:t xml:space="preserve">        </w:t>
      </w:r>
      <w:r>
        <w:tab/>
      </w:r>
      <w:r>
        <w:tab/>
      </w:r>
      <w:r>
        <w:t>pid, pdate, duration, producer, tester, size, accnum, cost);</w:t>
      </w:r>
    </w:p>
    <w:p w14:paraId="5F88C835" w14:textId="77777777" w:rsidR="00DF0E2F" w:rsidRDefault="00DF0E2F" w:rsidP="00DF0E2F">
      <w:r>
        <w:tab/>
      </w:r>
      <w:r>
        <w:tab/>
      </w:r>
      <w:r>
        <w:t xml:space="preserve">      }</w:t>
      </w:r>
    </w:p>
    <w:p w14:paraId="1D758394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System.out.println("Successful Excution.");</w:t>
      </w:r>
    </w:p>
    <w:p w14:paraId="404594F0" w14:textId="77777777" w:rsidR="00DF0E2F" w:rsidRDefault="00DF0E2F" w:rsidP="00DF0E2F">
      <w:r>
        <w:tab/>
      </w:r>
      <w:r>
        <w:tab/>
      </w:r>
      <w:r>
        <w:t xml:space="preserve">    stmt.close();</w:t>
      </w:r>
    </w:p>
    <w:p w14:paraId="486FA2AA" w14:textId="77777777" w:rsidR="00DF0E2F" w:rsidRDefault="00DF0E2F" w:rsidP="00DF0E2F"/>
    <w:p w14:paraId="7DC027AD" w14:textId="77777777" w:rsidR="00DF0E2F" w:rsidRDefault="00DF0E2F" w:rsidP="00DF0E2F">
      <w:r>
        <w:t xml:space="preserve">    </w:t>
      </w:r>
      <w:r>
        <w:tab/>
      </w:r>
      <w:r>
        <w:t>}catch(Exception e){</w:t>
      </w:r>
    </w:p>
    <w:p w14:paraId="4FBF0278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System.out.println("Fail to insert data!");</w:t>
      </w:r>
    </w:p>
    <w:p w14:paraId="6DCEA1B6" w14:textId="77777777" w:rsidR="00DF0E2F" w:rsidRDefault="00DF0E2F" w:rsidP="00DF0E2F">
      <w:r>
        <w:t xml:space="preserve">    </w:t>
      </w:r>
      <w:r>
        <w:tab/>
      </w:r>
      <w:r>
        <w:tab/>
      </w:r>
      <w:r>
        <w:t>e.printStackTrace();</w:t>
      </w:r>
    </w:p>
    <w:p w14:paraId="2B1EC771" w14:textId="77777777" w:rsidR="00DF0E2F" w:rsidRDefault="00DF0E2F" w:rsidP="00DF0E2F">
      <w:r>
        <w:t xml:space="preserve">    </w:t>
      </w:r>
      <w:r>
        <w:tab/>
      </w:r>
      <w:r>
        <w:t>}</w:t>
      </w:r>
    </w:p>
    <w:p w14:paraId="56D60B7F" w14:textId="77777777" w:rsidR="00DF0E2F" w:rsidRDefault="00DF0E2F" w:rsidP="00DF0E2F">
      <w:r>
        <w:t xml:space="preserve">    }</w:t>
      </w:r>
    </w:p>
    <w:p w14:paraId="6C83F1FB" w14:textId="77777777" w:rsidR="00DF0E2F" w:rsidRDefault="00DF0E2F" w:rsidP="00DF0E2F">
      <w:r>
        <w:t xml:space="preserve">    </w:t>
      </w:r>
    </w:p>
    <w:p w14:paraId="1CE72B23" w14:textId="77777777" w:rsidR="00DF0E2F" w:rsidRDefault="00DF0E2F" w:rsidP="00DF0E2F">
      <w:r>
        <w:t xml:space="preserve">    public static void query9(Connection connection, String in){</w:t>
      </w:r>
    </w:p>
    <w:p w14:paraId="6B6EA86B" w14:textId="77777777" w:rsidR="00DF0E2F" w:rsidRDefault="00DF0E2F" w:rsidP="00DF0E2F">
      <w:r>
        <w:t xml:space="preserve">    </w:t>
      </w:r>
      <w:r>
        <w:tab/>
      </w:r>
      <w:r>
        <w:t>try{</w:t>
      </w:r>
    </w:p>
    <w:p w14:paraId="0F3FEE63" w14:textId="77777777" w:rsidR="00DF0E2F" w:rsidRDefault="00DF0E2F" w:rsidP="00DF0E2F">
      <w:r>
        <w:t xml:space="preserve">    </w:t>
      </w:r>
      <w:r>
        <w:tab/>
      </w:r>
      <w:r>
        <w:tab/>
      </w:r>
      <w:r>
        <w:t>CallableStatement stmt = connection.prepareCall("{call QUERY9(?,?)}");</w:t>
      </w:r>
    </w:p>
    <w:p w14:paraId="22A8F374" w14:textId="77777777" w:rsidR="00DF0E2F" w:rsidRDefault="00DF0E2F" w:rsidP="00DF0E2F">
      <w:r>
        <w:t xml:space="preserve">    </w:t>
      </w:r>
      <w:r>
        <w:tab/>
      </w:r>
      <w:r>
        <w:tab/>
      </w:r>
      <w:r>
        <w:t>stmt.setString(1, "worker 1");</w:t>
      </w:r>
    </w:p>
    <w:p w14:paraId="4690786A" w14:textId="77777777" w:rsidR="00DF0E2F" w:rsidRDefault="00DF0E2F" w:rsidP="00DF0E2F">
      <w:r>
        <w:t xml:space="preserve">            stmt.registerOutParameter("count", java.sql.Types.INTEGER);</w:t>
      </w:r>
    </w:p>
    <w:p w14:paraId="2F685B17" w14:textId="77777777" w:rsidR="00DF0E2F" w:rsidRDefault="00DF0E2F" w:rsidP="00DF0E2F">
      <w:r>
        <w:tab/>
      </w:r>
      <w:r>
        <w:tab/>
      </w:r>
      <w:r>
        <w:tab/>
      </w:r>
      <w:r>
        <w:t>stmt.execute();</w:t>
      </w:r>
    </w:p>
    <w:p w14:paraId="517B605D" w14:textId="77777777" w:rsidR="00DF0E2F" w:rsidRDefault="00DF0E2F" w:rsidP="00DF0E2F">
      <w:r>
        <w:tab/>
      </w:r>
      <w:r>
        <w:tab/>
      </w:r>
      <w:r>
        <w:tab/>
      </w:r>
      <w:r>
        <w:t>System.out.println("The number of error made by " + in + ":  " + stmt.getInt("count"));</w:t>
      </w:r>
    </w:p>
    <w:p w14:paraId="052CB5EB" w14:textId="77777777" w:rsidR="00DF0E2F" w:rsidRDefault="00DF0E2F" w:rsidP="00DF0E2F">
      <w:r>
        <w:t xml:space="preserve">    </w:t>
      </w:r>
      <w:r>
        <w:tab/>
      </w:r>
      <w:r>
        <w:t>}catch(Exception e){</w:t>
      </w:r>
    </w:p>
    <w:p w14:paraId="1F4B9B97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System.out.println("Fail to insert data!");</w:t>
      </w:r>
    </w:p>
    <w:p w14:paraId="329CB192" w14:textId="77777777" w:rsidR="00DF0E2F" w:rsidRDefault="00DF0E2F" w:rsidP="00DF0E2F">
      <w:r>
        <w:t xml:space="preserve">    </w:t>
      </w:r>
      <w:r>
        <w:tab/>
      </w:r>
      <w:r>
        <w:tab/>
      </w:r>
      <w:r>
        <w:t>e.printStackTrace();</w:t>
      </w:r>
    </w:p>
    <w:p w14:paraId="4054ECFB" w14:textId="77777777" w:rsidR="00DF0E2F" w:rsidRDefault="00DF0E2F" w:rsidP="00DF0E2F">
      <w:r>
        <w:t xml:space="preserve">    </w:t>
      </w:r>
      <w:r>
        <w:tab/>
      </w:r>
      <w:r>
        <w:t>}</w:t>
      </w:r>
    </w:p>
    <w:p w14:paraId="151422D7" w14:textId="77777777" w:rsidR="00DF0E2F" w:rsidRDefault="00DF0E2F" w:rsidP="00DF0E2F">
      <w:r>
        <w:tab/>
      </w:r>
      <w:r>
        <w:tab/>
      </w:r>
      <w:r>
        <w:t>System.out.println("\n\n\n");</w:t>
      </w:r>
    </w:p>
    <w:p w14:paraId="40895AC9" w14:textId="77777777" w:rsidR="00DF0E2F" w:rsidRDefault="00DF0E2F" w:rsidP="00DF0E2F">
      <w:r>
        <w:t xml:space="preserve">    }</w:t>
      </w:r>
    </w:p>
    <w:p w14:paraId="706CB233" w14:textId="77777777" w:rsidR="00DF0E2F" w:rsidRDefault="00DF0E2F" w:rsidP="00DF0E2F">
      <w:r>
        <w:t xml:space="preserve">    </w:t>
      </w:r>
    </w:p>
    <w:p w14:paraId="14FD3EEC" w14:textId="77777777" w:rsidR="00DF0E2F" w:rsidRDefault="00DF0E2F" w:rsidP="00DF0E2F">
      <w:r>
        <w:t xml:space="preserve">    public static void query10(Connection connection, String in){</w:t>
      </w:r>
    </w:p>
    <w:p w14:paraId="5263A8E4" w14:textId="77777777" w:rsidR="00DF0E2F" w:rsidRDefault="00DF0E2F" w:rsidP="00DF0E2F">
      <w:r>
        <w:t xml:space="preserve">    </w:t>
      </w:r>
      <w:r>
        <w:tab/>
      </w:r>
      <w:r>
        <w:t>try{</w:t>
      </w:r>
    </w:p>
    <w:p w14:paraId="545325C4" w14:textId="77777777" w:rsidR="00DF0E2F" w:rsidRDefault="00DF0E2F" w:rsidP="00DF0E2F">
      <w:r>
        <w:t xml:space="preserve">    </w:t>
      </w:r>
      <w:r>
        <w:tab/>
      </w:r>
      <w:r>
        <w:tab/>
      </w:r>
      <w:r>
        <w:t>CallableStatement stmt = connection.prepareCall("{call QUERY10(?,?)}");</w:t>
      </w:r>
    </w:p>
    <w:p w14:paraId="14DCC279" w14:textId="77777777" w:rsidR="00DF0E2F" w:rsidRDefault="00DF0E2F" w:rsidP="00DF0E2F">
      <w:r>
        <w:t xml:space="preserve">    </w:t>
      </w:r>
      <w:r>
        <w:tab/>
      </w:r>
      <w:r>
        <w:tab/>
      </w:r>
      <w:r>
        <w:t>stmt.setString(1, in);</w:t>
      </w:r>
    </w:p>
    <w:p w14:paraId="741D4F81" w14:textId="77777777" w:rsidR="00DF0E2F" w:rsidRDefault="00DF0E2F" w:rsidP="00DF0E2F">
      <w:r>
        <w:t xml:space="preserve">            stmt.registerOutParameter("total_cost", java.sql.Types.INTEGER);</w:t>
      </w:r>
    </w:p>
    <w:p w14:paraId="238006DE" w14:textId="77777777" w:rsidR="00DF0E2F" w:rsidRDefault="00DF0E2F" w:rsidP="00DF0E2F">
      <w:r>
        <w:tab/>
      </w:r>
      <w:r>
        <w:tab/>
      </w:r>
      <w:r>
        <w:tab/>
      </w:r>
      <w:r>
        <w:t>stmt.execute();</w:t>
      </w:r>
    </w:p>
    <w:p w14:paraId="019447FF" w14:textId="77777777" w:rsidR="00DF0E2F" w:rsidRDefault="00DF0E2F" w:rsidP="00DF0E2F">
      <w:r>
        <w:tab/>
      </w:r>
      <w:r>
        <w:tab/>
      </w:r>
      <w:r>
        <w:tab/>
      </w:r>
      <w:r>
        <w:t>System.out.println("Total Cost of product 3 which repiration requested by "+ in + ":\t" +stmt.getInt("total_cost"));</w:t>
      </w:r>
    </w:p>
    <w:p w14:paraId="309AB0D8" w14:textId="77777777" w:rsidR="00DF0E2F" w:rsidRDefault="00DF0E2F" w:rsidP="00DF0E2F">
      <w:r>
        <w:t xml:space="preserve">    </w:t>
      </w:r>
      <w:r>
        <w:tab/>
      </w:r>
      <w:r>
        <w:t>}catch(Exception e){</w:t>
      </w:r>
    </w:p>
    <w:p w14:paraId="397F1295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System.out.println("Fail to insert data!");</w:t>
      </w:r>
    </w:p>
    <w:p w14:paraId="5AF8A160" w14:textId="77777777" w:rsidR="00DF0E2F" w:rsidRDefault="00DF0E2F" w:rsidP="00DF0E2F">
      <w:r>
        <w:t xml:space="preserve">    </w:t>
      </w:r>
      <w:r>
        <w:tab/>
      </w:r>
      <w:r>
        <w:tab/>
      </w:r>
      <w:r>
        <w:t>e.printStackTrace();</w:t>
      </w:r>
    </w:p>
    <w:p w14:paraId="0F53CDB9" w14:textId="77777777" w:rsidR="00DF0E2F" w:rsidRDefault="00DF0E2F" w:rsidP="00DF0E2F">
      <w:r>
        <w:t xml:space="preserve">    </w:t>
      </w:r>
      <w:r>
        <w:tab/>
      </w:r>
      <w:r>
        <w:t>}</w:t>
      </w:r>
    </w:p>
    <w:p w14:paraId="1D07F0A0" w14:textId="77777777" w:rsidR="00DF0E2F" w:rsidRDefault="00DF0E2F" w:rsidP="00DF0E2F">
      <w:r>
        <w:tab/>
      </w:r>
      <w:r>
        <w:tab/>
      </w:r>
      <w:r>
        <w:t>System.out.println("\n\n\n");</w:t>
      </w:r>
    </w:p>
    <w:p w14:paraId="54A6E95D" w14:textId="77777777" w:rsidR="00DF0E2F" w:rsidRDefault="00DF0E2F" w:rsidP="00DF0E2F">
      <w:r>
        <w:t xml:space="preserve">    }</w:t>
      </w:r>
    </w:p>
    <w:p w14:paraId="22537A51" w14:textId="77777777" w:rsidR="00DF0E2F" w:rsidRDefault="00DF0E2F" w:rsidP="00DF0E2F">
      <w:r>
        <w:t xml:space="preserve">    </w:t>
      </w:r>
    </w:p>
    <w:p w14:paraId="77882D9E" w14:textId="77777777" w:rsidR="00DF0E2F" w:rsidRDefault="00DF0E2F" w:rsidP="00DF0E2F">
      <w:r>
        <w:t xml:space="preserve">    public static void query11(Connection connection, String in){</w:t>
      </w:r>
    </w:p>
    <w:p w14:paraId="3E4B0F71" w14:textId="77777777" w:rsidR="00DF0E2F" w:rsidRDefault="00DF0E2F" w:rsidP="00DF0E2F">
      <w:r>
        <w:t xml:space="preserve">    </w:t>
      </w:r>
      <w:r>
        <w:tab/>
      </w:r>
      <w:r>
        <w:t>try{</w:t>
      </w:r>
    </w:p>
    <w:p w14:paraId="609C446E" w14:textId="77777777" w:rsidR="00DF0E2F" w:rsidRDefault="00DF0E2F" w:rsidP="00DF0E2F">
      <w:r>
        <w:t xml:space="preserve">    </w:t>
      </w:r>
      <w:r>
        <w:tab/>
      </w:r>
      <w:r>
        <w:tab/>
      </w:r>
      <w:r>
        <w:t>CallableStatement stmt = connection.prepareCall("{call QUERY11(?)}");</w:t>
      </w:r>
    </w:p>
    <w:p w14:paraId="65FA1CC1" w14:textId="77777777" w:rsidR="00DF0E2F" w:rsidRDefault="00DF0E2F" w:rsidP="00DF0E2F">
      <w:r>
        <w:t xml:space="preserve">    </w:t>
      </w:r>
      <w:r>
        <w:tab/>
      </w:r>
      <w:r>
        <w:tab/>
      </w:r>
      <w:r>
        <w:t>stmt.setString(1, in);</w:t>
      </w:r>
    </w:p>
    <w:p w14:paraId="472E0E6D" w14:textId="77777777" w:rsidR="00DF0E2F" w:rsidRDefault="00DF0E2F" w:rsidP="00DF0E2F">
      <w:r>
        <w:t xml:space="preserve">    </w:t>
      </w:r>
      <w:r>
        <w:tab/>
      </w:r>
      <w:r>
        <w:tab/>
      </w:r>
      <w:r>
        <w:t>ResultSet rs = stmt.executeQuery();</w:t>
      </w:r>
    </w:p>
    <w:p w14:paraId="4CEC3E2B" w14:textId="77777777" w:rsidR="00DF0E2F" w:rsidRDefault="00DF0E2F" w:rsidP="00DF0E2F">
      <w:r>
        <w:tab/>
      </w:r>
      <w:r>
        <w:t xml:space="preserve">        System.out.format("%s\t\t\t%s\n", "Customer Name", "Adress");</w:t>
      </w:r>
    </w:p>
    <w:p w14:paraId="1E19D7E8" w14:textId="77777777" w:rsidR="00DF0E2F" w:rsidRDefault="00DF0E2F" w:rsidP="00DF0E2F"/>
    <w:p w14:paraId="607CA26A" w14:textId="77777777" w:rsidR="00DF0E2F" w:rsidRDefault="00DF0E2F" w:rsidP="00DF0E2F">
      <w:r>
        <w:tab/>
      </w:r>
      <w:r>
        <w:tab/>
      </w:r>
      <w:r>
        <w:tab/>
      </w:r>
      <w:r>
        <w:t>while (rs.next())</w:t>
      </w:r>
    </w:p>
    <w:p w14:paraId="286FB31F" w14:textId="77777777" w:rsidR="00DF0E2F" w:rsidRDefault="00DF0E2F" w:rsidP="00DF0E2F">
      <w:r>
        <w:tab/>
      </w:r>
      <w:r>
        <w:tab/>
      </w:r>
      <w:r>
        <w:t xml:space="preserve">      {</w:t>
      </w:r>
    </w:p>
    <w:p w14:paraId="60377457" w14:textId="77777777" w:rsidR="00DF0E2F" w:rsidRDefault="00DF0E2F" w:rsidP="00DF0E2F">
      <w:r>
        <w:tab/>
      </w:r>
      <w:r>
        <w:tab/>
      </w:r>
      <w:r>
        <w:t xml:space="preserve">        String cname = rs.getString("cname");</w:t>
      </w:r>
    </w:p>
    <w:p w14:paraId="4A7723C4" w14:textId="77777777" w:rsidR="00DF0E2F" w:rsidRDefault="00DF0E2F" w:rsidP="00DF0E2F">
      <w:r>
        <w:tab/>
      </w:r>
      <w:r>
        <w:tab/>
      </w:r>
      <w:r>
        <w:t xml:space="preserve">        String address = rs.getString("address");</w:t>
      </w:r>
    </w:p>
    <w:p w14:paraId="57A40133" w14:textId="77777777" w:rsidR="00DF0E2F" w:rsidRDefault="00DF0E2F" w:rsidP="00DF0E2F">
      <w:r>
        <w:tab/>
      </w:r>
      <w:r>
        <w:tab/>
      </w:r>
      <w:r>
        <w:t xml:space="preserve">        System.out.format("%s\t\t\t%s\n", cname, address);</w:t>
      </w:r>
    </w:p>
    <w:p w14:paraId="49CEEA0D" w14:textId="77777777" w:rsidR="00DF0E2F" w:rsidRDefault="00DF0E2F" w:rsidP="00DF0E2F"/>
    <w:p w14:paraId="21F5DD79" w14:textId="77777777" w:rsidR="00DF0E2F" w:rsidRDefault="00DF0E2F" w:rsidP="00DF0E2F">
      <w:r>
        <w:tab/>
      </w:r>
      <w:r>
        <w:tab/>
      </w:r>
      <w:r>
        <w:t xml:space="preserve">      }</w:t>
      </w:r>
    </w:p>
    <w:p w14:paraId="703E423F" w14:textId="77777777" w:rsidR="00DF0E2F" w:rsidRDefault="00DF0E2F" w:rsidP="00DF0E2F">
      <w:r>
        <w:t xml:space="preserve">    </w:t>
      </w:r>
      <w:r>
        <w:tab/>
      </w:r>
      <w:r>
        <w:t>}catch(Exception e){</w:t>
      </w:r>
    </w:p>
    <w:p w14:paraId="1F805C2E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System.out.println("Fail to insert data!");</w:t>
      </w:r>
    </w:p>
    <w:p w14:paraId="1A5D1CC4" w14:textId="77777777" w:rsidR="00DF0E2F" w:rsidRDefault="00DF0E2F" w:rsidP="00DF0E2F">
      <w:r>
        <w:t xml:space="preserve">    </w:t>
      </w:r>
      <w:r>
        <w:tab/>
      </w:r>
      <w:r>
        <w:tab/>
      </w:r>
      <w:r>
        <w:t>e.printStackTrace();</w:t>
      </w:r>
    </w:p>
    <w:p w14:paraId="01254CB2" w14:textId="77777777" w:rsidR="00DF0E2F" w:rsidRDefault="00DF0E2F" w:rsidP="00DF0E2F">
      <w:r>
        <w:t xml:space="preserve">    </w:t>
      </w:r>
      <w:r>
        <w:tab/>
      </w:r>
      <w:r>
        <w:t>}</w:t>
      </w:r>
    </w:p>
    <w:p w14:paraId="0EFBF2B4" w14:textId="77777777" w:rsidR="00DF0E2F" w:rsidRDefault="00DF0E2F" w:rsidP="00DF0E2F">
      <w:r>
        <w:tab/>
      </w:r>
      <w:r>
        <w:tab/>
      </w:r>
      <w:r>
        <w:t>System.out.println("\n\n\n");</w:t>
      </w:r>
    </w:p>
    <w:p w14:paraId="729A930B" w14:textId="77777777" w:rsidR="00DF0E2F" w:rsidRDefault="00DF0E2F" w:rsidP="00DF0E2F">
      <w:r>
        <w:t xml:space="preserve">    }</w:t>
      </w:r>
    </w:p>
    <w:p w14:paraId="2F08066B" w14:textId="77777777" w:rsidR="00DF0E2F" w:rsidRDefault="00DF0E2F" w:rsidP="00DF0E2F">
      <w:r>
        <w:t xml:space="preserve">    </w:t>
      </w:r>
    </w:p>
    <w:p w14:paraId="61EB0B04" w14:textId="77777777" w:rsidR="00DF0E2F" w:rsidRDefault="00DF0E2F" w:rsidP="00DF0E2F">
      <w:r>
        <w:t xml:space="preserve">    public static void query12(Connection connection){</w:t>
      </w:r>
    </w:p>
    <w:p w14:paraId="1112719F" w14:textId="77777777" w:rsidR="00DF0E2F" w:rsidRDefault="00DF0E2F" w:rsidP="00DF0E2F">
      <w:r>
        <w:t xml:space="preserve">    </w:t>
      </w:r>
      <w:r>
        <w:tab/>
      </w:r>
      <w:r>
        <w:t>try{</w:t>
      </w:r>
    </w:p>
    <w:p w14:paraId="0B9D9A16" w14:textId="77777777" w:rsidR="00DF0E2F" w:rsidRDefault="00DF0E2F" w:rsidP="00DF0E2F">
      <w:r>
        <w:t xml:space="preserve">    </w:t>
      </w:r>
      <w:r>
        <w:tab/>
      </w:r>
      <w:r>
        <w:tab/>
      </w:r>
      <w:r>
        <w:t>CallableStatement stmt = connection.prepareCall("{call QUERY12(?)}");</w:t>
      </w:r>
    </w:p>
    <w:p w14:paraId="382CEFBF" w14:textId="77777777" w:rsidR="00DF0E2F" w:rsidRDefault="00DF0E2F" w:rsidP="00DF0E2F">
      <w:r>
        <w:t xml:space="preserve">            stmt.registerOutParameter("totaldays", java.sql.Types.INTEGER);</w:t>
      </w:r>
    </w:p>
    <w:p w14:paraId="2EF63D3E" w14:textId="77777777" w:rsidR="00DF0E2F" w:rsidRDefault="00DF0E2F" w:rsidP="00DF0E2F">
      <w:r>
        <w:tab/>
      </w:r>
      <w:r>
        <w:tab/>
      </w:r>
      <w:r>
        <w:tab/>
      </w:r>
      <w:r>
        <w:t>stmt.execute();</w:t>
      </w:r>
    </w:p>
    <w:p w14:paraId="3798389C" w14:textId="77777777" w:rsidR="00DF0E2F" w:rsidRDefault="00DF0E2F" w:rsidP="00DF0E2F">
      <w:r>
        <w:tab/>
      </w:r>
      <w:r>
        <w:tab/>
      </w:r>
      <w:r>
        <w:tab/>
      </w:r>
      <w:r>
        <w:t>System.out.println("Total Lost day: " + "</w:t>
      </w:r>
      <w:r>
        <w:tab/>
      </w:r>
      <w:r>
        <w:tab/>
      </w:r>
      <w:r>
        <w:t>" + stmt.getInt("totaldays"));</w:t>
      </w:r>
    </w:p>
    <w:p w14:paraId="65C07E47" w14:textId="77777777" w:rsidR="00DF0E2F" w:rsidRDefault="00DF0E2F" w:rsidP="00DF0E2F">
      <w:r>
        <w:t xml:space="preserve">    </w:t>
      </w:r>
      <w:r>
        <w:tab/>
      </w:r>
      <w:r>
        <w:t>}catch(Exception e){</w:t>
      </w:r>
    </w:p>
    <w:p w14:paraId="24B9602F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System.out.println("Fail execution!");</w:t>
      </w:r>
    </w:p>
    <w:p w14:paraId="76AB9E3F" w14:textId="77777777" w:rsidR="00DF0E2F" w:rsidRDefault="00DF0E2F" w:rsidP="00DF0E2F">
      <w:r>
        <w:t xml:space="preserve">    </w:t>
      </w:r>
      <w:r>
        <w:tab/>
      </w:r>
      <w:r>
        <w:tab/>
      </w:r>
      <w:r>
        <w:t>e.printStackTrace();</w:t>
      </w:r>
    </w:p>
    <w:p w14:paraId="30E2D96A" w14:textId="77777777" w:rsidR="00DF0E2F" w:rsidRDefault="00DF0E2F" w:rsidP="00DF0E2F">
      <w:r>
        <w:t xml:space="preserve">    </w:t>
      </w:r>
      <w:r>
        <w:tab/>
      </w:r>
      <w:r>
        <w:t>}</w:t>
      </w:r>
    </w:p>
    <w:p w14:paraId="09BB7B2C" w14:textId="77777777" w:rsidR="00DF0E2F" w:rsidRDefault="00DF0E2F" w:rsidP="00DF0E2F">
      <w:r>
        <w:tab/>
      </w:r>
      <w:r>
        <w:tab/>
      </w:r>
      <w:r>
        <w:t>System.out.println("\n\n\n");</w:t>
      </w:r>
    </w:p>
    <w:p w14:paraId="7870FB48" w14:textId="77777777" w:rsidR="00DF0E2F" w:rsidRDefault="00DF0E2F" w:rsidP="00DF0E2F">
      <w:r>
        <w:t xml:space="preserve">    }</w:t>
      </w:r>
    </w:p>
    <w:p w14:paraId="2164F11E" w14:textId="77777777" w:rsidR="00DF0E2F" w:rsidRDefault="00DF0E2F" w:rsidP="00DF0E2F">
      <w:r>
        <w:t xml:space="preserve">    </w:t>
      </w:r>
    </w:p>
    <w:p w14:paraId="3882DE65" w14:textId="77777777" w:rsidR="00DF0E2F" w:rsidRDefault="00DF0E2F" w:rsidP="00DF0E2F">
      <w:r>
        <w:t xml:space="preserve">    public static void query13(Connection connection){</w:t>
      </w:r>
    </w:p>
    <w:p w14:paraId="0F9AA202" w14:textId="77777777" w:rsidR="00DF0E2F" w:rsidRDefault="00DF0E2F" w:rsidP="00DF0E2F">
      <w:r>
        <w:t xml:space="preserve">    </w:t>
      </w:r>
      <w:r>
        <w:tab/>
      </w:r>
      <w:r>
        <w:t>try{</w:t>
      </w:r>
    </w:p>
    <w:p w14:paraId="3A45EDFC" w14:textId="77777777" w:rsidR="00DF0E2F" w:rsidRDefault="00DF0E2F" w:rsidP="00DF0E2F">
      <w:r>
        <w:t xml:space="preserve">    </w:t>
      </w:r>
      <w:r>
        <w:tab/>
      </w:r>
      <w:r>
        <w:tab/>
      </w:r>
      <w:r>
        <w:t>CallableStatement stmt = connection.prepareCall("{call QUERY13()}");</w:t>
      </w:r>
    </w:p>
    <w:p w14:paraId="27C7AC6C" w14:textId="77777777" w:rsidR="00DF0E2F" w:rsidRDefault="00DF0E2F" w:rsidP="00DF0E2F">
      <w:r>
        <w:tab/>
      </w:r>
      <w:r>
        <w:tab/>
      </w:r>
      <w:r>
        <w:tab/>
      </w:r>
      <w:r>
        <w:t>ResultSet rs = stmt.executeQuery();</w:t>
      </w:r>
    </w:p>
    <w:p w14:paraId="322E76D7" w14:textId="77777777" w:rsidR="00DF0E2F" w:rsidRDefault="00DF0E2F" w:rsidP="00DF0E2F">
      <w:r>
        <w:tab/>
      </w:r>
      <w:r>
        <w:t xml:space="preserve">        System.out.format("%s\t\t\t%s\n", "Customer Name", "Adress");</w:t>
      </w:r>
    </w:p>
    <w:p w14:paraId="3B91D426" w14:textId="77777777" w:rsidR="00DF0E2F" w:rsidRDefault="00DF0E2F" w:rsidP="00DF0E2F"/>
    <w:p w14:paraId="64847890" w14:textId="77777777" w:rsidR="00DF0E2F" w:rsidRDefault="00DF0E2F" w:rsidP="00DF0E2F">
      <w:r>
        <w:tab/>
      </w:r>
      <w:r>
        <w:tab/>
      </w:r>
      <w:r>
        <w:tab/>
      </w:r>
      <w:r>
        <w:t>while (rs.next())</w:t>
      </w:r>
    </w:p>
    <w:p w14:paraId="49122672" w14:textId="77777777" w:rsidR="00DF0E2F" w:rsidRDefault="00DF0E2F" w:rsidP="00DF0E2F">
      <w:r>
        <w:tab/>
      </w:r>
      <w:r>
        <w:tab/>
      </w:r>
      <w:r>
        <w:t xml:space="preserve">      {</w:t>
      </w:r>
    </w:p>
    <w:p w14:paraId="5859C019" w14:textId="77777777" w:rsidR="00DF0E2F" w:rsidRDefault="00DF0E2F" w:rsidP="00DF0E2F">
      <w:r>
        <w:tab/>
      </w:r>
      <w:r>
        <w:tab/>
      </w:r>
      <w:r>
        <w:t xml:space="preserve">        String cname = rs.getString("cname");</w:t>
      </w:r>
    </w:p>
    <w:p w14:paraId="062B7360" w14:textId="77777777" w:rsidR="00DF0E2F" w:rsidRDefault="00DF0E2F" w:rsidP="00DF0E2F">
      <w:r>
        <w:tab/>
      </w:r>
      <w:r>
        <w:tab/>
      </w:r>
      <w:r>
        <w:t xml:space="preserve">        String address = rs.getString("address");</w:t>
      </w:r>
    </w:p>
    <w:p w14:paraId="4BF5D9C1" w14:textId="77777777" w:rsidR="00DF0E2F" w:rsidRDefault="00DF0E2F" w:rsidP="00DF0E2F">
      <w:r>
        <w:tab/>
      </w:r>
      <w:r>
        <w:tab/>
      </w:r>
      <w:r>
        <w:t xml:space="preserve">   // print the results</w:t>
      </w:r>
    </w:p>
    <w:p w14:paraId="31AF9D93" w14:textId="77777777" w:rsidR="00DF0E2F" w:rsidRDefault="00DF0E2F" w:rsidP="00DF0E2F">
      <w:r>
        <w:tab/>
      </w:r>
      <w:r>
        <w:tab/>
      </w:r>
      <w:r>
        <w:t xml:space="preserve">        System.out.format("%s\t\t\t%s\n", cname, address);</w:t>
      </w:r>
    </w:p>
    <w:p w14:paraId="393CEFC9" w14:textId="77777777" w:rsidR="00DF0E2F" w:rsidRDefault="00DF0E2F" w:rsidP="00DF0E2F">
      <w:r>
        <w:tab/>
      </w:r>
      <w:r>
        <w:tab/>
      </w:r>
      <w:r>
        <w:t xml:space="preserve">      }</w:t>
      </w:r>
    </w:p>
    <w:p w14:paraId="71C7D49F" w14:textId="77777777" w:rsidR="00DF0E2F" w:rsidRDefault="00DF0E2F" w:rsidP="00DF0E2F">
      <w:r>
        <w:tab/>
      </w:r>
      <w:r>
        <w:tab/>
      </w:r>
      <w:r>
        <w:t xml:space="preserve">    stmt.close();</w:t>
      </w:r>
    </w:p>
    <w:p w14:paraId="1A34D977" w14:textId="77777777" w:rsidR="00DF0E2F" w:rsidRDefault="00DF0E2F" w:rsidP="00DF0E2F">
      <w:r>
        <w:t xml:space="preserve">    </w:t>
      </w:r>
      <w:r>
        <w:tab/>
      </w:r>
      <w:r>
        <w:t>}catch(Exception e){</w:t>
      </w:r>
    </w:p>
    <w:p w14:paraId="78876DE3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System.out.println("Fail to insert data!");</w:t>
      </w:r>
    </w:p>
    <w:p w14:paraId="7E8F9E7D" w14:textId="77777777" w:rsidR="00DF0E2F" w:rsidRDefault="00DF0E2F" w:rsidP="00DF0E2F">
      <w:r>
        <w:t xml:space="preserve">    </w:t>
      </w:r>
      <w:r>
        <w:tab/>
      </w:r>
      <w:r>
        <w:tab/>
      </w:r>
      <w:r>
        <w:t>e.printStackTrace();</w:t>
      </w:r>
    </w:p>
    <w:p w14:paraId="66C01985" w14:textId="77777777" w:rsidR="00DF0E2F" w:rsidRDefault="00DF0E2F" w:rsidP="00DF0E2F">
      <w:r>
        <w:t xml:space="preserve">    </w:t>
      </w:r>
      <w:r>
        <w:tab/>
      </w:r>
      <w:r>
        <w:t>}</w:t>
      </w:r>
    </w:p>
    <w:p w14:paraId="729FE3BF" w14:textId="77777777" w:rsidR="00DF0E2F" w:rsidRDefault="00DF0E2F" w:rsidP="00DF0E2F">
      <w:r>
        <w:tab/>
      </w:r>
      <w:r>
        <w:tab/>
      </w:r>
      <w:r>
        <w:t>System.out.println("\n\n\n");</w:t>
      </w:r>
    </w:p>
    <w:p w14:paraId="7AF10DD2" w14:textId="77777777" w:rsidR="00DF0E2F" w:rsidRDefault="00DF0E2F" w:rsidP="00DF0E2F">
      <w:r>
        <w:t xml:space="preserve">    }</w:t>
      </w:r>
    </w:p>
    <w:p w14:paraId="0CAC1FD0" w14:textId="77777777" w:rsidR="00DF0E2F" w:rsidRDefault="00DF0E2F" w:rsidP="00DF0E2F">
      <w:r>
        <w:t xml:space="preserve">    </w:t>
      </w:r>
    </w:p>
    <w:p w14:paraId="424D1F0B" w14:textId="77777777" w:rsidR="00DF0E2F" w:rsidRDefault="00DF0E2F" w:rsidP="00DF0E2F">
      <w:r>
        <w:t xml:space="preserve">    public static void query14(Connection connection){</w:t>
      </w:r>
    </w:p>
    <w:p w14:paraId="23ACB07B" w14:textId="77777777" w:rsidR="00DF0E2F" w:rsidRDefault="00DF0E2F" w:rsidP="00DF0E2F">
      <w:r>
        <w:t xml:space="preserve">    </w:t>
      </w:r>
      <w:r>
        <w:tab/>
      </w:r>
      <w:r>
        <w:t>try{</w:t>
      </w:r>
    </w:p>
    <w:p w14:paraId="32FB1D1A" w14:textId="77777777" w:rsidR="00DF0E2F" w:rsidRDefault="00DF0E2F" w:rsidP="00DF0E2F">
      <w:r>
        <w:t xml:space="preserve">    </w:t>
      </w:r>
      <w:r>
        <w:tab/>
      </w:r>
      <w:r>
        <w:tab/>
      </w:r>
      <w:r>
        <w:t>CallableStatement stmt = connection.prepareCall("{call QUERY14()}");</w:t>
      </w:r>
    </w:p>
    <w:p w14:paraId="66982DAF" w14:textId="77777777" w:rsidR="00DF0E2F" w:rsidRDefault="00DF0E2F" w:rsidP="00DF0E2F">
      <w:r>
        <w:tab/>
      </w:r>
      <w:r>
        <w:tab/>
      </w:r>
      <w:r>
        <w:tab/>
      </w:r>
      <w:r>
        <w:t>ResultSet rs = stmt.executeQuery();</w:t>
      </w:r>
    </w:p>
    <w:p w14:paraId="771D7819" w14:textId="77777777" w:rsidR="00DF0E2F" w:rsidRDefault="00DF0E2F" w:rsidP="00DF0E2F">
      <w:r>
        <w:tab/>
      </w:r>
      <w:r>
        <w:t xml:space="preserve">        System.out.format("%s\n", "Customer Name");</w:t>
      </w:r>
      <w:r>
        <w:tab/>
      </w:r>
      <w:r>
        <w:tab/>
      </w:r>
      <w:r>
        <w:tab/>
      </w:r>
    </w:p>
    <w:p w14:paraId="40955C01" w14:textId="77777777" w:rsidR="00DF0E2F" w:rsidRDefault="00DF0E2F" w:rsidP="00DF0E2F">
      <w:r>
        <w:tab/>
      </w:r>
      <w:r>
        <w:tab/>
      </w:r>
      <w:r>
        <w:tab/>
      </w:r>
      <w:r>
        <w:t>while (rs.next())</w:t>
      </w:r>
    </w:p>
    <w:p w14:paraId="3CF77532" w14:textId="77777777" w:rsidR="00DF0E2F" w:rsidRDefault="00DF0E2F" w:rsidP="00DF0E2F">
      <w:r>
        <w:tab/>
      </w:r>
      <w:r>
        <w:tab/>
      </w:r>
      <w:r>
        <w:t xml:space="preserve">      {</w:t>
      </w:r>
    </w:p>
    <w:p w14:paraId="7C57C90A" w14:textId="77777777" w:rsidR="00DF0E2F" w:rsidRDefault="00DF0E2F" w:rsidP="00DF0E2F">
      <w:r>
        <w:tab/>
      </w:r>
      <w:r>
        <w:tab/>
      </w:r>
      <w:r>
        <w:t xml:space="preserve">        String cname = rs.getString("cname");</w:t>
      </w:r>
    </w:p>
    <w:p w14:paraId="4EC88895" w14:textId="77777777" w:rsidR="00DF0E2F" w:rsidRDefault="00DF0E2F" w:rsidP="00DF0E2F">
      <w:r>
        <w:tab/>
      </w:r>
      <w:r>
        <w:tab/>
      </w:r>
      <w:r>
        <w:t xml:space="preserve">   // print the results</w:t>
      </w:r>
    </w:p>
    <w:p w14:paraId="7E2C9105" w14:textId="77777777" w:rsidR="00DF0E2F" w:rsidRDefault="00DF0E2F" w:rsidP="00DF0E2F">
      <w:r>
        <w:tab/>
      </w:r>
      <w:r>
        <w:tab/>
      </w:r>
      <w:r>
        <w:t xml:space="preserve">        System.out.format("%s\n", cname);</w:t>
      </w:r>
    </w:p>
    <w:p w14:paraId="0EC4654E" w14:textId="77777777" w:rsidR="00DF0E2F" w:rsidRDefault="00DF0E2F" w:rsidP="00DF0E2F">
      <w:r>
        <w:tab/>
      </w:r>
      <w:r>
        <w:tab/>
      </w:r>
      <w:r>
        <w:t xml:space="preserve">      }</w:t>
      </w:r>
    </w:p>
    <w:p w14:paraId="1F6F17D0" w14:textId="77777777" w:rsidR="00DF0E2F" w:rsidRDefault="00DF0E2F" w:rsidP="00DF0E2F">
      <w:r>
        <w:tab/>
      </w:r>
      <w:r>
        <w:tab/>
      </w:r>
      <w:r>
        <w:tab/>
      </w:r>
    </w:p>
    <w:p w14:paraId="03F13C11" w14:textId="77777777" w:rsidR="00DF0E2F" w:rsidRDefault="00DF0E2F" w:rsidP="00DF0E2F">
      <w:r>
        <w:t xml:space="preserve">    </w:t>
      </w:r>
      <w:r>
        <w:tab/>
      </w:r>
      <w:r>
        <w:t>}catch(Exception e){</w:t>
      </w:r>
    </w:p>
    <w:p w14:paraId="5899FFD0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System.out.println("Fail to insert data!");</w:t>
      </w:r>
    </w:p>
    <w:p w14:paraId="26F7ABC6" w14:textId="77777777" w:rsidR="00DF0E2F" w:rsidRDefault="00DF0E2F" w:rsidP="00DF0E2F">
      <w:r>
        <w:t xml:space="preserve">    </w:t>
      </w:r>
      <w:r>
        <w:tab/>
      </w:r>
      <w:r>
        <w:tab/>
      </w:r>
      <w:r>
        <w:t>e.printStackTrace();</w:t>
      </w:r>
    </w:p>
    <w:p w14:paraId="0685A346" w14:textId="77777777" w:rsidR="00DF0E2F" w:rsidRDefault="00DF0E2F" w:rsidP="00DF0E2F">
      <w:r>
        <w:t xml:space="preserve">    </w:t>
      </w:r>
      <w:r>
        <w:tab/>
      </w:r>
      <w:r>
        <w:t>}</w:t>
      </w:r>
    </w:p>
    <w:p w14:paraId="4FD56DD3" w14:textId="77777777" w:rsidR="00DF0E2F" w:rsidRDefault="00DF0E2F" w:rsidP="00DF0E2F">
      <w:r>
        <w:tab/>
      </w:r>
      <w:r>
        <w:tab/>
      </w:r>
      <w:r>
        <w:t>System.out.println("\n\n\n");</w:t>
      </w:r>
    </w:p>
    <w:p w14:paraId="49E316BC" w14:textId="77777777" w:rsidR="00DF0E2F" w:rsidRDefault="00DF0E2F" w:rsidP="00DF0E2F">
      <w:r>
        <w:t xml:space="preserve">    }</w:t>
      </w:r>
    </w:p>
    <w:p w14:paraId="27EC1765" w14:textId="77777777" w:rsidR="00DF0E2F" w:rsidRDefault="00DF0E2F" w:rsidP="00DF0E2F">
      <w:r>
        <w:t xml:space="preserve">    </w:t>
      </w:r>
    </w:p>
    <w:p w14:paraId="274A4327" w14:textId="77777777" w:rsidR="00DF0E2F" w:rsidRDefault="00DF0E2F" w:rsidP="00DF0E2F">
      <w:r>
        <w:t xml:space="preserve">    public static void query15(Connection connection, String in){</w:t>
      </w:r>
    </w:p>
    <w:p w14:paraId="66FEF141" w14:textId="77777777" w:rsidR="00DF0E2F" w:rsidRDefault="00DF0E2F" w:rsidP="00DF0E2F">
      <w:r>
        <w:t xml:space="preserve">    </w:t>
      </w:r>
      <w:r>
        <w:tab/>
      </w:r>
      <w:r>
        <w:t>try{</w:t>
      </w:r>
    </w:p>
    <w:p w14:paraId="5D7A2C65" w14:textId="77777777" w:rsidR="00DF0E2F" w:rsidRDefault="00DF0E2F" w:rsidP="00DF0E2F">
      <w:r>
        <w:t xml:space="preserve">    </w:t>
      </w:r>
      <w:r>
        <w:tab/>
      </w:r>
      <w:r>
        <w:tab/>
      </w:r>
      <w:r>
        <w:t>CallableStatement stmt = connection.prepareCall("{call QUERY15(?,?)}");</w:t>
      </w:r>
    </w:p>
    <w:p w14:paraId="3305FA1B" w14:textId="77777777" w:rsidR="00DF0E2F" w:rsidRDefault="00DF0E2F" w:rsidP="00DF0E2F">
      <w:r>
        <w:t xml:space="preserve">    </w:t>
      </w:r>
      <w:r>
        <w:tab/>
      </w:r>
      <w:r>
        <w:tab/>
      </w:r>
      <w:r>
        <w:t>stmt.setString(1, in);</w:t>
      </w:r>
    </w:p>
    <w:p w14:paraId="0758A85E" w14:textId="77777777" w:rsidR="00DF0E2F" w:rsidRDefault="00DF0E2F" w:rsidP="00DF0E2F">
      <w:r>
        <w:t xml:space="preserve">            stmt.registerOutParameter("ave_cost", java.sql.Types.INTEGER);</w:t>
      </w:r>
    </w:p>
    <w:p w14:paraId="6F3FC75B" w14:textId="77777777" w:rsidR="00DF0E2F" w:rsidRDefault="00DF0E2F" w:rsidP="00DF0E2F">
      <w:r>
        <w:tab/>
      </w:r>
      <w:r>
        <w:tab/>
      </w:r>
      <w:r>
        <w:tab/>
      </w:r>
      <w:r>
        <w:t>stmt.execute();</w:t>
      </w:r>
    </w:p>
    <w:p w14:paraId="7CCFEA83" w14:textId="77777777" w:rsidR="00DF0E2F" w:rsidRDefault="00DF0E2F" w:rsidP="00DF0E2F">
      <w:r>
        <w:tab/>
      </w:r>
      <w:r>
        <w:tab/>
      </w:r>
      <w:r>
        <w:tab/>
      </w:r>
      <w:r>
        <w:t>System.out.println("AVERAGE COST IN " + in + " is: " + stmt.getInt("ave_cost"));</w:t>
      </w:r>
    </w:p>
    <w:p w14:paraId="4F64988D" w14:textId="77777777" w:rsidR="00DF0E2F" w:rsidRDefault="00DF0E2F" w:rsidP="00DF0E2F">
      <w:r>
        <w:t xml:space="preserve">    </w:t>
      </w:r>
      <w:r>
        <w:tab/>
      </w:r>
      <w:r>
        <w:t>}catch(Exception e){</w:t>
      </w:r>
    </w:p>
    <w:p w14:paraId="613D47E4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System.out.println("Fail to insert data!");</w:t>
      </w:r>
    </w:p>
    <w:p w14:paraId="06FBDA89" w14:textId="77777777" w:rsidR="00DF0E2F" w:rsidRDefault="00DF0E2F" w:rsidP="00DF0E2F">
      <w:r>
        <w:t xml:space="preserve">    </w:t>
      </w:r>
      <w:r>
        <w:tab/>
      </w:r>
      <w:r>
        <w:tab/>
      </w:r>
      <w:r>
        <w:t>e.printStackTrace();</w:t>
      </w:r>
    </w:p>
    <w:p w14:paraId="06FB720B" w14:textId="77777777" w:rsidR="00DF0E2F" w:rsidRDefault="00DF0E2F" w:rsidP="00DF0E2F">
      <w:r>
        <w:t xml:space="preserve">    </w:t>
      </w:r>
      <w:r>
        <w:tab/>
      </w:r>
      <w:r>
        <w:t>}</w:t>
      </w:r>
    </w:p>
    <w:p w14:paraId="7752D347" w14:textId="77777777" w:rsidR="00DF0E2F" w:rsidRDefault="00DF0E2F" w:rsidP="00DF0E2F">
      <w:r>
        <w:tab/>
      </w:r>
      <w:r>
        <w:tab/>
      </w:r>
      <w:r>
        <w:t>System.out.println("\n\n\n");</w:t>
      </w:r>
    </w:p>
    <w:p w14:paraId="3F804F57" w14:textId="77777777" w:rsidR="00DF0E2F" w:rsidRDefault="00DF0E2F" w:rsidP="00DF0E2F">
      <w:r>
        <w:t xml:space="preserve">    }</w:t>
      </w:r>
    </w:p>
    <w:p w14:paraId="3870A2E2" w14:textId="77777777" w:rsidR="00DF0E2F" w:rsidRDefault="00DF0E2F" w:rsidP="00DF0E2F">
      <w:r>
        <w:t xml:space="preserve">    </w:t>
      </w:r>
    </w:p>
    <w:p w14:paraId="54258F9E" w14:textId="77777777" w:rsidR="00DF0E2F" w:rsidRDefault="00DF0E2F" w:rsidP="00DF0E2F">
      <w:r>
        <w:t xml:space="preserve">    public static void query16(Connection connection, String[] arg){</w:t>
      </w:r>
    </w:p>
    <w:p w14:paraId="4003803B" w14:textId="77777777" w:rsidR="00DF0E2F" w:rsidRDefault="00DF0E2F" w:rsidP="00DF0E2F">
      <w:r>
        <w:t xml:space="preserve">    </w:t>
      </w:r>
      <w:r>
        <w:tab/>
      </w:r>
      <w:r>
        <w:t>try{</w:t>
      </w:r>
    </w:p>
    <w:p w14:paraId="615B3D7C" w14:textId="77777777" w:rsidR="00DF0E2F" w:rsidRDefault="00DF0E2F" w:rsidP="00DF0E2F">
      <w:r>
        <w:t xml:space="preserve">    </w:t>
      </w:r>
      <w:r>
        <w:tab/>
      </w:r>
      <w:r>
        <w:tab/>
      </w:r>
      <w:r>
        <w:t>CallableStatement stmt = connection.prepareCall("{call QUERY7(?,?)}");</w:t>
      </w:r>
    </w:p>
    <w:p w14:paraId="0452A706" w14:textId="77777777" w:rsidR="00DF0E2F" w:rsidRDefault="00DF0E2F" w:rsidP="00DF0E2F">
      <w:r>
        <w:t xml:space="preserve">    </w:t>
      </w:r>
      <w:r>
        <w:tab/>
      </w:r>
      <w:r>
        <w:tab/>
      </w:r>
      <w:r>
        <w:t>stmt.setString(1, arg[0]);</w:t>
      </w:r>
    </w:p>
    <w:p w14:paraId="71DE5703" w14:textId="77777777" w:rsidR="00DF0E2F" w:rsidRDefault="00DF0E2F" w:rsidP="00DF0E2F">
      <w:r>
        <w:t xml:space="preserve">    </w:t>
      </w:r>
      <w:r>
        <w:tab/>
      </w:r>
      <w:r>
        <w:tab/>
      </w:r>
      <w:r>
        <w:t>stmt.setString(2, arg[1]);</w:t>
      </w:r>
    </w:p>
    <w:p w14:paraId="79BCF304" w14:textId="77777777" w:rsidR="00DF0E2F" w:rsidRDefault="00DF0E2F" w:rsidP="00DF0E2F">
      <w:r>
        <w:tab/>
      </w:r>
      <w:r>
        <w:tab/>
      </w:r>
      <w:r>
        <w:tab/>
      </w:r>
      <w:r>
        <w:t>stmt.execute();</w:t>
      </w:r>
    </w:p>
    <w:p w14:paraId="60C3D411" w14:textId="77777777" w:rsidR="00DF0E2F" w:rsidRDefault="00DF0E2F" w:rsidP="00DF0E2F">
      <w:r>
        <w:tab/>
      </w:r>
      <w:r>
        <w:tab/>
      </w:r>
      <w:r>
        <w:tab/>
      </w:r>
      <w:r>
        <w:t>System.out.println("Update Sucessfully!");</w:t>
      </w:r>
    </w:p>
    <w:p w14:paraId="53AB7481" w14:textId="77777777" w:rsidR="00DF0E2F" w:rsidRDefault="00DF0E2F" w:rsidP="00DF0E2F">
      <w:r>
        <w:t xml:space="preserve">    </w:t>
      </w:r>
      <w:r>
        <w:tab/>
      </w:r>
      <w:r>
        <w:t>}catch(Exception e){</w:t>
      </w:r>
    </w:p>
    <w:p w14:paraId="73A15B04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System.out.println("Fail to insert data!");</w:t>
      </w:r>
    </w:p>
    <w:p w14:paraId="102DA6B6" w14:textId="77777777" w:rsidR="00DF0E2F" w:rsidRDefault="00DF0E2F" w:rsidP="00DF0E2F">
      <w:r>
        <w:t xml:space="preserve">    </w:t>
      </w:r>
      <w:r>
        <w:tab/>
      </w:r>
      <w:r>
        <w:tab/>
      </w:r>
      <w:r>
        <w:t>e.printStackTrace();</w:t>
      </w:r>
    </w:p>
    <w:p w14:paraId="42614A24" w14:textId="77777777" w:rsidR="00DF0E2F" w:rsidRDefault="00DF0E2F" w:rsidP="00DF0E2F">
      <w:r>
        <w:t xml:space="preserve">    </w:t>
      </w:r>
      <w:r>
        <w:tab/>
      </w:r>
      <w:r>
        <w:t>}</w:t>
      </w:r>
    </w:p>
    <w:p w14:paraId="29661F7F" w14:textId="77777777" w:rsidR="00DF0E2F" w:rsidRDefault="00DF0E2F" w:rsidP="00DF0E2F">
      <w:r>
        <w:tab/>
      </w:r>
      <w:r>
        <w:tab/>
      </w:r>
      <w:r>
        <w:t>System.out.println("\n\n\n");</w:t>
      </w:r>
    </w:p>
    <w:p w14:paraId="4DD30B80" w14:textId="77777777" w:rsidR="00DF0E2F" w:rsidRDefault="00DF0E2F" w:rsidP="00DF0E2F">
      <w:r>
        <w:t xml:space="preserve">    }</w:t>
      </w:r>
    </w:p>
    <w:p w14:paraId="346D0877" w14:textId="77777777" w:rsidR="00DF0E2F" w:rsidRDefault="00DF0E2F" w:rsidP="00DF0E2F">
      <w:r>
        <w:t xml:space="preserve">    </w:t>
      </w:r>
    </w:p>
    <w:p w14:paraId="55EA8456" w14:textId="77777777" w:rsidR="00DF0E2F" w:rsidRDefault="00DF0E2F" w:rsidP="00DF0E2F">
      <w:r>
        <w:t xml:space="preserve">    public static void query17(Connection connection, String[] arg){</w:t>
      </w:r>
    </w:p>
    <w:p w14:paraId="20E3BF8B" w14:textId="77777777" w:rsidR="00DF0E2F" w:rsidRDefault="00DF0E2F" w:rsidP="00DF0E2F">
      <w:r>
        <w:t xml:space="preserve">    </w:t>
      </w:r>
      <w:r>
        <w:tab/>
      </w:r>
      <w:r>
        <w:t>try{</w:t>
      </w:r>
    </w:p>
    <w:p w14:paraId="5C380B57" w14:textId="77777777" w:rsidR="00DF0E2F" w:rsidRDefault="00DF0E2F" w:rsidP="00DF0E2F">
      <w:r>
        <w:t xml:space="preserve">    </w:t>
      </w:r>
      <w:r>
        <w:tab/>
      </w:r>
      <w:r>
        <w:tab/>
      </w:r>
      <w:r>
        <w:t>CallableStatement stmt = connection.prepareCall("{call QUERY17(?,?)}");</w:t>
      </w:r>
    </w:p>
    <w:p w14:paraId="6D17EC42" w14:textId="77777777" w:rsidR="00DF0E2F" w:rsidRDefault="00DF0E2F" w:rsidP="00DF0E2F">
      <w:r>
        <w:t xml:space="preserve">    </w:t>
      </w:r>
      <w:r>
        <w:tab/>
      </w:r>
      <w:r>
        <w:tab/>
      </w:r>
      <w:r>
        <w:t>stmt.setString(1, arg[0]);</w:t>
      </w:r>
    </w:p>
    <w:p w14:paraId="49CF9025" w14:textId="77777777" w:rsidR="00DF0E2F" w:rsidRDefault="00DF0E2F" w:rsidP="00DF0E2F">
      <w:r>
        <w:t xml:space="preserve">    </w:t>
      </w:r>
      <w:r>
        <w:tab/>
      </w:r>
      <w:r>
        <w:tab/>
      </w:r>
      <w:r>
        <w:t>stmt.setString(2, arg[1]);</w:t>
      </w:r>
    </w:p>
    <w:p w14:paraId="3AD9B222" w14:textId="77777777" w:rsidR="00DF0E2F" w:rsidRDefault="00DF0E2F" w:rsidP="00DF0E2F">
      <w:r>
        <w:t xml:space="preserve">    </w:t>
      </w:r>
      <w:r>
        <w:tab/>
      </w:r>
      <w:r>
        <w:tab/>
      </w:r>
      <w:r>
        <w:t>stmt.execute();</w:t>
      </w:r>
    </w:p>
    <w:p w14:paraId="4C93A242" w14:textId="77777777" w:rsidR="00DF0E2F" w:rsidRDefault="00DF0E2F" w:rsidP="00DF0E2F">
      <w:r>
        <w:t xml:space="preserve">    </w:t>
      </w:r>
      <w:r>
        <w:tab/>
      </w:r>
      <w:r>
        <w:tab/>
      </w:r>
    </w:p>
    <w:p w14:paraId="56C4AAFF" w14:textId="77777777" w:rsidR="00DF0E2F" w:rsidRDefault="00DF0E2F" w:rsidP="00DF0E2F">
      <w:r>
        <w:tab/>
      </w:r>
      <w:r>
        <w:tab/>
      </w:r>
      <w:r>
        <w:tab/>
      </w:r>
      <w:r>
        <w:t>System.out.println("Executed Sucessfully!");</w:t>
      </w:r>
    </w:p>
    <w:p w14:paraId="51E0DD7D" w14:textId="77777777" w:rsidR="00DF0E2F" w:rsidRDefault="00DF0E2F" w:rsidP="00DF0E2F">
      <w:r>
        <w:t xml:space="preserve">    </w:t>
      </w:r>
      <w:r>
        <w:tab/>
      </w:r>
      <w:r>
        <w:t>}catch(Exception e){</w:t>
      </w:r>
    </w:p>
    <w:p w14:paraId="3A9DF0FB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System.out.println("Fail to insert data!");</w:t>
      </w:r>
    </w:p>
    <w:p w14:paraId="5832AE97" w14:textId="77777777" w:rsidR="00DF0E2F" w:rsidRDefault="00DF0E2F" w:rsidP="00DF0E2F">
      <w:r>
        <w:t xml:space="preserve">    </w:t>
      </w:r>
      <w:r>
        <w:tab/>
      </w:r>
      <w:r>
        <w:tab/>
      </w:r>
      <w:r>
        <w:t>e.printStackTrace();</w:t>
      </w:r>
    </w:p>
    <w:p w14:paraId="2B60B5CB" w14:textId="77777777" w:rsidR="00DF0E2F" w:rsidRDefault="00DF0E2F" w:rsidP="00DF0E2F">
      <w:r>
        <w:t xml:space="preserve">    </w:t>
      </w:r>
      <w:r>
        <w:tab/>
      </w:r>
      <w:r>
        <w:t>}</w:t>
      </w:r>
    </w:p>
    <w:p w14:paraId="382AE58B" w14:textId="77777777" w:rsidR="00DF0E2F" w:rsidRDefault="00DF0E2F" w:rsidP="00DF0E2F">
      <w:r>
        <w:tab/>
      </w:r>
      <w:r>
        <w:tab/>
      </w:r>
      <w:r>
        <w:t>System.out.println("\n\n\n");</w:t>
      </w:r>
    </w:p>
    <w:p w14:paraId="60B4D332" w14:textId="77777777" w:rsidR="00DF0E2F" w:rsidRDefault="00DF0E2F" w:rsidP="00DF0E2F">
      <w:r>
        <w:t xml:space="preserve">    }</w:t>
      </w:r>
    </w:p>
    <w:p w14:paraId="14170CDE" w14:textId="77777777" w:rsidR="00DF0E2F" w:rsidRDefault="00DF0E2F" w:rsidP="00DF0E2F">
      <w:r>
        <w:t xml:space="preserve">    </w:t>
      </w:r>
    </w:p>
    <w:p w14:paraId="5355631C" w14:textId="77777777" w:rsidR="00DF0E2F" w:rsidRDefault="00DF0E2F" w:rsidP="00DF0E2F">
      <w:r>
        <w:t xml:space="preserve">    public static void query18(Connection connection, String in){</w:t>
      </w:r>
    </w:p>
    <w:p w14:paraId="0DC8076F" w14:textId="77777777" w:rsidR="00DF0E2F" w:rsidRDefault="00DF0E2F" w:rsidP="00DF0E2F">
      <w:r>
        <w:t xml:space="preserve">    </w:t>
      </w:r>
      <w:r>
        <w:tab/>
      </w:r>
      <w:r>
        <w:t>try{</w:t>
      </w:r>
    </w:p>
    <w:p w14:paraId="4DD1F422" w14:textId="77777777" w:rsidR="00DF0E2F" w:rsidRDefault="00DF0E2F" w:rsidP="00DF0E2F">
      <w:r>
        <w:t xml:space="preserve">    </w:t>
      </w:r>
      <w:r>
        <w:tab/>
      </w:r>
      <w:r>
        <w:tab/>
      </w:r>
      <w:r>
        <w:t>CallableStatement stmt = connection.prepareCall("{call QUERY3(?,?,?)}");</w:t>
      </w:r>
    </w:p>
    <w:p w14:paraId="0A8F88C8" w14:textId="77777777" w:rsidR="00DF0E2F" w:rsidRDefault="00DF0E2F" w:rsidP="00DF0E2F">
      <w:r>
        <w:t xml:space="preserve">    </w:t>
      </w:r>
      <w:r>
        <w:tab/>
      </w:r>
      <w:r>
        <w:tab/>
      </w:r>
      <w:r>
        <w:t>CSVReader reader = null;</w:t>
      </w:r>
    </w:p>
    <w:p w14:paraId="3F7F1E9F" w14:textId="77777777" w:rsidR="00DF0E2F" w:rsidRDefault="00DF0E2F" w:rsidP="00DF0E2F">
      <w:r>
        <w:t xml:space="preserve">    </w:t>
      </w:r>
      <w:r>
        <w:tab/>
      </w:r>
      <w:r>
        <w:tab/>
      </w:r>
      <w:r>
        <w:t>reader = new CSVReader(new FileReader(in));</w:t>
      </w:r>
    </w:p>
    <w:p w14:paraId="0AC69BEC" w14:textId="77777777" w:rsidR="00DF0E2F" w:rsidRDefault="00DF0E2F" w:rsidP="00DF0E2F">
      <w:r>
        <w:t xml:space="preserve">    </w:t>
      </w:r>
      <w:r>
        <w:tab/>
      </w:r>
      <w:r>
        <w:tab/>
      </w:r>
      <w:r>
        <w:t>String[] agrs;</w:t>
      </w:r>
    </w:p>
    <w:p w14:paraId="00585E44" w14:textId="77777777" w:rsidR="00DF0E2F" w:rsidRDefault="00DF0E2F" w:rsidP="00DF0E2F">
      <w:r>
        <w:t xml:space="preserve">    </w:t>
      </w:r>
      <w:r>
        <w:tab/>
      </w:r>
      <w:r>
        <w:tab/>
      </w:r>
      <w:r>
        <w:t>int lineNum = 0;</w:t>
      </w:r>
    </w:p>
    <w:p w14:paraId="59250CA6" w14:textId="77777777" w:rsidR="00DF0E2F" w:rsidRDefault="00DF0E2F" w:rsidP="00DF0E2F">
      <w:r>
        <w:t xml:space="preserve">            try {</w:t>
      </w:r>
    </w:p>
    <w:p w14:paraId="7D63341D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while ((agrs = reader.readNext()) != null) {</w:t>
      </w:r>
    </w:p>
    <w:p w14:paraId="61D335C4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ab/>
      </w:r>
      <w:r>
        <w:t>lineNum++;</w:t>
      </w:r>
    </w:p>
    <w:p w14:paraId="7EC29C81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ab/>
      </w:r>
      <w:r>
        <w:t>stmt.setString(1, agrs[0]);</w:t>
      </w:r>
    </w:p>
    <w:p w14:paraId="0AFB0E2E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ab/>
      </w:r>
      <w:r>
        <w:t>stmt.setString(2, agrs[1]);</w:t>
      </w:r>
    </w:p>
    <w:p w14:paraId="5C5BC45D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ab/>
      </w:r>
      <w:r>
        <w:t>stmt.setString(3, agrs[2]);</w:t>
      </w:r>
    </w:p>
    <w:p w14:paraId="478912D4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ab/>
      </w:r>
      <w:r>
        <w:t>stmt.addBatch();</w:t>
      </w:r>
    </w:p>
    <w:p w14:paraId="70A43032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}</w:t>
      </w:r>
    </w:p>
    <w:p w14:paraId="65D9DE8E" w14:textId="77777777" w:rsidR="00DF0E2F" w:rsidRDefault="00DF0E2F" w:rsidP="00DF0E2F">
      <w:r>
        <w:tab/>
      </w:r>
      <w:r>
        <w:tab/>
      </w:r>
      <w:r>
        <w:tab/>
      </w:r>
      <w:r>
        <w:t>} catch (NumberFormatException e1) {</w:t>
      </w:r>
    </w:p>
    <w:p w14:paraId="723BD91B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e1.printStackTrace();</w:t>
      </w:r>
    </w:p>
    <w:p w14:paraId="7D04D3BF" w14:textId="77777777" w:rsidR="00DF0E2F" w:rsidRDefault="00DF0E2F" w:rsidP="00DF0E2F">
      <w:r>
        <w:tab/>
      </w:r>
      <w:r>
        <w:tab/>
      </w:r>
      <w:r>
        <w:tab/>
      </w:r>
      <w:r>
        <w:t>} catch (IOException e1) {</w:t>
      </w:r>
    </w:p>
    <w:p w14:paraId="3D3C38CD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>e1.printStackTrace();</w:t>
      </w:r>
    </w:p>
    <w:p w14:paraId="4A5BF866" w14:textId="77777777" w:rsidR="00DF0E2F" w:rsidRDefault="00DF0E2F" w:rsidP="00DF0E2F">
      <w:r>
        <w:tab/>
      </w:r>
      <w:r>
        <w:tab/>
      </w:r>
      <w:r>
        <w:tab/>
      </w:r>
      <w:r>
        <w:t xml:space="preserve">}    </w:t>
      </w:r>
    </w:p>
    <w:p w14:paraId="4555386C" w14:textId="77777777" w:rsidR="00DF0E2F" w:rsidRDefault="00DF0E2F" w:rsidP="00DF0E2F"/>
    <w:p w14:paraId="71625921" w14:textId="77777777" w:rsidR="00DF0E2F" w:rsidRDefault="00DF0E2F" w:rsidP="00DF0E2F">
      <w:r>
        <w:t xml:space="preserve">            int[] numRecords = new int[lineNum];</w:t>
      </w:r>
    </w:p>
    <w:p w14:paraId="65023548" w14:textId="77777777" w:rsidR="00DF0E2F" w:rsidRDefault="00DF0E2F" w:rsidP="00DF0E2F">
      <w:r>
        <w:t xml:space="preserve">            try {</w:t>
      </w:r>
    </w:p>
    <w:p w14:paraId="20C2F362" w14:textId="77777777" w:rsidR="00DF0E2F" w:rsidRDefault="00DF0E2F" w:rsidP="00DF0E2F">
      <w:r>
        <w:t xml:space="preserve">            </w:t>
      </w:r>
      <w:r>
        <w:tab/>
      </w:r>
      <w:r>
        <w:t>numRecords = stmt.executeBatch();</w:t>
      </w:r>
    </w:p>
    <w:p w14:paraId="71FFC37A" w14:textId="77777777" w:rsidR="00DF0E2F" w:rsidRDefault="00DF0E2F" w:rsidP="00DF0E2F">
      <w:r>
        <w:t xml:space="preserve">            } catch(BatchUpdateException e) {</w:t>
      </w:r>
    </w:p>
    <w:p w14:paraId="7BFB0718" w14:textId="77777777" w:rsidR="00DF0E2F" w:rsidRDefault="00DF0E2F" w:rsidP="00DF0E2F">
      <w:r>
        <w:t xml:space="preserve">            </w:t>
      </w:r>
      <w:r>
        <w:tab/>
      </w:r>
      <w:r>
        <w:t>numRecords = e.getUpdateCounts();</w:t>
      </w:r>
    </w:p>
    <w:p w14:paraId="684C1396" w14:textId="77777777" w:rsidR="00DF0E2F" w:rsidRDefault="00DF0E2F" w:rsidP="00DF0E2F">
      <w:r>
        <w:t xml:space="preserve">            </w:t>
      </w:r>
      <w:r>
        <w:tab/>
      </w:r>
      <w:r>
        <w:t>System.out.println("(ERROR) INSERTION exception: " + e.getMessage());</w:t>
      </w:r>
    </w:p>
    <w:p w14:paraId="499842AD" w14:textId="77777777" w:rsidR="00DF0E2F" w:rsidRDefault="00DF0E2F" w:rsidP="00DF0E2F">
      <w:r>
        <w:t xml:space="preserve">            }</w:t>
      </w:r>
    </w:p>
    <w:p w14:paraId="7142B0E0" w14:textId="77777777" w:rsidR="00DF0E2F" w:rsidRDefault="00DF0E2F" w:rsidP="00DF0E2F">
      <w:r>
        <w:tab/>
      </w:r>
      <w:r>
        <w:tab/>
      </w:r>
      <w:r>
        <w:tab/>
      </w:r>
      <w:r>
        <w:t>reader.close();</w:t>
      </w:r>
    </w:p>
    <w:p w14:paraId="26886CE6" w14:textId="77777777" w:rsidR="00DF0E2F" w:rsidRDefault="00DF0E2F" w:rsidP="00DF0E2F"/>
    <w:p w14:paraId="5AC68034" w14:textId="77777777" w:rsidR="00DF0E2F" w:rsidRDefault="00DF0E2F" w:rsidP="00DF0E2F">
      <w:r>
        <w:t xml:space="preserve">    </w:t>
      </w:r>
      <w:r>
        <w:tab/>
      </w:r>
      <w:r>
        <w:t>}catch(Exception e){</w:t>
      </w:r>
    </w:p>
    <w:p w14:paraId="0C314421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System.out.println("Fail to insert data!");</w:t>
      </w:r>
    </w:p>
    <w:p w14:paraId="590F556B" w14:textId="77777777" w:rsidR="00DF0E2F" w:rsidRDefault="00DF0E2F" w:rsidP="00DF0E2F">
      <w:r>
        <w:t xml:space="preserve">    </w:t>
      </w:r>
      <w:r>
        <w:tab/>
      </w:r>
      <w:r>
        <w:tab/>
      </w:r>
      <w:r>
        <w:t>e.printStackTrace();</w:t>
      </w:r>
    </w:p>
    <w:p w14:paraId="3C4CC2E3" w14:textId="77777777" w:rsidR="00DF0E2F" w:rsidRDefault="00DF0E2F" w:rsidP="00DF0E2F">
      <w:r>
        <w:t xml:space="preserve">    </w:t>
      </w:r>
      <w:r>
        <w:tab/>
      </w:r>
      <w:r>
        <w:t>}</w:t>
      </w:r>
    </w:p>
    <w:p w14:paraId="67DD5036" w14:textId="77777777" w:rsidR="00DF0E2F" w:rsidRDefault="00DF0E2F" w:rsidP="00DF0E2F">
      <w:r>
        <w:t xml:space="preserve">    </w:t>
      </w:r>
      <w:r>
        <w:tab/>
      </w:r>
      <w:r>
        <w:t>System.out.println("\n\n\n");</w:t>
      </w:r>
    </w:p>
    <w:p w14:paraId="305B07FA" w14:textId="77777777" w:rsidR="00DF0E2F" w:rsidRDefault="00DF0E2F" w:rsidP="00DF0E2F">
      <w:r>
        <w:t xml:space="preserve">    }</w:t>
      </w:r>
    </w:p>
    <w:p w14:paraId="2F4DCBED" w14:textId="77777777" w:rsidR="00DF0E2F" w:rsidRDefault="00DF0E2F" w:rsidP="00DF0E2F"/>
    <w:p w14:paraId="56950F39" w14:textId="77777777" w:rsidR="00DF0E2F" w:rsidRDefault="00DF0E2F" w:rsidP="00DF0E2F">
      <w:r>
        <w:t xml:space="preserve">    </w:t>
      </w:r>
    </w:p>
    <w:p w14:paraId="2F75EC87" w14:textId="77777777" w:rsidR="00DF0E2F" w:rsidRDefault="00DF0E2F" w:rsidP="00DF0E2F">
      <w:r>
        <w:t xml:space="preserve">    public static void query19(Connection connection, String out){</w:t>
      </w:r>
    </w:p>
    <w:p w14:paraId="59FFC352" w14:textId="77777777" w:rsidR="00DF0E2F" w:rsidRDefault="00DF0E2F" w:rsidP="00DF0E2F">
      <w:r>
        <w:t xml:space="preserve">    </w:t>
      </w:r>
      <w:r>
        <w:tab/>
      </w:r>
      <w:r>
        <w:t>try{</w:t>
      </w:r>
    </w:p>
    <w:p w14:paraId="43F4F72E" w14:textId="77777777" w:rsidR="00DF0E2F" w:rsidRDefault="00DF0E2F" w:rsidP="00DF0E2F">
      <w:r>
        <w:t xml:space="preserve">            CallableStatement stmt = connection.prepareCall("{call QUERY19()}");</w:t>
      </w:r>
    </w:p>
    <w:p w14:paraId="27BB8A1C" w14:textId="77777777" w:rsidR="00DF0E2F" w:rsidRDefault="00DF0E2F" w:rsidP="00DF0E2F">
      <w:r>
        <w:t xml:space="preserve">            CSVWriter writer = new CSVWriter(new FileWriter(out));</w:t>
      </w:r>
    </w:p>
    <w:p w14:paraId="60AE2B50" w14:textId="77777777" w:rsidR="00DF0E2F" w:rsidRDefault="00DF0E2F" w:rsidP="00DF0E2F">
      <w:r>
        <w:tab/>
      </w:r>
      <w:r>
        <w:tab/>
      </w:r>
      <w:r>
        <w:tab/>
      </w:r>
      <w:r>
        <w:t>ResultSet rs = stmt.executeQuery();</w:t>
      </w:r>
    </w:p>
    <w:p w14:paraId="14C07F6C" w14:textId="77777777" w:rsidR="00DF0E2F" w:rsidRDefault="00DF0E2F" w:rsidP="00DF0E2F">
      <w:r>
        <w:tab/>
      </w:r>
      <w:r>
        <w:tab/>
      </w:r>
      <w:r>
        <w:tab/>
      </w:r>
      <w:r>
        <w:t>String in[] = new String[2];</w:t>
      </w:r>
    </w:p>
    <w:p w14:paraId="37E5002B" w14:textId="77777777" w:rsidR="00DF0E2F" w:rsidRDefault="00DF0E2F" w:rsidP="00DF0E2F">
      <w:r>
        <w:tab/>
      </w:r>
      <w:r>
        <w:tab/>
      </w:r>
      <w:r>
        <w:tab/>
      </w:r>
      <w:r>
        <w:t>while (rs.next()){</w:t>
      </w:r>
    </w:p>
    <w:p w14:paraId="6744325B" w14:textId="77777777" w:rsidR="00DF0E2F" w:rsidRDefault="00DF0E2F" w:rsidP="00DF0E2F">
      <w:r>
        <w:tab/>
      </w:r>
      <w:r>
        <w:tab/>
      </w:r>
      <w:r>
        <w:t xml:space="preserve">        in[0] = rs.getString("cname");</w:t>
      </w:r>
    </w:p>
    <w:p w14:paraId="3E4CCADD" w14:textId="77777777" w:rsidR="00DF0E2F" w:rsidRDefault="00DF0E2F" w:rsidP="00DF0E2F">
      <w:r>
        <w:tab/>
      </w:r>
      <w:r>
        <w:tab/>
      </w:r>
      <w:r>
        <w:t xml:space="preserve">        in[1] = rs.getString("address");</w:t>
      </w:r>
    </w:p>
    <w:p w14:paraId="230F5927" w14:textId="77777777" w:rsidR="00DF0E2F" w:rsidRDefault="00DF0E2F" w:rsidP="00DF0E2F">
      <w:r>
        <w:tab/>
      </w:r>
      <w:r>
        <w:tab/>
      </w:r>
      <w:r>
        <w:t xml:space="preserve">        writer.writeNext(in);</w:t>
      </w:r>
      <w:r>
        <w:tab/>
      </w:r>
      <w:r>
        <w:tab/>
      </w:r>
      <w:r>
        <w:t xml:space="preserve">      </w:t>
      </w:r>
    </w:p>
    <w:p w14:paraId="1EDBF0FB" w14:textId="77777777" w:rsidR="00DF0E2F" w:rsidRDefault="00DF0E2F" w:rsidP="00DF0E2F">
      <w:r>
        <w:tab/>
      </w:r>
      <w:r>
        <w:tab/>
      </w:r>
      <w:r>
        <w:t xml:space="preserve">      }</w:t>
      </w:r>
    </w:p>
    <w:p w14:paraId="76B88F6B" w14:textId="77777777" w:rsidR="00DF0E2F" w:rsidRDefault="00DF0E2F" w:rsidP="00DF0E2F">
      <w:r>
        <w:tab/>
      </w:r>
      <w:r>
        <w:tab/>
      </w:r>
      <w:r>
        <w:tab/>
      </w:r>
      <w:r>
        <w:t>writer.close();</w:t>
      </w:r>
    </w:p>
    <w:p w14:paraId="2162EB97" w14:textId="77777777" w:rsidR="00DF0E2F" w:rsidRDefault="00DF0E2F" w:rsidP="00DF0E2F">
      <w:r>
        <w:t xml:space="preserve">    </w:t>
      </w:r>
      <w:r>
        <w:tab/>
      </w:r>
      <w:r>
        <w:t>}catch(Exception e){</w:t>
      </w:r>
    </w:p>
    <w:p w14:paraId="6AF4D319" w14:textId="77777777" w:rsidR="00DF0E2F" w:rsidRDefault="00DF0E2F" w:rsidP="00DF0E2F">
      <w:r>
        <w:t xml:space="preserve">    </w:t>
      </w:r>
      <w:r>
        <w:tab/>
      </w:r>
      <w:r>
        <w:tab/>
      </w:r>
      <w:r>
        <w:t>System.out.println("Fail to insert data!");</w:t>
      </w:r>
    </w:p>
    <w:p w14:paraId="4D535EB7" w14:textId="77777777" w:rsidR="00DF0E2F" w:rsidRDefault="00DF0E2F" w:rsidP="00DF0E2F">
      <w:r>
        <w:t xml:space="preserve">    </w:t>
      </w:r>
      <w:r>
        <w:tab/>
      </w:r>
      <w:r>
        <w:tab/>
      </w:r>
      <w:r>
        <w:t>e.printStackTrace();</w:t>
      </w:r>
    </w:p>
    <w:p w14:paraId="12657D68" w14:textId="77777777" w:rsidR="00DF0E2F" w:rsidRDefault="00DF0E2F" w:rsidP="00DF0E2F">
      <w:r>
        <w:t xml:space="preserve">    </w:t>
      </w:r>
      <w:r>
        <w:tab/>
      </w:r>
      <w:r>
        <w:t>}</w:t>
      </w:r>
    </w:p>
    <w:p w14:paraId="5A88B9F9" w14:textId="77777777" w:rsidR="00DF0E2F" w:rsidRDefault="00DF0E2F" w:rsidP="00DF0E2F">
      <w:r>
        <w:tab/>
      </w:r>
      <w:r>
        <w:tab/>
      </w:r>
      <w:r>
        <w:t>System.out.println("\n\n\n");</w:t>
      </w:r>
    </w:p>
    <w:p w14:paraId="4A537254" w14:textId="77777777" w:rsidR="00DF0E2F" w:rsidRDefault="00DF0E2F" w:rsidP="00DF0E2F">
      <w:r>
        <w:t xml:space="preserve">    }</w:t>
      </w:r>
    </w:p>
    <w:p w14:paraId="7E55D76E" w14:textId="77777777" w:rsidR="00DF0E2F" w:rsidRDefault="00DF0E2F" w:rsidP="00DF0E2F">
      <w:r>
        <w:t xml:space="preserve">    </w:t>
      </w:r>
    </w:p>
    <w:p w14:paraId="38F83A82" w14:textId="3E368BC6" w:rsidR="00DF0E2F" w:rsidRPr="00DF0E2F" w:rsidRDefault="00DF0E2F" w:rsidP="00DF0E2F">
      <w:r>
        <w:t>}</w:t>
      </w:r>
    </w:p>
    <w:p w14:paraId="3868A5B6" w14:textId="21AA0FC2" w:rsidR="00864403" w:rsidRDefault="00864403" w:rsidP="00864403"/>
    <w:p w14:paraId="142B5ABF" w14:textId="5E451FFC" w:rsidR="00864403" w:rsidRDefault="00864403" w:rsidP="00864403"/>
    <w:p w14:paraId="1CE8F525" w14:textId="301143D1" w:rsidR="00864403" w:rsidRDefault="00864403" w:rsidP="00864403"/>
    <w:p w14:paraId="21636552" w14:textId="7D32BDB2" w:rsidR="00864403" w:rsidRDefault="00864403" w:rsidP="00864403"/>
    <w:p w14:paraId="1EA45DBC" w14:textId="22ACC9BE" w:rsidR="00864403" w:rsidRDefault="00864403" w:rsidP="00864403"/>
    <w:p w14:paraId="59C44CB2" w14:textId="5ABF3E3A" w:rsidR="00864403" w:rsidRDefault="00864403" w:rsidP="00864403"/>
    <w:p w14:paraId="75C310AE" w14:textId="5763ECB4" w:rsidR="00864403" w:rsidRDefault="00864403" w:rsidP="00864403"/>
    <w:p w14:paraId="2F7C9B38" w14:textId="5A5B8769" w:rsidR="00864403" w:rsidRDefault="00864403" w:rsidP="00864403"/>
    <w:p w14:paraId="0466BFB5" w14:textId="74D54031" w:rsidR="00864403" w:rsidRDefault="00864403" w:rsidP="00864403"/>
    <w:p w14:paraId="340C95E8" w14:textId="61DFB3BB" w:rsidR="00864403" w:rsidRDefault="00864403" w:rsidP="00864403"/>
    <w:p w14:paraId="5DFEED97" w14:textId="17ED9FD6" w:rsidR="00864403" w:rsidRDefault="00864403" w:rsidP="00864403"/>
    <w:p w14:paraId="12199063" w14:textId="79C4EFEA" w:rsidR="00864403" w:rsidRDefault="00864403" w:rsidP="00864403"/>
    <w:p w14:paraId="1334EEEE" w14:textId="70BECAF1" w:rsidR="00864403" w:rsidRDefault="00864403" w:rsidP="00864403"/>
    <w:p w14:paraId="627C7F60" w14:textId="5D2F8195" w:rsidR="00864403" w:rsidRDefault="00864403" w:rsidP="00864403"/>
    <w:p w14:paraId="7573ADD3" w14:textId="364183D0" w:rsidR="00864403" w:rsidRDefault="00864403" w:rsidP="00864403">
      <w:pPr>
        <w:pStyle w:val="Heading1"/>
      </w:pPr>
      <w:bookmarkStart w:id="19" w:name="_Toc530395216"/>
      <w:r w:rsidRPr="00864403">
        <w:t>Task 6. Java program Executio</w:t>
      </w:r>
      <w:r>
        <w:t>n</w:t>
      </w:r>
      <w:bookmarkEnd w:id="19"/>
    </w:p>
    <w:p w14:paraId="0A6AA40C" w14:textId="12C13F6E" w:rsidR="00864403" w:rsidRDefault="00864403" w:rsidP="00864403">
      <w:pPr>
        <w:pStyle w:val="Heading2"/>
      </w:pPr>
      <w:bookmarkStart w:id="20" w:name="_Toc530395217"/>
      <w:r w:rsidRPr="00864403">
        <w:t>6.1. Script file showing the testing of query 1</w:t>
      </w:r>
      <w:bookmarkEnd w:id="20"/>
    </w:p>
    <w:p w14:paraId="1AAB0CD2" w14:textId="732A8DA1" w:rsidR="00864403" w:rsidRDefault="006C025A" w:rsidP="00864403">
      <w:r>
        <w:rPr>
          <w:noProof/>
        </w:rPr>
        <w:drawing>
          <wp:inline distT="0" distB="0" distL="0" distR="0" wp14:anchorId="703904D3" wp14:editId="5D11139E">
            <wp:extent cx="5943600" cy="3673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365F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1F4BAD62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35475E65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employee: 1. Technical, 2. Quality Controller, 3. Worker(Producer)</w:t>
      </w:r>
    </w:p>
    <w:p w14:paraId="0DFD21B6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4302EE80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Technical name, adress, dgree, technical position</w:t>
      </w:r>
    </w:p>
    <w:p w14:paraId="628484DB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technical1, norman, BS, CS-sql</w:t>
      </w:r>
    </w:p>
    <w:p w14:paraId="10E9B607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70F8F6AB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1A1BECF1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3C5DA5E7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employee: 1. Technical, 2. Quality Controller, 3. Worker(Producer)</w:t>
      </w:r>
    </w:p>
    <w:p w14:paraId="6FB26C47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2AF0C612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Technical name, adress, dgree, technical position</w:t>
      </w:r>
    </w:p>
    <w:p w14:paraId="71EB7821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technical2, okc, BS, CS-sql</w:t>
      </w:r>
    </w:p>
    <w:p w14:paraId="716C70CA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682FD750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0E64017D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2D99E1B1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employee: 1. Technical, 2. Quality Controller, 3. Worker(Producer)</w:t>
      </w:r>
    </w:p>
    <w:p w14:paraId="03740F82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1683974A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Technical name, adress, dgree, technical position</w:t>
      </w:r>
    </w:p>
    <w:p w14:paraId="514FBA0A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technical3, norman, BS, CS-sql</w:t>
      </w:r>
    </w:p>
    <w:p w14:paraId="7AA0E866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0A0077EF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4F05CE6F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2CCD6486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employee: 1. Technical, 2. Quality Controller, 3. Worker(Producer)</w:t>
      </w:r>
    </w:p>
    <w:p w14:paraId="5E96273E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416C6910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Technical name, adress, dgree, technical position</w:t>
      </w:r>
    </w:p>
    <w:p w14:paraId="77076818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technical4, norman, BS, CS-sql</w:t>
      </w:r>
    </w:p>
    <w:p w14:paraId="72316663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6C31E5F7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51501443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08263EF6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employee: 1. Technical, 2. Quality Controller, 3. Worker(Producer)</w:t>
      </w:r>
    </w:p>
    <w:p w14:paraId="3E4A1711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3B63CDC1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Quality Controller name, adress, product type(type like product # ex. product 1)</w:t>
      </w:r>
    </w:p>
    <w:p w14:paraId="7ED93223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controller1, norman, product 1</w:t>
      </w:r>
    </w:p>
    <w:p w14:paraId="6D655E6D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64E46339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28BF63A4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515E4D90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employee: 1. Technical, 2. Quality Controller, 3. Worker(Producer)</w:t>
      </w:r>
    </w:p>
    <w:p w14:paraId="29D275FD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0A053B3D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Quality Controller name, adress, product type(type like product # ex. product 1)</w:t>
      </w:r>
    </w:p>
    <w:p w14:paraId="05BE3BDA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controller2, norman, product 2</w:t>
      </w:r>
    </w:p>
    <w:p w14:paraId="6E0ABF82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2D61C99A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1B7FD7AA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12814983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employee: 1. Technical, 2. Quality Controller, 3. Worker(Producer)</w:t>
      </w:r>
    </w:p>
    <w:p w14:paraId="04EDD546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331B9820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Quality Controller name, adress, product type(type like product # ex. product 1)</w:t>
      </w:r>
    </w:p>
    <w:p w14:paraId="44A7D838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controller3, norman, product 3</w:t>
      </w:r>
    </w:p>
    <w:p w14:paraId="761EB8F4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13AA55F7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08B098CF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79E2F9E3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employee: 1. Technical, 2. Quality Controller, 3. Worker(Producer)</w:t>
      </w:r>
    </w:p>
    <w:p w14:paraId="13997E9E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029B1E56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Worker name, adress, max produces/day</w:t>
      </w:r>
    </w:p>
    <w:p w14:paraId="13E77FCB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worker1, norman, 10</w:t>
      </w:r>
    </w:p>
    <w:p w14:paraId="331E4B37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2C385DDD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0975BBCF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04B2A37C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employee: 1. Technical, 2. Quality Controller, 3. Worker(Producer)</w:t>
      </w:r>
    </w:p>
    <w:p w14:paraId="543670C3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4790C2D4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Worker name, adress, max produces/day</w:t>
      </w:r>
    </w:p>
    <w:p w14:paraId="178F1EA0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worker2, norman, 20</w:t>
      </w:r>
    </w:p>
    <w:p w14:paraId="6896B145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781B9967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55D8EF7D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7E687DFA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employee: 1. Technical, 2. Quality Controller, 3. Worker(Producer)</w:t>
      </w:r>
    </w:p>
    <w:p w14:paraId="09B5CB6C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1E499B6B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Worker name, adress, max produces/day</w:t>
      </w:r>
    </w:p>
    <w:p w14:paraId="08DC1FA8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worker3, norman, 30</w:t>
      </w:r>
    </w:p>
    <w:p w14:paraId="7FB723F4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2FEB4320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428855A5" w14:textId="6F7AE349" w:rsidR="006C025A" w:rsidRDefault="006C025A" w:rsidP="00864403"/>
    <w:p w14:paraId="586E5E5B" w14:textId="4AA5EB03" w:rsidR="006C025A" w:rsidRDefault="006C025A" w:rsidP="00864403">
      <w:r>
        <w:rPr>
          <w:noProof/>
        </w:rPr>
        <w:drawing>
          <wp:inline distT="0" distB="0" distL="0" distR="0" wp14:anchorId="60B5F421" wp14:editId="6F55D3A9">
            <wp:extent cx="59436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AC3A" w14:textId="3D95CB7B" w:rsidR="006C025A" w:rsidRDefault="006C025A" w:rsidP="00864403"/>
    <w:p w14:paraId="36ABF40B" w14:textId="7DBE12F9" w:rsidR="006C025A" w:rsidRDefault="006C025A" w:rsidP="00864403"/>
    <w:p w14:paraId="7FEAD782" w14:textId="6F5A9C92" w:rsidR="006C025A" w:rsidRDefault="006C025A" w:rsidP="00864403"/>
    <w:p w14:paraId="0235811B" w14:textId="59A6AA38" w:rsidR="006C025A" w:rsidRDefault="006C025A" w:rsidP="00864403"/>
    <w:p w14:paraId="69DD1623" w14:textId="61A72DDB" w:rsidR="006C025A" w:rsidRDefault="006C025A" w:rsidP="00864403"/>
    <w:p w14:paraId="65970F09" w14:textId="6F28BC5C" w:rsidR="006C025A" w:rsidRDefault="006C025A" w:rsidP="00864403"/>
    <w:p w14:paraId="08CF0B70" w14:textId="09F67E77" w:rsidR="006C025A" w:rsidRDefault="006C025A" w:rsidP="00864403"/>
    <w:p w14:paraId="505E463D" w14:textId="4BB9760A" w:rsidR="006C025A" w:rsidRDefault="006C025A" w:rsidP="00864403"/>
    <w:p w14:paraId="24F23C58" w14:textId="7C01C638" w:rsidR="006C025A" w:rsidRDefault="006C025A" w:rsidP="00864403"/>
    <w:p w14:paraId="6B1E52C5" w14:textId="055A364C" w:rsidR="006C025A" w:rsidRDefault="006C025A" w:rsidP="00864403"/>
    <w:p w14:paraId="1CCF4959" w14:textId="1DE9DAF3" w:rsidR="006C025A" w:rsidRDefault="006C025A" w:rsidP="00864403"/>
    <w:p w14:paraId="770F592C" w14:textId="7131D64D" w:rsidR="006C025A" w:rsidRDefault="006C025A" w:rsidP="006C025A">
      <w:pPr>
        <w:pStyle w:val="Heading2"/>
      </w:pPr>
      <w:bookmarkStart w:id="21" w:name="_Toc530395218"/>
      <w:r w:rsidRPr="006C025A">
        <w:t>6.2. Script file showing the testing of query 2</w:t>
      </w:r>
      <w:bookmarkEnd w:id="21"/>
    </w:p>
    <w:p w14:paraId="18824628" w14:textId="7E537DC5" w:rsidR="009E21DB" w:rsidRDefault="007B2FFA" w:rsidP="006C025A">
      <w:r>
        <w:rPr>
          <w:noProof/>
        </w:rPr>
        <w:drawing>
          <wp:inline distT="0" distB="0" distL="0" distR="0" wp14:anchorId="640CE015" wp14:editId="263BEC6A">
            <wp:extent cx="5943600" cy="3281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8766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76400162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108208B0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67940AB2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356B48CC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your input in follwing format: </w:t>
      </w:r>
    </w:p>
    <w:p w14:paraId="6FD496CB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duration(days), producer name, tester name, size, account number, cost, sotfware name major used</w:t>
      </w:r>
    </w:p>
    <w:p w14:paraId="49A9DE09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15, 2001-11-11, 10, worker1, controller1, size1, 100, 10, sql-server</w:t>
      </w:r>
    </w:p>
    <w:p w14:paraId="14B7D584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6B86DF0D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3027D51C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03274F7E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fixer name, fixed date(YYYY-MM-DD), requested by (type: complaint/controller)</w:t>
      </w:r>
    </w:p>
    <w:p w14:paraId="162150B8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technical2, 2006-11-11, controller</w:t>
      </w:r>
    </w:p>
    <w:p w14:paraId="17226250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1D225BC6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4A27840F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69021813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10628EEF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30122E3B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your input in follwing format: </w:t>
      </w:r>
    </w:p>
    <w:p w14:paraId="44846B3E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duration(days), producer name, tester name, size, account number, cost, sotfware name major used</w:t>
      </w:r>
    </w:p>
    <w:p w14:paraId="27131340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17, 2002-11-11, 10, worker1, controller1, size1, 100, 10, sql-server</w:t>
      </w:r>
    </w:p>
    <w:p w14:paraId="21D63D0B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32F08AB7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51065F67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0</w:t>
      </w:r>
    </w:p>
    <w:p w14:paraId="7C86D2D9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5B53C644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37EA0D39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290A1A7A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03A67AD6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your input in follwing format: </w:t>
      </w:r>
    </w:p>
    <w:p w14:paraId="24C32648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duration(days), producer name, tester name, size, account number, cost, sotfware name major used</w:t>
      </w:r>
    </w:p>
    <w:p w14:paraId="6DA05705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18, 2004-11-11, 10, worker1, controller1, size1, 300, 40, sql-server</w:t>
      </w:r>
    </w:p>
    <w:p w14:paraId="3B3743DE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52336899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1940A454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0</w:t>
      </w:r>
    </w:p>
    <w:p w14:paraId="5FECEFD3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1FB94C2B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22ABD149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260A11B6" w14:textId="79C300E6" w:rsidR="009E21DB" w:rsidRDefault="007B2FFA" w:rsidP="007B2FFA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26, 2003-11-11, 10, worker2, controller2, size2, black, 20</w:t>
      </w:r>
    </w:p>
    <w:p w14:paraId="3B47471B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>Please enter the number to the corresponding task you want to run.</w:t>
      </w:r>
    </w:p>
    <w:p w14:paraId="387FAA48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14B44CF9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>Enter the type(number) of product: 1 for product1, 2 for product2, 3 for product3)</w:t>
      </w:r>
    </w:p>
    <w:p w14:paraId="63F9A480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7B28BD9B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 xml:space="preserve">Enter your input in follwing format: </w:t>
      </w:r>
    </w:p>
    <w:p w14:paraId="64FECDDB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>product ID, produced date(YYYY-MM-DD), producing duration(days), producer name, tester name, size, account number, cost, sotfware name major used</w:t>
      </w:r>
    </w:p>
    <w:p w14:paraId="1E2C2FCA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12, 2005-11-11, 12, worker1, controller1, size12, 101, 12, vs</w:t>
      </w:r>
    </w:p>
    <w:p w14:paraId="20321B12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>Successful Excution.</w:t>
      </w:r>
    </w:p>
    <w:p w14:paraId="3D454E57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>Is the product repaired? 1 for yes, 0 for no</w:t>
      </w:r>
    </w:p>
    <w:p w14:paraId="26DB406A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4442F00F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>Enter your input in follwing format: fixer name, fixed date(YYYY-MM-DD), requested by (type: complaint/controller)</w:t>
      </w:r>
    </w:p>
    <w:p w14:paraId="57004936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technical1, 2006-11-11, controller</w:t>
      </w:r>
    </w:p>
    <w:p w14:paraId="41058DAF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>Successful Excution.</w:t>
      </w:r>
    </w:p>
    <w:p w14:paraId="0D195017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>Please enter the number to the corresponding task you want to run.</w:t>
      </w:r>
    </w:p>
    <w:p w14:paraId="1F2229D8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7CAC12BD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>Enter the type(number) of product: 1 for product1, 2 for product2, 3 for product3)</w:t>
      </w:r>
    </w:p>
    <w:p w14:paraId="7057E39A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76C39064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 xml:space="preserve">Enter your input in follwing format: </w:t>
      </w:r>
    </w:p>
    <w:p w14:paraId="47873980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>product ID, produced date(YYYY-MM-DD), producing duration(days), producer name, tester name, size, account number, cost, sotfware name major used</w:t>
      </w:r>
    </w:p>
    <w:p w14:paraId="29B5B001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14, 2006-11-11, 12, worker1, controller1, size12, 101, 14, vs</w:t>
      </w:r>
    </w:p>
    <w:p w14:paraId="7741F82F" w14:textId="79C300E6" w:rsidR="007E7B44" w:rsidRDefault="007E7B44" w:rsidP="007E7B44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>Successful Excution.</w:t>
      </w:r>
    </w:p>
    <w:p w14:paraId="46A5C973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612E1B70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40DF8FA6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5B96A5B9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3D60A2EB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your input in follwing format: </w:t>
      </w:r>
    </w:p>
    <w:p w14:paraId="3F56DCC0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duration(days), producer name, tester name, size, account number, cost, color</w:t>
      </w:r>
    </w:p>
    <w:p w14:paraId="025F8141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16, 2006-12-11, 12, worker1, controller1, size16, 101, 16, vs</w:t>
      </w:r>
    </w:p>
    <w:p w14:paraId="24EE4360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639B8C85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616AC892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0</w:t>
      </w:r>
    </w:p>
    <w:p w14:paraId="589D6559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2945FF25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7D59F2EC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7EC948AF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0AF652A5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your input in follwing format: </w:t>
      </w:r>
    </w:p>
    <w:p w14:paraId="26CD3B2A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duration(days), producer name, tester name, size, account number, cost, color</w:t>
      </w:r>
    </w:p>
    <w:p w14:paraId="2A638F14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21, 2006-12-11, 12, worker2, controller2, size16, 101, 21, yellow</w:t>
      </w:r>
    </w:p>
    <w:p w14:paraId="4874BD6B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419392D4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5574AA81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77BDE862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fixer name, fixed date(YYYY-MM-DD), requested by (type: complaint/controller)</w:t>
      </w:r>
    </w:p>
    <w:p w14:paraId="4B88E96B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technical2, 2007-11-11, controller</w:t>
      </w:r>
    </w:p>
    <w:p w14:paraId="5E6F8469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7737A87A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2D474596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2245494F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571A2FEB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22AD2A82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your input in follwing format: </w:t>
      </w:r>
    </w:p>
    <w:p w14:paraId="6844726C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duration(days), producer name, tester name, size, account number, cost, color</w:t>
      </w:r>
    </w:p>
    <w:p w14:paraId="24E69817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22, 2006-12-13, 12, worker2, controller2, size16, 101, 22, black</w:t>
      </w:r>
    </w:p>
    <w:p w14:paraId="3D6571B0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77C743C7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32801724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0</w:t>
      </w:r>
    </w:p>
    <w:p w14:paraId="77047EA4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027B4D1F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4F4A5555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71B88B20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4FBE3506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your input in follwing format: </w:t>
      </w:r>
    </w:p>
    <w:p w14:paraId="4F04FE52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duration(days), producer name, tester name, size, account number, cost, color</w:t>
      </w:r>
    </w:p>
    <w:p w14:paraId="0D9D7326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24, 2006-12-15, 12, worker2, controller2, size16, 101, 24, black</w:t>
      </w:r>
    </w:p>
    <w:p w14:paraId="6C5726BC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6675E165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5354DD7F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79C22A00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fixer name, fixed date(YYYY-MM-DD), requested by (type: complaint/controller)</w:t>
      </w:r>
    </w:p>
    <w:p w14:paraId="28D22C2D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technical2, 2007-11-11, complaint</w:t>
      </w:r>
    </w:p>
    <w:p w14:paraId="21F57CA9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61BC2FB7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0B7F74E6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33B440DF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25297006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41BB54D2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your input in follwing format: </w:t>
      </w:r>
    </w:p>
    <w:p w14:paraId="4AB1D06F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duration(days), producer name, tester name, size, account number, cost, weight</w:t>
      </w:r>
    </w:p>
    <w:p w14:paraId="22960B7E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30, 2007-12-13, 12, worker3, controller3, size16, 300, 22, 40kg</w:t>
      </w:r>
    </w:p>
    <w:p w14:paraId="71439A17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497B62D6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1D8B7699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0A5190AB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fixer name, fixed date(YYYY-MM-DD), requested by (type: complaint/controller)</w:t>
      </w:r>
    </w:p>
    <w:p w14:paraId="7627B5BA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technical3, 2008-11-11, complaint</w:t>
      </w:r>
    </w:p>
    <w:p w14:paraId="6C7396F4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29730E8C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3E01C6BC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6531E4C6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46226EE6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320547C5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your input in follwing format: </w:t>
      </w:r>
    </w:p>
    <w:p w14:paraId="0F9F1EB8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duration(days), producer name, tester name, size, account number, cost, weight</w:t>
      </w:r>
    </w:p>
    <w:p w14:paraId="666A3DA0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31, 2007-12-13, 12, worker3, controller3, size16, 300, 31, 31kg</w:t>
      </w:r>
    </w:p>
    <w:p w14:paraId="14CB1997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4EA17000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2252880B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0</w:t>
      </w:r>
    </w:p>
    <w:p w14:paraId="5339D1E1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6C35944E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5E875FEE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0A78275F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3E8B2F4B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your input in follwing format: </w:t>
      </w:r>
    </w:p>
    <w:p w14:paraId="7CA22A88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duration(days), producer name, tester name, size, account number, cost, weight</w:t>
      </w:r>
    </w:p>
    <w:p w14:paraId="74469EE3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32, 2007-12-14, 12, worker3, controller3, size16, 300, 66, 55kg</w:t>
      </w:r>
    </w:p>
    <w:p w14:paraId="544A517E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42251F52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252F70BF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28050EB4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fixer name, fixed date(YYYY-MM-DD), requested by (type: complaint/controller)</w:t>
      </w:r>
    </w:p>
    <w:p w14:paraId="6511D586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technical3, 2008-11-17, controller</w:t>
      </w:r>
    </w:p>
    <w:p w14:paraId="7839501D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3A2FC79E" w14:textId="49C371F4" w:rsidR="009A13CA" w:rsidRDefault="009A13CA" w:rsidP="009A13CA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77039A0D" w14:textId="3352855D" w:rsidR="00CE2D48" w:rsidRDefault="008D238C" w:rsidP="009A13CA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noProof/>
        </w:rPr>
        <w:drawing>
          <wp:inline distT="0" distB="0" distL="0" distR="0" wp14:anchorId="31266F6F" wp14:editId="3E122671">
            <wp:extent cx="5324903" cy="3009481"/>
            <wp:effectExtent l="0" t="0" r="9525" b="635"/>
            <wp:docPr id="205073007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903" cy="300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FBE7" w14:textId="3352855D" w:rsidR="009F4F53" w:rsidRDefault="009F4F53" w:rsidP="009A13CA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noProof/>
        </w:rPr>
        <w:drawing>
          <wp:inline distT="0" distB="0" distL="0" distR="0" wp14:anchorId="2E2A3E1B" wp14:editId="58F824EC">
            <wp:extent cx="5029200" cy="2590800"/>
            <wp:effectExtent l="0" t="0" r="0" b="0"/>
            <wp:docPr id="2282422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34E3" w14:textId="77777777" w:rsidR="007B2FFA" w:rsidRDefault="007B2FFA" w:rsidP="007B2FFA"/>
    <w:p w14:paraId="2A0CAD7A" w14:textId="77777777" w:rsidR="00BA55D4" w:rsidRDefault="00BA55D4" w:rsidP="007B2FFA"/>
    <w:p w14:paraId="3D2DDA5E" w14:textId="77777777" w:rsidR="00BA55D4" w:rsidRDefault="00BA55D4" w:rsidP="007B2FFA"/>
    <w:p w14:paraId="7C54B14D" w14:textId="77777777" w:rsidR="00BA55D4" w:rsidRDefault="00BA55D4" w:rsidP="007B2FFA"/>
    <w:p w14:paraId="289A2A52" w14:textId="77777777" w:rsidR="00BA55D4" w:rsidRDefault="00BA55D4" w:rsidP="007B2FFA"/>
    <w:p w14:paraId="65F2B120" w14:textId="77777777" w:rsidR="00BA55D4" w:rsidRDefault="00BA55D4" w:rsidP="007B2FFA"/>
    <w:p w14:paraId="5EA43339" w14:textId="77777777" w:rsidR="00BA55D4" w:rsidRDefault="00BA55D4" w:rsidP="007B2FFA"/>
    <w:p w14:paraId="6969AFB6" w14:textId="77777777" w:rsidR="00BA55D4" w:rsidRDefault="00BA55D4" w:rsidP="007B2FFA"/>
    <w:p w14:paraId="71D0E0D1" w14:textId="77777777" w:rsidR="00BA55D4" w:rsidRDefault="00BA55D4" w:rsidP="007B2FFA"/>
    <w:p w14:paraId="20BF05C4" w14:textId="77777777" w:rsidR="00BA55D4" w:rsidRDefault="00BA55D4" w:rsidP="007B2FFA"/>
    <w:p w14:paraId="3BFED053" w14:textId="77777777" w:rsidR="00BA55D4" w:rsidRDefault="00BA55D4" w:rsidP="007B2FFA"/>
    <w:p w14:paraId="57F66BDD" w14:textId="77777777" w:rsidR="00BA55D4" w:rsidRDefault="00BA55D4" w:rsidP="007B2FFA"/>
    <w:p w14:paraId="18C29629" w14:textId="77777777" w:rsidR="00BA55D4" w:rsidRDefault="00BA55D4" w:rsidP="007B2FFA"/>
    <w:p w14:paraId="2F502402" w14:textId="77777777" w:rsidR="00BA55D4" w:rsidRDefault="00BA55D4" w:rsidP="007B2FFA"/>
    <w:p w14:paraId="6DBCCDB4" w14:textId="77777777" w:rsidR="00BA55D4" w:rsidRDefault="00BA55D4" w:rsidP="007B2FFA"/>
    <w:p w14:paraId="14129411" w14:textId="77777777" w:rsidR="00BA55D4" w:rsidRDefault="00BA55D4" w:rsidP="007B2FFA"/>
    <w:p w14:paraId="39CAC29E" w14:textId="77777777" w:rsidR="00BA55D4" w:rsidRDefault="00BA55D4" w:rsidP="007B2FFA"/>
    <w:p w14:paraId="0DB0BDE0" w14:textId="5EA84CF4" w:rsidR="00BA55D4" w:rsidRDefault="00BA55D4" w:rsidP="00BA55D4">
      <w:pPr>
        <w:pStyle w:val="Heading2"/>
      </w:pPr>
      <w:bookmarkStart w:id="22" w:name="_Toc530395219"/>
      <w:r>
        <w:t>6.3</w:t>
      </w:r>
      <w:r w:rsidRPr="006C025A">
        <w:t>. Script fil</w:t>
      </w:r>
      <w:r w:rsidR="005A107B">
        <w:t xml:space="preserve">e showing the testing of query </w:t>
      </w:r>
      <w:r>
        <w:t>3</w:t>
      </w:r>
      <w:bookmarkEnd w:id="22"/>
    </w:p>
    <w:p w14:paraId="1C69BC2E" w14:textId="257C1C15" w:rsidR="00BA55D4" w:rsidRDefault="00BF31A4" w:rsidP="00BA55D4">
      <w:r>
        <w:rPr>
          <w:noProof/>
        </w:rPr>
        <w:drawing>
          <wp:inline distT="0" distB="0" distL="0" distR="0" wp14:anchorId="50A3DC39" wp14:editId="65940A4C">
            <wp:extent cx="5943600" cy="3242945"/>
            <wp:effectExtent l="0" t="0" r="0" b="0"/>
            <wp:docPr id="18185746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9055" w14:textId="77777777" w:rsidR="00117D73" w:rsidRDefault="00117D73" w:rsidP="00117D7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6749F866" w14:textId="77777777" w:rsidR="00117D73" w:rsidRDefault="00117D73" w:rsidP="00117D7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1BCB5412" w14:textId="77777777" w:rsidR="00117D73" w:rsidRDefault="00117D73" w:rsidP="00117D7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customer name, adress, product ID</w:t>
      </w:r>
    </w:p>
    <w:p w14:paraId="62650968" w14:textId="77777777" w:rsidR="00117D73" w:rsidRDefault="00117D73" w:rsidP="00117D7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customer 1, Norman, 22</w:t>
      </w:r>
    </w:p>
    <w:p w14:paraId="65A34E67" w14:textId="5926D6F0" w:rsidR="00BF31A4" w:rsidRDefault="00117D73" w:rsidP="00117D73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3D0FD771" w14:textId="77777777" w:rsidR="00796D63" w:rsidRDefault="00796D63" w:rsidP="00796D6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23C8D01C" w14:textId="77777777" w:rsidR="00796D63" w:rsidRDefault="00796D63" w:rsidP="00796D6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69E495A4" w14:textId="77777777" w:rsidR="00796D63" w:rsidRDefault="00796D63" w:rsidP="00796D6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customer name, adress, product ID</w:t>
      </w:r>
    </w:p>
    <w:p w14:paraId="014D9BC2" w14:textId="77777777" w:rsidR="00796D63" w:rsidRDefault="00796D63" w:rsidP="00796D6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customer 2, Norman, 21</w:t>
      </w:r>
    </w:p>
    <w:p w14:paraId="195D1987" w14:textId="77777777" w:rsidR="00796D63" w:rsidRDefault="00796D63" w:rsidP="00796D6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23A8FE6D" w14:textId="77777777" w:rsidR="00796D63" w:rsidRDefault="00796D63" w:rsidP="00796D6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25356B49" w14:textId="77777777" w:rsidR="00796D63" w:rsidRDefault="00796D63" w:rsidP="00796D6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0D619CE3" w14:textId="77777777" w:rsidR="00796D63" w:rsidRDefault="00796D63" w:rsidP="00796D6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customer name, adress, product ID</w:t>
      </w:r>
    </w:p>
    <w:p w14:paraId="74CC65A0" w14:textId="77777777" w:rsidR="00796D63" w:rsidRDefault="00796D63" w:rsidP="00796D6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customer 3, Norman, 31</w:t>
      </w:r>
    </w:p>
    <w:p w14:paraId="22BB0C82" w14:textId="60639350" w:rsidR="00117D73" w:rsidRDefault="00796D63" w:rsidP="00796D63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7A995103" w14:textId="77777777" w:rsidR="00F802D9" w:rsidRDefault="00F802D9" w:rsidP="00F802D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66C5EB3B" w14:textId="77777777" w:rsidR="00F802D9" w:rsidRDefault="00F802D9" w:rsidP="00F802D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51DE1C1C" w14:textId="77777777" w:rsidR="00F802D9" w:rsidRDefault="00F802D9" w:rsidP="00F802D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customer name, adress, product ID</w:t>
      </w:r>
    </w:p>
    <w:p w14:paraId="50E94AAB" w14:textId="77777777" w:rsidR="00F802D9" w:rsidRDefault="00F802D9" w:rsidP="00F802D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woker3, Norman, 30</w:t>
      </w:r>
    </w:p>
    <w:p w14:paraId="20E25C90" w14:textId="77777777" w:rsidR="00F802D9" w:rsidRDefault="00F802D9" w:rsidP="00F802D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2705BD02" w14:textId="77777777" w:rsidR="00F802D9" w:rsidRDefault="00F802D9" w:rsidP="00F802D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2230AE26" w14:textId="77777777" w:rsidR="00F802D9" w:rsidRDefault="00F802D9" w:rsidP="00F802D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4095B907" w14:textId="77777777" w:rsidR="00F802D9" w:rsidRDefault="00F802D9" w:rsidP="00F802D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customer name, adress, product ID</w:t>
      </w:r>
    </w:p>
    <w:p w14:paraId="4AE8177C" w14:textId="77777777" w:rsidR="00F802D9" w:rsidRDefault="00F802D9" w:rsidP="00F802D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customer 4, Norman, 12</w:t>
      </w:r>
    </w:p>
    <w:p w14:paraId="021BD3AE" w14:textId="44D9D700" w:rsidR="00796D63" w:rsidRDefault="00F802D9" w:rsidP="00F802D9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4746A5A3" w14:textId="77777777" w:rsidR="00311EC9" w:rsidRDefault="00311EC9" w:rsidP="00311EC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customer name, adress, product ID</w:t>
      </w:r>
    </w:p>
    <w:p w14:paraId="7C4D404B" w14:textId="77777777" w:rsidR="00311EC9" w:rsidRDefault="00311EC9" w:rsidP="00311EC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worker2, Norman, 24</w:t>
      </w:r>
    </w:p>
    <w:p w14:paraId="206009F9" w14:textId="3AA87488" w:rsidR="00F802D9" w:rsidRDefault="00311EC9" w:rsidP="00311EC9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3870D659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5BDBD8AA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1C13E4C6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customer name, adress, product ID</w:t>
      </w:r>
    </w:p>
    <w:p w14:paraId="423C52CD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worker3, Norman, 10</w:t>
      </w:r>
    </w:p>
    <w:p w14:paraId="1F415845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28E401B8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4E22C197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26699E37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customer name, adress, product ID</w:t>
      </w:r>
    </w:p>
    <w:p w14:paraId="3CE76E16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controller1, Norman, 11</w:t>
      </w:r>
    </w:p>
    <w:p w14:paraId="15770E1F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136583B8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387AF61F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6040D9A7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customer name, adress, product ID</w:t>
      </w:r>
    </w:p>
    <w:p w14:paraId="32EAC611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controller3, Norman, 13</w:t>
      </w:r>
    </w:p>
    <w:p w14:paraId="4819467B" w14:textId="73BD5151" w:rsidR="00796333" w:rsidRDefault="00796333" w:rsidP="00796333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31D436D2" w14:textId="77777777" w:rsidR="00950889" w:rsidRDefault="00950889" w:rsidP="0095088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3547F440" w14:textId="77777777" w:rsidR="00950889" w:rsidRDefault="00950889" w:rsidP="0095088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24720C8D" w14:textId="77777777" w:rsidR="00950889" w:rsidRDefault="00950889" w:rsidP="0095088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customer name, adress, product ID</w:t>
      </w:r>
    </w:p>
    <w:p w14:paraId="465833C5" w14:textId="77777777" w:rsidR="00950889" w:rsidRDefault="00950889" w:rsidP="0095088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customer 6, Norman, 18</w:t>
      </w:r>
    </w:p>
    <w:p w14:paraId="40C6EF66" w14:textId="77777777" w:rsidR="00950889" w:rsidRDefault="00950889" w:rsidP="0095088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3D97941A" w14:textId="2ADAE5F0" w:rsidR="00796333" w:rsidRDefault="00950889" w:rsidP="00950889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518E93F6" w14:textId="1327391F" w:rsidR="00950889" w:rsidRDefault="00717603" w:rsidP="00950889">
      <w:r>
        <w:rPr>
          <w:noProof/>
        </w:rPr>
        <w:drawing>
          <wp:inline distT="0" distB="0" distL="0" distR="0" wp14:anchorId="3BF86823" wp14:editId="00E56344">
            <wp:extent cx="3590925" cy="3886200"/>
            <wp:effectExtent l="0" t="0" r="9525" b="0"/>
            <wp:docPr id="18623934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B02F" w14:textId="1A28266E" w:rsidR="00BA55D4" w:rsidRDefault="00CB1759" w:rsidP="00DF0E2F">
      <w:r>
        <w:rPr>
          <w:noProof/>
        </w:rPr>
        <w:drawing>
          <wp:inline distT="0" distB="0" distL="0" distR="0" wp14:anchorId="45DAA9F7" wp14:editId="60349A7B">
            <wp:extent cx="2562225" cy="3590925"/>
            <wp:effectExtent l="0" t="0" r="9525" b="9525"/>
            <wp:docPr id="2137928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187D" w14:textId="555334AC" w:rsidR="00DF0E2F" w:rsidRDefault="00DF0E2F" w:rsidP="00DF0E2F"/>
    <w:p w14:paraId="74188C56" w14:textId="175A0EDE" w:rsidR="00DF0E2F" w:rsidRDefault="00DF0E2F" w:rsidP="00DF0E2F"/>
    <w:p w14:paraId="74F909B3" w14:textId="13DFE623" w:rsidR="00DF0E2F" w:rsidRDefault="00DF0E2F" w:rsidP="00DF0E2F"/>
    <w:p w14:paraId="0F8C7DF2" w14:textId="79839E79" w:rsidR="00DF0E2F" w:rsidRDefault="00DF0E2F" w:rsidP="00DF0E2F"/>
    <w:p w14:paraId="496370C8" w14:textId="168E9708" w:rsidR="00DF0E2F" w:rsidRDefault="00DF0E2F" w:rsidP="00DF0E2F"/>
    <w:p w14:paraId="7744CC52" w14:textId="3EE5501E" w:rsidR="00DF0E2F" w:rsidRDefault="00DF0E2F" w:rsidP="00DF0E2F"/>
    <w:p w14:paraId="7E3F7193" w14:textId="0C31E739" w:rsidR="00DF0E2F" w:rsidRDefault="00DF0E2F" w:rsidP="00DF0E2F"/>
    <w:p w14:paraId="718021B0" w14:textId="09CE2CFD" w:rsidR="00DF0E2F" w:rsidRDefault="00DF0E2F" w:rsidP="00DF0E2F"/>
    <w:p w14:paraId="45A089F3" w14:textId="135608C4" w:rsidR="00DF0E2F" w:rsidRDefault="00DF0E2F" w:rsidP="00DF0E2F"/>
    <w:p w14:paraId="669B0F82" w14:textId="4555295E" w:rsidR="00DF0E2F" w:rsidRDefault="00DF0E2F" w:rsidP="00DF0E2F"/>
    <w:p w14:paraId="6F20D97B" w14:textId="56A69873" w:rsidR="00DF0E2F" w:rsidRDefault="00DF0E2F" w:rsidP="00DF0E2F"/>
    <w:p w14:paraId="50334A2B" w14:textId="4554C65C" w:rsidR="00DF0E2F" w:rsidRDefault="00DF0E2F" w:rsidP="00DF0E2F"/>
    <w:p w14:paraId="604A8BB7" w14:textId="63483AE7" w:rsidR="00DF0E2F" w:rsidRDefault="00DF0E2F" w:rsidP="00DF0E2F"/>
    <w:p w14:paraId="4AF3F165" w14:textId="7071D299" w:rsidR="00DF0E2F" w:rsidRDefault="00DF0E2F" w:rsidP="00DF0E2F"/>
    <w:p w14:paraId="683ACB87" w14:textId="61003849" w:rsidR="009E21DB" w:rsidRDefault="009E21DB" w:rsidP="00DF0E2F">
      <w:pPr>
        <w:pStyle w:val="Heading2"/>
      </w:pPr>
      <w:bookmarkStart w:id="23" w:name="_Toc530395220"/>
      <w:r>
        <w:t>6.4</w:t>
      </w:r>
      <w:r w:rsidRPr="006C025A">
        <w:t>. Script fil</w:t>
      </w:r>
      <w:r>
        <w:t>e showing the testing of query 4</w:t>
      </w:r>
      <w:bookmarkEnd w:id="23"/>
    </w:p>
    <w:p w14:paraId="607C28F3" w14:textId="77777777" w:rsidR="009E21DB" w:rsidRPr="009E21DB" w:rsidRDefault="009E21DB" w:rsidP="009E21DB"/>
    <w:p w14:paraId="16216983" w14:textId="163BE9B7" w:rsidR="009E21DB" w:rsidRDefault="009E21DB" w:rsidP="006C025A">
      <w:r>
        <w:rPr>
          <w:noProof/>
        </w:rPr>
        <w:drawing>
          <wp:inline distT="0" distB="0" distL="0" distR="0" wp14:anchorId="02FBC610" wp14:editId="19DCCA5F">
            <wp:extent cx="5943600" cy="3940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FE94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26144DC2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4</w:t>
      </w:r>
    </w:p>
    <w:p w14:paraId="73F7C4B8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What type of account you want to create? (1 for product1-account, 2 for product2-account, 3 for  product3-account)</w:t>
      </w:r>
    </w:p>
    <w:p w14:paraId="0342BE5C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328D781C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account number, account established date(YYYY-MM-DD)</w:t>
      </w:r>
    </w:p>
    <w:p w14:paraId="784595D9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103, 2001-11-11</w:t>
      </w:r>
    </w:p>
    <w:p w14:paraId="2092A836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product 1 associated by account by following format: </w:t>
      </w:r>
    </w:p>
    <w:p w14:paraId="354BD531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product ID, produced date(YYYY-MM-DD), producing duration time, producer name, tester name,size, sotfware name major used, cost, </w:t>
      </w:r>
    </w:p>
    <w:p w14:paraId="393E8DC5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13, 2001-11-13, 30, worker1, controller1, size1, 100, 10, sql-server</w:t>
      </w:r>
    </w:p>
    <w:p w14:paraId="2FD197A8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16B3E0C0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0DC1DBA0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6113539A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fixer name, fixed date(YYYY-MM-DD), requested by (type: complaint/controller)</w:t>
      </w:r>
    </w:p>
    <w:p w14:paraId="1381D97D" w14:textId="3903D039" w:rsidR="009E21DB" w:rsidRDefault="009E21DB" w:rsidP="009E21DB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technical1, 2005-11-11, comtronller</w:t>
      </w:r>
    </w:p>
    <w:p w14:paraId="0FDFFB0E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1EAF0D8C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4</w:t>
      </w:r>
    </w:p>
    <w:p w14:paraId="3CA775F2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What type of account you want to create? (1 for product1-account, 2 for product2-account, 3 for  product3-account)</w:t>
      </w:r>
    </w:p>
    <w:p w14:paraId="7F64A6B1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535BD613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account number, account established date(YYYY-MM-DD)</w:t>
      </w:r>
    </w:p>
    <w:p w14:paraId="053087D3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200, 2001-11-11</w:t>
      </w:r>
    </w:p>
    <w:p w14:paraId="31D752DD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product 2 associated by account by following format: </w:t>
      </w:r>
    </w:p>
    <w:p w14:paraId="2C92BE61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 time, producer name, tester name,size, color, cost</w:t>
      </w:r>
    </w:p>
    <w:p w14:paraId="149E5DC4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10, 2001-11-11, 10, worker1, controller1, size1, 100, 10, sql-server</w:t>
      </w:r>
    </w:p>
    <w:p w14:paraId="1A7FE978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382C5C16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18D59A60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0</w:t>
      </w:r>
    </w:p>
    <w:p w14:paraId="55901B4E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147475A7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4</w:t>
      </w:r>
    </w:p>
    <w:p w14:paraId="52D233E0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What type of account you want to create? (1 for product1-account, 2 for product2-account, 3 for  product3-account)</w:t>
      </w:r>
    </w:p>
    <w:p w14:paraId="651CF8A8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237C2E88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account number, account established date(YYYY-MM-DD)</w:t>
      </w:r>
    </w:p>
    <w:p w14:paraId="6E11E7A7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201, 2001-11-11</w:t>
      </w:r>
    </w:p>
    <w:p w14:paraId="3FF0E01D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product 2 associated by account by following format: </w:t>
      </w:r>
    </w:p>
    <w:p w14:paraId="16D2887D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 time, producer name, tester name,size, color, cost</w:t>
      </w:r>
    </w:p>
    <w:p w14:paraId="25CACF9F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20, 2001-11-11, 10, worker2, controller2, size2, blue, 20</w:t>
      </w:r>
    </w:p>
    <w:p w14:paraId="708BC0AE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3C6BBCB6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0C33625E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2A51783B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fixer name, fixed date(YYYY-MM-DD), requested by (type: complaint/controller)</w:t>
      </w:r>
    </w:p>
    <w:p w14:paraId="6257E8DB" w14:textId="41B5E07B" w:rsidR="009E21DB" w:rsidRDefault="009E21DB" w:rsidP="009E21DB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technical1, 2005-11-11, contronller</w:t>
      </w:r>
    </w:p>
    <w:p w14:paraId="510C555D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6133A620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4</w:t>
      </w:r>
    </w:p>
    <w:p w14:paraId="1579158F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What type of account you want to create? (1 for product1-account, 2 for product2-account, 3 for  product3-account)</w:t>
      </w:r>
    </w:p>
    <w:p w14:paraId="613CD30F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7579C48E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account number, account established date(YYYY-MM-DD)</w:t>
      </w:r>
    </w:p>
    <w:p w14:paraId="5B76812F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203, 2001-11-13</w:t>
      </w:r>
    </w:p>
    <w:p w14:paraId="6C46BCD1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product 2 associated by account by following format: </w:t>
      </w:r>
    </w:p>
    <w:p w14:paraId="70C68879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 time, producer name, tester name,size, color, cost</w:t>
      </w:r>
    </w:p>
    <w:p w14:paraId="0B6E6F30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23, 2001-11-13, 10, worker2, controller2, size2, green, 30</w:t>
      </w:r>
    </w:p>
    <w:p w14:paraId="26AC4733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3A34434C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0206974D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51E70C89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fixer name, fixed date(YYYY-MM-DD), requested by (type: complaint/controller)</w:t>
      </w:r>
    </w:p>
    <w:p w14:paraId="27D8BA04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technical1, 2005-11-11, controller</w:t>
      </w:r>
    </w:p>
    <w:p w14:paraId="4064F88E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7CA035E6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2940C259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4</w:t>
      </w:r>
    </w:p>
    <w:p w14:paraId="346CABAC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What type of account you want to create? (1 for product1-account, 2 for product2-account, 3 for  product3-account)</w:t>
      </w:r>
    </w:p>
    <w:p w14:paraId="4802A912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291CEB3C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account number, account established date(YYYY-MM-DD)</w:t>
      </w:r>
    </w:p>
    <w:p w14:paraId="55793284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300, 2001-11-11</w:t>
      </w:r>
    </w:p>
    <w:p w14:paraId="2593C400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product 3 associated by account by following format: </w:t>
      </w:r>
    </w:p>
    <w:p w14:paraId="30D309DE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 time, producer name, tester name, size, weight, cost</w:t>
      </w:r>
    </w:p>
    <w:p w14:paraId="2B2E69A2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30, 2001-11-11, 30, worker3, controller3, size3, 3kg, 20</w:t>
      </w:r>
    </w:p>
    <w:p w14:paraId="2E97397B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7A84DE0D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564785AB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10DFCF29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fixer name, fixed date(YYYY-MM-DD), requested by (type: complaint/controller)</w:t>
      </w:r>
    </w:p>
    <w:p w14:paraId="7971AD51" w14:textId="2953AFE7" w:rsidR="007B2FFA" w:rsidRDefault="007B2FFA" w:rsidP="007B2FFA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technical2, 2005-11-11, controller</w:t>
      </w:r>
    </w:p>
    <w:p w14:paraId="19BDF00E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26AEF598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4</w:t>
      </w:r>
    </w:p>
    <w:p w14:paraId="21109E04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What type of account you want to create? (1 for product1-account, 2 for product2-account, 3 for  product3-account)</w:t>
      </w:r>
    </w:p>
    <w:p w14:paraId="158AB21C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04DF878F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account number, account established date(YYYY-MM-DD)</w:t>
      </w:r>
    </w:p>
    <w:p w14:paraId="0E6032F2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302, 2001-11-11</w:t>
      </w:r>
    </w:p>
    <w:p w14:paraId="1B8F3805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product 3 associated by account by following format: </w:t>
      </w:r>
    </w:p>
    <w:p w14:paraId="6064E3F1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 time, producer name, tester name, size, weight, cost</w:t>
      </w:r>
    </w:p>
    <w:p w14:paraId="1989835F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32, 2001-11-11, 30, worker3, controller3, size3, 3kg, 20</w:t>
      </w:r>
    </w:p>
    <w:p w14:paraId="4B819FCA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46DBDEC6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7BFE3C53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635D39A8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fixer name, fixed date(YYYY-MM-DD), requested by (type: complaint/controller)</w:t>
      </w:r>
    </w:p>
    <w:p w14:paraId="0A8FEDD7" w14:textId="1327391F" w:rsidR="007B2FFA" w:rsidRDefault="007B2FFA" w:rsidP="007B2FFA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technical1, 2005-11-11, controller</w:t>
      </w:r>
    </w:p>
    <w:p w14:paraId="23E1BDEE" w14:textId="7DCCDF15" w:rsidR="00CB1759" w:rsidRDefault="00B222A6" w:rsidP="007B2FFA">
      <w:r>
        <w:rPr>
          <w:noProof/>
        </w:rPr>
        <w:drawing>
          <wp:inline distT="0" distB="0" distL="0" distR="0" wp14:anchorId="3797211D" wp14:editId="3BDE325F">
            <wp:extent cx="5886450" cy="3209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2AE0" w14:textId="1BC5C6FA" w:rsidR="00B222A6" w:rsidRDefault="006D6D45" w:rsidP="006D6D45">
      <w:pPr>
        <w:pStyle w:val="Heading2"/>
      </w:pPr>
      <w:bookmarkStart w:id="24" w:name="_Toc530395221"/>
      <w:r>
        <w:t>6.5</w:t>
      </w:r>
      <w:r w:rsidRPr="006D6D45">
        <w:t>. Script file showing the testing of query</w:t>
      </w:r>
      <w:r>
        <w:t>5</w:t>
      </w:r>
      <w:bookmarkEnd w:id="24"/>
    </w:p>
    <w:p w14:paraId="1513314B" w14:textId="280C1CFE" w:rsidR="00601A5C" w:rsidRPr="00601A5C" w:rsidRDefault="00634264" w:rsidP="00601A5C">
      <w:r>
        <w:rPr>
          <w:noProof/>
        </w:rPr>
        <w:drawing>
          <wp:inline distT="0" distB="0" distL="0" distR="0" wp14:anchorId="73C0F777" wp14:editId="324B5B59">
            <wp:extent cx="5943600" cy="4923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A3B7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223E8963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5</w:t>
      </w:r>
    </w:p>
    <w:p w14:paraId="54294FA3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compaint ID, compaint date(YYYY-MM-DD), description, treatment type in (refund/exchange),/n custemer name, product ID</w:t>
      </w:r>
    </w:p>
    <w:p w14:paraId="4FE114A7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10000, 2006-12-17, why?, refund, worker2, 24</w:t>
      </w:r>
    </w:p>
    <w:p w14:paraId="08E22EDA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682C0F0D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7D4A45DA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5</w:t>
      </w:r>
    </w:p>
    <w:p w14:paraId="2566BE1F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compaint ID, compaint date(YYYY-MM-DD), description, treatment type in (refund/exchange),/n custemer name, product ID</w:t>
      </w:r>
    </w:p>
    <w:p w14:paraId="719883E6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10001, 2007-12-17, why?, exchange, woker3,  30</w:t>
      </w:r>
    </w:p>
    <w:p w14:paraId="03090A31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0CD8A231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6DD2E19B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4E25E3CB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1EA0D46A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1B01AF0A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your input in follwing format: </w:t>
      </w:r>
    </w:p>
    <w:p w14:paraId="2AA4E5E1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duration(days), producer name, tester name, size, account number, cost, weight</w:t>
      </w:r>
    </w:p>
    <w:p w14:paraId="1313BB03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33, 2008-12-14, 12, worker3, controller3, size16, 300, 66, 55kg</w:t>
      </w:r>
    </w:p>
    <w:p w14:paraId="76FA267F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75A3D01E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28740403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05CABD56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fixer name, fixed date(YYYY-MM-DD), requested by (type: complaint/controller)</w:t>
      </w:r>
    </w:p>
    <w:p w14:paraId="4DCE4257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technical3, 2008-11-11, complaint</w:t>
      </w:r>
    </w:p>
    <w:p w14:paraId="7A238BDB" w14:textId="7CD3E2FC" w:rsidR="006D6D45" w:rsidRDefault="00601A5C" w:rsidP="00601A5C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0893A3F5" w14:textId="77777777" w:rsidR="00702CCD" w:rsidRDefault="00702CCD" w:rsidP="00702CCD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2305933F" w14:textId="77777777" w:rsidR="00702CCD" w:rsidRDefault="00702CCD" w:rsidP="00702CCD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27EE95EE" w14:textId="77777777" w:rsidR="00702CCD" w:rsidRDefault="00702CCD" w:rsidP="00702CCD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customer name, adress, product ID</w:t>
      </w:r>
    </w:p>
    <w:p w14:paraId="06FA8E3A" w14:textId="77777777" w:rsidR="00702CCD" w:rsidRDefault="00702CCD" w:rsidP="00702CCD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customer 10, Norman, 33</w:t>
      </w:r>
    </w:p>
    <w:p w14:paraId="57309946" w14:textId="552EF47A" w:rsidR="00634264" w:rsidRDefault="00702CCD" w:rsidP="00702CCD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2CDD1FA7" w14:textId="77777777" w:rsidR="00702CCD" w:rsidRDefault="00702CCD" w:rsidP="00702CCD">
      <w:pPr>
        <w:rPr>
          <w:rFonts w:ascii="Courier New" w:hAnsi="Courier New" w:cs="Courier New"/>
          <w:color w:val="000000"/>
          <w:sz w:val="20"/>
          <w:szCs w:val="20"/>
        </w:rPr>
      </w:pPr>
    </w:p>
    <w:p w14:paraId="31190A1B" w14:textId="65F7C2E4" w:rsidR="00702CCD" w:rsidRDefault="00DE7CAE" w:rsidP="00702CCD">
      <w:r>
        <w:rPr>
          <w:noProof/>
        </w:rPr>
        <w:drawing>
          <wp:inline distT="0" distB="0" distL="0" distR="0" wp14:anchorId="6CFC9F7C" wp14:editId="3B7F00ED">
            <wp:extent cx="5943600" cy="17875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1A99" w14:textId="77777777" w:rsidR="00DE7CAE" w:rsidRDefault="00DE7CAE" w:rsidP="00702CCD"/>
    <w:p w14:paraId="40D1D8AA" w14:textId="77777777" w:rsidR="00DE7CAE" w:rsidRDefault="00DE7CAE" w:rsidP="00702CCD"/>
    <w:p w14:paraId="207A2B51" w14:textId="77777777" w:rsidR="00DE7CAE" w:rsidRDefault="00DE7CAE" w:rsidP="00702CCD"/>
    <w:p w14:paraId="6E75191B" w14:textId="77777777" w:rsidR="00DE7CAE" w:rsidRDefault="00DE7CAE" w:rsidP="00702CCD"/>
    <w:p w14:paraId="4BDF6840" w14:textId="77777777" w:rsidR="00DE7CAE" w:rsidRDefault="00DE7CAE" w:rsidP="00702CCD"/>
    <w:p w14:paraId="5EF7B281" w14:textId="77777777" w:rsidR="00DE7CAE" w:rsidRDefault="00DE7CAE" w:rsidP="00702CCD"/>
    <w:p w14:paraId="7A6E991A" w14:textId="77777777" w:rsidR="00DE7CAE" w:rsidRDefault="00DE7CAE" w:rsidP="00702CCD"/>
    <w:p w14:paraId="5F7136E1" w14:textId="77777777" w:rsidR="00DE7CAE" w:rsidRDefault="00DE7CAE" w:rsidP="00702CCD"/>
    <w:p w14:paraId="32ED9718" w14:textId="77777777" w:rsidR="00DE7CAE" w:rsidRDefault="00DE7CAE" w:rsidP="00702CCD"/>
    <w:p w14:paraId="6E398230" w14:textId="77777777" w:rsidR="00DE7CAE" w:rsidRDefault="00DE7CAE" w:rsidP="00702CCD"/>
    <w:p w14:paraId="6E864876" w14:textId="77777777" w:rsidR="00DE7CAE" w:rsidRDefault="00DE7CAE" w:rsidP="00702CCD"/>
    <w:p w14:paraId="2383D95B" w14:textId="77777777" w:rsidR="00DE7CAE" w:rsidRDefault="00DE7CAE" w:rsidP="00702CCD"/>
    <w:p w14:paraId="265E9CF4" w14:textId="19958F91" w:rsidR="00DE7CAE" w:rsidRDefault="00DE7CAE" w:rsidP="00DE7CAE">
      <w:pPr>
        <w:pStyle w:val="Heading2"/>
      </w:pPr>
      <w:bookmarkStart w:id="25" w:name="_Toc530395222"/>
      <w:r>
        <w:t>6.6</w:t>
      </w:r>
      <w:r w:rsidRPr="006D6D45">
        <w:t xml:space="preserve"> Script file showing the testing of query</w:t>
      </w:r>
      <w:r>
        <w:t>6</w:t>
      </w:r>
      <w:bookmarkEnd w:id="25"/>
    </w:p>
    <w:p w14:paraId="515C939B" w14:textId="503ADE6E" w:rsidR="00FA5450" w:rsidRDefault="00BD5919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D73FB1F" wp14:editId="011333A3">
            <wp:extent cx="5943600" cy="32131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AF74" w14:textId="2FD6753E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393EB91A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6</w:t>
      </w:r>
    </w:p>
    <w:p w14:paraId="364FEA9F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accident number, accident date(YYYY-MM-DD), lost days, product ID, Employee name</w:t>
      </w:r>
    </w:p>
    <w:p w14:paraId="32E896E0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1000, 2005-11-11, 12, 5, 12, worker1</w:t>
      </w:r>
    </w:p>
    <w:p w14:paraId="1FF0E34C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1 for fix accident, 2 for producing accident.</w:t>
      </w:r>
    </w:p>
    <w:p w14:paraId="774C9EDE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517796B2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73DD01CE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009B1F32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6</w:t>
      </w:r>
    </w:p>
    <w:p w14:paraId="5A086F3E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accident number, accident date(YYYY-MM-DD), lost days, product ID, Employee name</w:t>
      </w:r>
    </w:p>
    <w:p w14:paraId="10A09291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1000, 2005-11-11, 12, 12, worker1</w:t>
      </w:r>
    </w:p>
    <w:p w14:paraId="7B2378F9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1 for fix accident, 2 for producing accident.</w:t>
      </w:r>
    </w:p>
    <w:p w14:paraId="1AE4E06B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59823B5E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742C5E76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6530C27C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6</w:t>
      </w:r>
    </w:p>
    <w:p w14:paraId="1AA2055C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accident number, accident date(YYYY-MM-DD), lost days, product ID, Employee name</w:t>
      </w:r>
    </w:p>
    <w:p w14:paraId="54B46CFE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1001, 2008-8-11, 30, 33, technical3</w:t>
      </w:r>
    </w:p>
    <w:p w14:paraId="28C62C8F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1 for fix accident, 2 for producing accident.</w:t>
      </w:r>
    </w:p>
    <w:p w14:paraId="46029A2A" w14:textId="55A82D15" w:rsidR="00DE7CAE" w:rsidRDefault="00FA5450" w:rsidP="00FA5450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5AC29ECA" w14:textId="77777777" w:rsidR="00DB6988" w:rsidRDefault="00DB6988" w:rsidP="00DB6988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77528AC3" w14:textId="77777777" w:rsidR="00DB6988" w:rsidRDefault="00DB6988" w:rsidP="00DB6988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6</w:t>
      </w:r>
    </w:p>
    <w:p w14:paraId="34A263CF" w14:textId="77777777" w:rsidR="00DB6988" w:rsidRDefault="00DB6988" w:rsidP="00DB6988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accident number, accident date(YYYY-MM-DD), lost days, product ID, Employee name</w:t>
      </w:r>
    </w:p>
    <w:p w14:paraId="54DBD789" w14:textId="77777777" w:rsidR="00DB6988" w:rsidRDefault="00DB6988" w:rsidP="00DB6988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1002, 2006-5-11, 30, 16, worker1</w:t>
      </w:r>
    </w:p>
    <w:p w14:paraId="10E88CB9" w14:textId="77777777" w:rsidR="00DB6988" w:rsidRDefault="00DB6988" w:rsidP="00DB6988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1 for fix accident, 2 for producing accident.</w:t>
      </w:r>
    </w:p>
    <w:p w14:paraId="0927251F" w14:textId="446B428A" w:rsidR="00BD5919" w:rsidRDefault="00DB6988" w:rsidP="00DB6988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7A763F0A" w14:textId="0CE8CC7E" w:rsidR="004023ED" w:rsidRDefault="004023ED" w:rsidP="00DB6988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noProof/>
        </w:rPr>
        <w:drawing>
          <wp:inline distT="0" distB="0" distL="0" distR="0" wp14:anchorId="59F9C1E2" wp14:editId="5D8FD936">
            <wp:extent cx="4410075" cy="2085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3EDE" w14:textId="5FF91222" w:rsidR="004023ED" w:rsidRDefault="00817348" w:rsidP="00DB6988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noProof/>
        </w:rPr>
        <w:drawing>
          <wp:inline distT="0" distB="0" distL="0" distR="0" wp14:anchorId="71399DC1" wp14:editId="4A65FB89">
            <wp:extent cx="4305300" cy="2238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BB8C" w14:textId="008A42DA" w:rsidR="00817348" w:rsidRPr="00DF0E2F" w:rsidRDefault="005A107B" w:rsidP="00DF0E2F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noProof/>
        </w:rPr>
        <w:drawing>
          <wp:inline distT="0" distB="0" distL="0" distR="0" wp14:anchorId="50735214" wp14:editId="73209D2F">
            <wp:extent cx="4029075" cy="1685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0C66" w14:textId="3FA355B9" w:rsidR="00DB6988" w:rsidRDefault="00DB6988" w:rsidP="00DB6988">
      <w:pPr>
        <w:pStyle w:val="Heading2"/>
      </w:pPr>
      <w:bookmarkStart w:id="26" w:name="_Toc530395223"/>
      <w:r>
        <w:t>6.7</w:t>
      </w:r>
      <w:r w:rsidRPr="006D6D45">
        <w:t xml:space="preserve"> Script file showing the testing of query</w:t>
      </w:r>
      <w:r>
        <w:t>7</w:t>
      </w:r>
      <w:bookmarkEnd w:id="26"/>
    </w:p>
    <w:p w14:paraId="73442891" w14:textId="3A86BE63" w:rsidR="00DB6988" w:rsidRDefault="00043B03" w:rsidP="00DB6988">
      <w:r>
        <w:rPr>
          <w:noProof/>
        </w:rPr>
        <w:drawing>
          <wp:inline distT="0" distB="0" distL="0" distR="0" wp14:anchorId="5E42A911" wp14:editId="75E19925">
            <wp:extent cx="5943600" cy="47110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F1A" w14:textId="77777777" w:rsidR="00043B03" w:rsidRDefault="00043B03" w:rsidP="00DB6988"/>
    <w:p w14:paraId="61561F37" w14:textId="77777777" w:rsidR="00043B03" w:rsidRDefault="00043B03" w:rsidP="00DB6988"/>
    <w:p w14:paraId="372E0B8A" w14:textId="77777777" w:rsidR="00043B03" w:rsidRDefault="00043B03" w:rsidP="00DB6988"/>
    <w:p w14:paraId="72ECDB73" w14:textId="77777777" w:rsidR="00043B03" w:rsidRDefault="00043B03" w:rsidP="00DB6988"/>
    <w:p w14:paraId="7074527B" w14:textId="77777777" w:rsidR="00043B03" w:rsidRDefault="00043B03" w:rsidP="00DB6988"/>
    <w:p w14:paraId="76AFF21B" w14:textId="77777777" w:rsidR="00043B03" w:rsidRDefault="00043B03" w:rsidP="00DB6988"/>
    <w:p w14:paraId="1C73BBCD" w14:textId="77777777" w:rsidR="00043B03" w:rsidRDefault="00043B03" w:rsidP="00DB6988"/>
    <w:p w14:paraId="3B527098" w14:textId="77777777" w:rsidR="00043B03" w:rsidRDefault="00043B03" w:rsidP="00DB6988"/>
    <w:p w14:paraId="3F08F860" w14:textId="77777777" w:rsidR="00043B03" w:rsidRDefault="00043B03" w:rsidP="00DB6988"/>
    <w:p w14:paraId="7BC6F5E1" w14:textId="0C8659BA" w:rsidR="00043B03" w:rsidRDefault="00043B03" w:rsidP="00043B03">
      <w:pPr>
        <w:pStyle w:val="Heading2"/>
      </w:pPr>
      <w:bookmarkStart w:id="27" w:name="_Toc530395224"/>
      <w:r>
        <w:t>6.8</w:t>
      </w:r>
      <w:r w:rsidRPr="006D6D45">
        <w:t xml:space="preserve"> Script file showing the testing of query</w:t>
      </w:r>
      <w:r>
        <w:t>8</w:t>
      </w:r>
      <w:r w:rsidR="00A4139F">
        <w:rPr>
          <w:noProof/>
        </w:rPr>
        <w:drawing>
          <wp:inline distT="0" distB="0" distL="0" distR="0" wp14:anchorId="38901CD5" wp14:editId="08ABCFA7">
            <wp:extent cx="5943600" cy="38138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27F9232D" w14:textId="77777777" w:rsidR="00A4139F" w:rsidRDefault="00A4139F" w:rsidP="00A4139F"/>
    <w:p w14:paraId="474720D8" w14:textId="77777777" w:rsidR="00A4139F" w:rsidRDefault="00A4139F" w:rsidP="00A4139F"/>
    <w:p w14:paraId="09C146B6" w14:textId="77777777" w:rsidR="00A4139F" w:rsidRDefault="00A4139F" w:rsidP="00A4139F"/>
    <w:p w14:paraId="7C7FD334" w14:textId="77777777" w:rsidR="00A4139F" w:rsidRDefault="00A4139F" w:rsidP="00A4139F"/>
    <w:p w14:paraId="14A46BE1" w14:textId="77777777" w:rsidR="00A4139F" w:rsidRDefault="00A4139F" w:rsidP="00A4139F"/>
    <w:p w14:paraId="4CCE076F" w14:textId="77777777" w:rsidR="00A4139F" w:rsidRDefault="00A4139F" w:rsidP="00A4139F"/>
    <w:p w14:paraId="7A027DB1" w14:textId="77777777" w:rsidR="00A4139F" w:rsidRDefault="00A4139F" w:rsidP="00A4139F"/>
    <w:p w14:paraId="3C71B00A" w14:textId="77777777" w:rsidR="00A4139F" w:rsidRDefault="00A4139F" w:rsidP="00A4139F"/>
    <w:p w14:paraId="46034A04" w14:textId="77777777" w:rsidR="00A4139F" w:rsidRDefault="00A4139F" w:rsidP="00A4139F"/>
    <w:p w14:paraId="096979C0" w14:textId="77777777" w:rsidR="00A4139F" w:rsidRDefault="00A4139F" w:rsidP="00A4139F"/>
    <w:p w14:paraId="2B21AEA8" w14:textId="77777777" w:rsidR="00A4139F" w:rsidRDefault="00A4139F" w:rsidP="00A4139F"/>
    <w:p w14:paraId="278B228D" w14:textId="77777777" w:rsidR="00A4139F" w:rsidRDefault="00A4139F" w:rsidP="00A4139F"/>
    <w:p w14:paraId="20F8FB68" w14:textId="77777777" w:rsidR="00A4139F" w:rsidRDefault="00A4139F" w:rsidP="00A4139F"/>
    <w:p w14:paraId="12DBB67C" w14:textId="5B4CAB68" w:rsidR="00A4139F" w:rsidRPr="00A4139F" w:rsidRDefault="00A4139F" w:rsidP="00A4139F"/>
    <w:p w14:paraId="6C62B781" w14:textId="740065C9" w:rsidR="00A4139F" w:rsidRDefault="00A4139F" w:rsidP="00A4139F">
      <w:pPr>
        <w:pStyle w:val="Heading2"/>
      </w:pPr>
      <w:bookmarkStart w:id="28" w:name="_Toc530395225"/>
      <w:r>
        <w:t>6.9</w:t>
      </w:r>
      <w:r w:rsidRPr="006D6D45">
        <w:t xml:space="preserve"> Script file showing the testing of query</w:t>
      </w:r>
      <w:r>
        <w:t>9</w:t>
      </w:r>
      <w:bookmarkEnd w:id="28"/>
    </w:p>
    <w:p w14:paraId="1AACE749" w14:textId="27FAA4AA" w:rsidR="00A4139F" w:rsidRPr="00A4139F" w:rsidRDefault="00845804" w:rsidP="00A4139F">
      <w:r>
        <w:rPr>
          <w:noProof/>
        </w:rPr>
        <w:drawing>
          <wp:inline distT="0" distB="0" distL="0" distR="0" wp14:anchorId="558BDF81" wp14:editId="0D82F5A1">
            <wp:extent cx="5943600" cy="30657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124F" w14:textId="233F54B1" w:rsidR="00DB6988" w:rsidRPr="00DE7CAE" w:rsidRDefault="00DB6988" w:rsidP="00DB6988"/>
    <w:p w14:paraId="14256F38" w14:textId="7B2866C5" w:rsidR="00DE7CAE" w:rsidRDefault="00DE7CAE" w:rsidP="00702CCD"/>
    <w:p w14:paraId="2F9C27A8" w14:textId="77777777" w:rsidR="00450975" w:rsidRDefault="00450975" w:rsidP="00702CCD"/>
    <w:p w14:paraId="5DD565E0" w14:textId="77777777" w:rsidR="00450975" w:rsidRDefault="00450975" w:rsidP="00702CCD"/>
    <w:p w14:paraId="744720C0" w14:textId="77777777" w:rsidR="00450975" w:rsidRDefault="00450975" w:rsidP="00702CCD"/>
    <w:p w14:paraId="5908EAEC" w14:textId="77777777" w:rsidR="00450975" w:rsidRDefault="00450975" w:rsidP="00702CCD"/>
    <w:p w14:paraId="3AB73E5B" w14:textId="77777777" w:rsidR="00450975" w:rsidRDefault="00450975" w:rsidP="00702CCD"/>
    <w:p w14:paraId="031ECE4C" w14:textId="77777777" w:rsidR="00450975" w:rsidRDefault="00450975" w:rsidP="00702CCD"/>
    <w:p w14:paraId="681EA692" w14:textId="77777777" w:rsidR="00450975" w:rsidRDefault="00450975" w:rsidP="00702CCD"/>
    <w:p w14:paraId="5DA0FC63" w14:textId="77777777" w:rsidR="00450975" w:rsidRDefault="00450975" w:rsidP="00702CCD"/>
    <w:p w14:paraId="7155A320" w14:textId="77777777" w:rsidR="00450975" w:rsidRDefault="00450975" w:rsidP="00702CCD"/>
    <w:p w14:paraId="67539105" w14:textId="77777777" w:rsidR="00450975" w:rsidRDefault="00450975" w:rsidP="00702CCD"/>
    <w:p w14:paraId="77AF9318" w14:textId="77777777" w:rsidR="00450975" w:rsidRDefault="00450975" w:rsidP="00702CCD"/>
    <w:p w14:paraId="2A8AE51B" w14:textId="77777777" w:rsidR="00450975" w:rsidRDefault="00450975" w:rsidP="00702CCD"/>
    <w:p w14:paraId="641CDE84" w14:textId="2D0D677B" w:rsidR="00450975" w:rsidRDefault="00450975" w:rsidP="00450975">
      <w:pPr>
        <w:pStyle w:val="Heading2"/>
      </w:pPr>
      <w:bookmarkStart w:id="29" w:name="_Toc530395226"/>
      <w:r>
        <w:t>6.10</w:t>
      </w:r>
      <w:r w:rsidRPr="006D6D45">
        <w:t>Script file showing the testing of query</w:t>
      </w:r>
      <w:r>
        <w:t>10</w:t>
      </w:r>
      <w:bookmarkEnd w:id="29"/>
    </w:p>
    <w:p w14:paraId="3418B762" w14:textId="05FE01B0" w:rsidR="00450975" w:rsidRDefault="00F940D6" w:rsidP="00450975">
      <w:r>
        <w:rPr>
          <w:noProof/>
        </w:rPr>
        <w:drawing>
          <wp:inline distT="0" distB="0" distL="0" distR="0" wp14:anchorId="7C9364CC" wp14:editId="4411BEEF">
            <wp:extent cx="5943600" cy="3065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A208" w14:textId="77777777" w:rsidR="00F940D6" w:rsidRDefault="00F940D6" w:rsidP="00450975"/>
    <w:p w14:paraId="50C5CEA8" w14:textId="77777777" w:rsidR="00F940D6" w:rsidRDefault="00F940D6" w:rsidP="00450975"/>
    <w:p w14:paraId="46DC1F6E" w14:textId="77777777" w:rsidR="00F940D6" w:rsidRDefault="00F940D6" w:rsidP="00450975"/>
    <w:p w14:paraId="148DB4A4" w14:textId="77777777" w:rsidR="00F940D6" w:rsidRDefault="00F940D6" w:rsidP="00450975"/>
    <w:p w14:paraId="0F4C929D" w14:textId="77777777" w:rsidR="00F940D6" w:rsidRPr="00450975" w:rsidRDefault="00F940D6" w:rsidP="00450975"/>
    <w:p w14:paraId="7C1F6754" w14:textId="5BCBF2F5" w:rsidR="00450975" w:rsidRDefault="00450975" w:rsidP="00702CCD"/>
    <w:p w14:paraId="00286139" w14:textId="77777777" w:rsidR="00F940D6" w:rsidRDefault="00F940D6" w:rsidP="00702CCD"/>
    <w:p w14:paraId="66E070CA" w14:textId="77777777" w:rsidR="00F940D6" w:rsidRDefault="00F940D6" w:rsidP="00702CCD"/>
    <w:p w14:paraId="6C6F0AC7" w14:textId="77777777" w:rsidR="00F940D6" w:rsidRDefault="00F940D6" w:rsidP="00702CCD"/>
    <w:p w14:paraId="660C7918" w14:textId="77777777" w:rsidR="00F940D6" w:rsidRDefault="00F940D6" w:rsidP="00702CCD"/>
    <w:p w14:paraId="00ED7F2C" w14:textId="77777777" w:rsidR="00F940D6" w:rsidRDefault="00F940D6" w:rsidP="00702CCD"/>
    <w:p w14:paraId="1FE33D87" w14:textId="77777777" w:rsidR="00F940D6" w:rsidRDefault="00F940D6" w:rsidP="00702CCD"/>
    <w:p w14:paraId="2A61E51B" w14:textId="77777777" w:rsidR="00F940D6" w:rsidRDefault="00F940D6" w:rsidP="00702CCD"/>
    <w:p w14:paraId="57EA4A5C" w14:textId="77777777" w:rsidR="00F940D6" w:rsidRDefault="00F940D6" w:rsidP="00702CCD"/>
    <w:p w14:paraId="1CFC737B" w14:textId="77777777" w:rsidR="00F940D6" w:rsidRDefault="00F940D6" w:rsidP="00702CCD"/>
    <w:p w14:paraId="3A07A2BF" w14:textId="394A5D80" w:rsidR="00F940D6" w:rsidRPr="00F940D6" w:rsidRDefault="00F940D6" w:rsidP="005B54A3">
      <w:pPr>
        <w:pStyle w:val="Heading2"/>
      </w:pPr>
      <w:bookmarkStart w:id="30" w:name="_Toc530395227"/>
      <w:r>
        <w:t>6.11</w:t>
      </w:r>
      <w:r w:rsidRPr="006D6D45">
        <w:t>Script file showing the testing of query</w:t>
      </w:r>
      <w:r>
        <w:t>11</w:t>
      </w:r>
      <w:bookmarkEnd w:id="30"/>
    </w:p>
    <w:p w14:paraId="5E9EDD8B" w14:textId="32E00BD2" w:rsidR="00F940D6" w:rsidRDefault="005B54A3" w:rsidP="00702CCD">
      <w:r>
        <w:rPr>
          <w:noProof/>
        </w:rPr>
        <w:drawing>
          <wp:inline distT="0" distB="0" distL="0" distR="0" wp14:anchorId="58324CEE" wp14:editId="397DB4FA">
            <wp:extent cx="5943600" cy="59823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6C06" w14:textId="77777777" w:rsidR="005B54A3" w:rsidRDefault="005B54A3" w:rsidP="00702CCD"/>
    <w:p w14:paraId="4985145D" w14:textId="77777777" w:rsidR="005B54A3" w:rsidRDefault="005B54A3" w:rsidP="00702CCD"/>
    <w:p w14:paraId="5515CC5A" w14:textId="77777777" w:rsidR="005B54A3" w:rsidRDefault="005B54A3" w:rsidP="00702CCD"/>
    <w:p w14:paraId="7A20B60B" w14:textId="77777777" w:rsidR="005B54A3" w:rsidRDefault="005B54A3" w:rsidP="00702CCD"/>
    <w:p w14:paraId="71B87772" w14:textId="77777777" w:rsidR="005B54A3" w:rsidRDefault="005B54A3" w:rsidP="00702CCD"/>
    <w:p w14:paraId="2B7F5626" w14:textId="77777777" w:rsidR="005B54A3" w:rsidRDefault="005B54A3" w:rsidP="00702CCD"/>
    <w:p w14:paraId="0DBD5FB7" w14:textId="0F0854FE" w:rsidR="005B54A3" w:rsidRDefault="005B54A3" w:rsidP="005B54A3">
      <w:pPr>
        <w:pStyle w:val="Heading2"/>
      </w:pPr>
      <w:bookmarkStart w:id="31" w:name="_Toc530395228"/>
      <w:r>
        <w:t>6.12</w:t>
      </w:r>
      <w:r w:rsidRPr="006D6D45">
        <w:t>Script file showing the testing of query</w:t>
      </w:r>
      <w:r>
        <w:t>12</w:t>
      </w:r>
      <w:bookmarkEnd w:id="31"/>
    </w:p>
    <w:p w14:paraId="25E3995F" w14:textId="1AA4A7C2" w:rsidR="005B54A3" w:rsidRPr="005B54A3" w:rsidRDefault="0027684D" w:rsidP="005B54A3">
      <w:r>
        <w:rPr>
          <w:noProof/>
        </w:rPr>
        <w:drawing>
          <wp:inline distT="0" distB="0" distL="0" distR="0" wp14:anchorId="39C46F01" wp14:editId="1F50D24F">
            <wp:extent cx="5943600" cy="2042795"/>
            <wp:effectExtent l="0" t="0" r="0" b="0"/>
            <wp:docPr id="1643022112" name="Picture 1643022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1C08" w14:textId="473437A5" w:rsidR="005B54A3" w:rsidRDefault="005B54A3" w:rsidP="00702CCD"/>
    <w:p w14:paraId="0A70CC10" w14:textId="77777777" w:rsidR="0027684D" w:rsidRDefault="0027684D" w:rsidP="00702CCD"/>
    <w:p w14:paraId="594B3701" w14:textId="77777777" w:rsidR="0027684D" w:rsidRDefault="0027684D" w:rsidP="00702CCD"/>
    <w:p w14:paraId="0A6280F6" w14:textId="77777777" w:rsidR="0027684D" w:rsidRDefault="0027684D" w:rsidP="00702CCD"/>
    <w:p w14:paraId="386D743E" w14:textId="77777777" w:rsidR="0027684D" w:rsidRDefault="0027684D" w:rsidP="00702CCD"/>
    <w:p w14:paraId="64B2E236" w14:textId="77777777" w:rsidR="0027684D" w:rsidRDefault="0027684D" w:rsidP="00702CCD"/>
    <w:p w14:paraId="5264D8C5" w14:textId="77777777" w:rsidR="0027684D" w:rsidRDefault="0027684D" w:rsidP="00702CCD"/>
    <w:p w14:paraId="1314E1DE" w14:textId="77777777" w:rsidR="0027684D" w:rsidRDefault="0027684D" w:rsidP="00702CCD"/>
    <w:p w14:paraId="119DBABC" w14:textId="77777777" w:rsidR="0027684D" w:rsidRDefault="0027684D" w:rsidP="00702CCD"/>
    <w:p w14:paraId="18CA9925" w14:textId="77777777" w:rsidR="0027684D" w:rsidRDefault="0027684D" w:rsidP="00702CCD"/>
    <w:p w14:paraId="59DA4FB6" w14:textId="77777777" w:rsidR="0027684D" w:rsidRDefault="0027684D" w:rsidP="00702CCD"/>
    <w:p w14:paraId="17DD49E2" w14:textId="77777777" w:rsidR="0027684D" w:rsidRDefault="0027684D" w:rsidP="00702CCD"/>
    <w:p w14:paraId="7B25102C" w14:textId="77777777" w:rsidR="0027684D" w:rsidRDefault="0027684D" w:rsidP="00702CCD"/>
    <w:p w14:paraId="532AF388" w14:textId="77777777" w:rsidR="0027684D" w:rsidRDefault="0027684D" w:rsidP="00702CCD"/>
    <w:p w14:paraId="37FB6F2A" w14:textId="77777777" w:rsidR="0027684D" w:rsidRDefault="0027684D" w:rsidP="00702CCD"/>
    <w:p w14:paraId="3080F601" w14:textId="77777777" w:rsidR="0027684D" w:rsidRDefault="0027684D" w:rsidP="00702CCD"/>
    <w:p w14:paraId="2E4B897E" w14:textId="77777777" w:rsidR="0027684D" w:rsidRDefault="0027684D" w:rsidP="00702CCD"/>
    <w:p w14:paraId="7BFB6594" w14:textId="77777777" w:rsidR="0027684D" w:rsidRDefault="0027684D" w:rsidP="00702CCD"/>
    <w:p w14:paraId="035750B9" w14:textId="676AD076" w:rsidR="0027684D" w:rsidRDefault="0027684D" w:rsidP="0027684D">
      <w:pPr>
        <w:pStyle w:val="Heading2"/>
      </w:pPr>
      <w:bookmarkStart w:id="32" w:name="_Toc530395229"/>
      <w:r>
        <w:t>6.13</w:t>
      </w:r>
      <w:r w:rsidRPr="006D6D45">
        <w:t>Script file showing the testing of query</w:t>
      </w:r>
      <w:r>
        <w:t>13</w:t>
      </w:r>
      <w:bookmarkEnd w:id="32"/>
    </w:p>
    <w:p w14:paraId="41126D6B" w14:textId="34F623D3" w:rsidR="0027684D" w:rsidRDefault="00223197" w:rsidP="0027684D">
      <w:r>
        <w:rPr>
          <w:noProof/>
        </w:rPr>
        <w:drawing>
          <wp:inline distT="0" distB="0" distL="0" distR="0" wp14:anchorId="61C92CA4" wp14:editId="6A92AE69">
            <wp:extent cx="5943600" cy="2390140"/>
            <wp:effectExtent l="0" t="0" r="0" b="0"/>
            <wp:docPr id="1643022114" name="Picture 1643022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95A1" w14:textId="77777777" w:rsidR="00223197" w:rsidRDefault="00223197" w:rsidP="0027684D"/>
    <w:p w14:paraId="23A6B9AA" w14:textId="77777777" w:rsidR="00223197" w:rsidRDefault="00223197" w:rsidP="0027684D"/>
    <w:p w14:paraId="42BBD451" w14:textId="77777777" w:rsidR="00223197" w:rsidRDefault="00223197" w:rsidP="0027684D"/>
    <w:p w14:paraId="64C7CA1B" w14:textId="77777777" w:rsidR="00223197" w:rsidRDefault="00223197" w:rsidP="0027684D"/>
    <w:p w14:paraId="4E796119" w14:textId="77777777" w:rsidR="00223197" w:rsidRDefault="00223197" w:rsidP="0027684D"/>
    <w:p w14:paraId="01245FBA" w14:textId="77777777" w:rsidR="00223197" w:rsidRDefault="00223197" w:rsidP="0027684D"/>
    <w:p w14:paraId="2010335F" w14:textId="77777777" w:rsidR="00223197" w:rsidRDefault="00223197" w:rsidP="0027684D"/>
    <w:p w14:paraId="235E9360" w14:textId="77777777" w:rsidR="00223197" w:rsidRDefault="00223197" w:rsidP="0027684D"/>
    <w:p w14:paraId="42C64046" w14:textId="77777777" w:rsidR="00223197" w:rsidRDefault="00223197" w:rsidP="0027684D"/>
    <w:p w14:paraId="75B174BC" w14:textId="77777777" w:rsidR="00223197" w:rsidRDefault="00223197" w:rsidP="0027684D"/>
    <w:p w14:paraId="09DD6F8C" w14:textId="77777777" w:rsidR="00223197" w:rsidRDefault="00223197" w:rsidP="0027684D"/>
    <w:p w14:paraId="01ED66ED" w14:textId="77777777" w:rsidR="00223197" w:rsidRDefault="00223197" w:rsidP="0027684D"/>
    <w:p w14:paraId="04B21385" w14:textId="77777777" w:rsidR="00223197" w:rsidRDefault="00223197" w:rsidP="0027684D"/>
    <w:p w14:paraId="253BACFC" w14:textId="77777777" w:rsidR="00223197" w:rsidRDefault="00223197" w:rsidP="0027684D"/>
    <w:p w14:paraId="1ABA3E22" w14:textId="77777777" w:rsidR="00223197" w:rsidRDefault="00223197" w:rsidP="0027684D"/>
    <w:p w14:paraId="5771CDE3" w14:textId="77777777" w:rsidR="00223197" w:rsidRDefault="00223197" w:rsidP="0027684D"/>
    <w:p w14:paraId="3679C8E2" w14:textId="4CE9DD40" w:rsidR="00223197" w:rsidRPr="0027684D" w:rsidRDefault="00223197" w:rsidP="0027684D"/>
    <w:p w14:paraId="3E4A8C01" w14:textId="4E12B24C" w:rsidR="005A107B" w:rsidRDefault="005A107B" w:rsidP="005A107B">
      <w:pPr>
        <w:pStyle w:val="Heading2"/>
      </w:pPr>
      <w:bookmarkStart w:id="33" w:name="_Toc530395230"/>
      <w:r>
        <w:t>6.</w:t>
      </w:r>
      <w:r w:rsidR="00223197">
        <w:t>14</w:t>
      </w:r>
      <w:r w:rsidRPr="006D6D45">
        <w:t>Script file showing the testing of query</w:t>
      </w:r>
      <w:r w:rsidR="00223197">
        <w:t>14</w:t>
      </w:r>
      <w:bookmarkEnd w:id="33"/>
    </w:p>
    <w:p w14:paraId="7442D63F" w14:textId="4D20478B" w:rsidR="00223197" w:rsidRDefault="00382DDA" w:rsidP="00223197">
      <w:r>
        <w:rPr>
          <w:noProof/>
        </w:rPr>
        <w:drawing>
          <wp:inline distT="0" distB="0" distL="0" distR="0" wp14:anchorId="6A657A15" wp14:editId="79066198">
            <wp:extent cx="5943600" cy="1950720"/>
            <wp:effectExtent l="0" t="0" r="0" b="0"/>
            <wp:docPr id="1643022116" name="Picture 1643022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4330" w14:textId="77777777" w:rsidR="00382DDA" w:rsidRDefault="00382DDA" w:rsidP="00223197"/>
    <w:p w14:paraId="02C39D7E" w14:textId="77777777" w:rsidR="00382DDA" w:rsidRDefault="00382DDA" w:rsidP="00223197"/>
    <w:p w14:paraId="5F802B2C" w14:textId="77777777" w:rsidR="00382DDA" w:rsidRDefault="00382DDA" w:rsidP="00223197"/>
    <w:p w14:paraId="071AE108" w14:textId="77777777" w:rsidR="00382DDA" w:rsidRDefault="00382DDA" w:rsidP="00223197"/>
    <w:p w14:paraId="4A7838CA" w14:textId="77777777" w:rsidR="00382DDA" w:rsidRDefault="00382DDA" w:rsidP="00223197"/>
    <w:p w14:paraId="647CBBB4" w14:textId="77777777" w:rsidR="00382DDA" w:rsidRDefault="00382DDA" w:rsidP="00223197"/>
    <w:p w14:paraId="62DD2E91" w14:textId="77777777" w:rsidR="00382DDA" w:rsidRDefault="00382DDA" w:rsidP="00223197"/>
    <w:p w14:paraId="59C26806" w14:textId="77777777" w:rsidR="00382DDA" w:rsidRDefault="00382DDA" w:rsidP="00223197"/>
    <w:p w14:paraId="12B2D116" w14:textId="77777777" w:rsidR="00382DDA" w:rsidRDefault="00382DDA" w:rsidP="00223197"/>
    <w:p w14:paraId="718428E0" w14:textId="77777777" w:rsidR="00382DDA" w:rsidRDefault="00382DDA" w:rsidP="00223197"/>
    <w:p w14:paraId="6CF66A7F" w14:textId="77777777" w:rsidR="00382DDA" w:rsidRDefault="00382DDA" w:rsidP="00223197"/>
    <w:p w14:paraId="436662DB" w14:textId="77777777" w:rsidR="00382DDA" w:rsidRDefault="00382DDA" w:rsidP="00223197"/>
    <w:p w14:paraId="63AC7663" w14:textId="77777777" w:rsidR="00382DDA" w:rsidRDefault="00382DDA" w:rsidP="00223197"/>
    <w:p w14:paraId="313EF80D" w14:textId="77777777" w:rsidR="00382DDA" w:rsidRDefault="00382DDA" w:rsidP="00223197"/>
    <w:p w14:paraId="4E5F3BFF" w14:textId="77777777" w:rsidR="00382DDA" w:rsidRDefault="00382DDA" w:rsidP="00223197"/>
    <w:p w14:paraId="6EC1CD15" w14:textId="77777777" w:rsidR="00382DDA" w:rsidRDefault="00382DDA" w:rsidP="00223197"/>
    <w:p w14:paraId="51C091EC" w14:textId="77777777" w:rsidR="00382DDA" w:rsidRDefault="00382DDA" w:rsidP="00223197"/>
    <w:p w14:paraId="3006B672" w14:textId="77777777" w:rsidR="00382DDA" w:rsidRDefault="00382DDA" w:rsidP="00223197"/>
    <w:p w14:paraId="556A5DF4" w14:textId="77777777" w:rsidR="00382DDA" w:rsidRDefault="00382DDA" w:rsidP="00223197"/>
    <w:p w14:paraId="39E86C7D" w14:textId="11D1AD29" w:rsidR="00730C6E" w:rsidRDefault="00730C6E" w:rsidP="00730C6E">
      <w:pPr>
        <w:pStyle w:val="Heading2"/>
      </w:pPr>
      <w:bookmarkStart w:id="34" w:name="_Toc530395231"/>
      <w:r>
        <w:t>6.15</w:t>
      </w:r>
      <w:r w:rsidRPr="006D6D45">
        <w:t>Script file showing the testing of query</w:t>
      </w:r>
      <w:r>
        <w:t>15</w:t>
      </w:r>
      <w:bookmarkEnd w:id="34"/>
    </w:p>
    <w:p w14:paraId="52654FDA" w14:textId="17A89853" w:rsidR="00382DDA" w:rsidRDefault="00730C6E" w:rsidP="00223197">
      <w:r>
        <w:rPr>
          <w:noProof/>
        </w:rPr>
        <w:drawing>
          <wp:inline distT="0" distB="0" distL="0" distR="0" wp14:anchorId="04F43C0D" wp14:editId="58B834A4">
            <wp:extent cx="5943600" cy="2002790"/>
            <wp:effectExtent l="0" t="0" r="0" b="0"/>
            <wp:docPr id="1643022117" name="Picture 1643022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D281" w14:textId="77777777" w:rsidR="00730C6E" w:rsidRPr="00223197" w:rsidRDefault="00730C6E" w:rsidP="00223197"/>
    <w:p w14:paraId="0CA111C0" w14:textId="1F089AE7" w:rsidR="0027684D" w:rsidRDefault="0027684D" w:rsidP="00702CCD"/>
    <w:p w14:paraId="4F9E84F2" w14:textId="77777777" w:rsidR="00730C6E" w:rsidRDefault="00730C6E" w:rsidP="00702CCD"/>
    <w:p w14:paraId="4B560083" w14:textId="77777777" w:rsidR="00730C6E" w:rsidRDefault="00730C6E" w:rsidP="00702CCD"/>
    <w:p w14:paraId="6CE5BA4D" w14:textId="77777777" w:rsidR="00730C6E" w:rsidRDefault="00730C6E" w:rsidP="00702CCD"/>
    <w:p w14:paraId="787B3878" w14:textId="77777777" w:rsidR="00730C6E" w:rsidRDefault="00730C6E" w:rsidP="00702CCD"/>
    <w:p w14:paraId="68B42032" w14:textId="77777777" w:rsidR="00730C6E" w:rsidRDefault="00730C6E" w:rsidP="00702CCD"/>
    <w:p w14:paraId="0A0F1333" w14:textId="77777777" w:rsidR="00730C6E" w:rsidRDefault="00730C6E" w:rsidP="00702CCD"/>
    <w:p w14:paraId="2A8EB8D7" w14:textId="77777777" w:rsidR="00730C6E" w:rsidRDefault="00730C6E" w:rsidP="00702CCD"/>
    <w:p w14:paraId="362E71F0" w14:textId="77777777" w:rsidR="00730C6E" w:rsidRDefault="00730C6E" w:rsidP="00702CCD"/>
    <w:p w14:paraId="5D7FC68B" w14:textId="77777777" w:rsidR="00730C6E" w:rsidRDefault="00730C6E" w:rsidP="00702CCD"/>
    <w:p w14:paraId="6E376616" w14:textId="77777777" w:rsidR="00730C6E" w:rsidRDefault="00730C6E" w:rsidP="00702CCD"/>
    <w:p w14:paraId="60F8F13E" w14:textId="77777777" w:rsidR="00730C6E" w:rsidRDefault="00730C6E" w:rsidP="00702CCD"/>
    <w:p w14:paraId="7AABCE40" w14:textId="77777777" w:rsidR="00730C6E" w:rsidRDefault="00730C6E" w:rsidP="00702CCD"/>
    <w:p w14:paraId="28195D0F" w14:textId="77777777" w:rsidR="00730C6E" w:rsidRDefault="00730C6E" w:rsidP="00702CCD"/>
    <w:p w14:paraId="40E95B96" w14:textId="77777777" w:rsidR="00730C6E" w:rsidRDefault="00730C6E" w:rsidP="00702CCD"/>
    <w:p w14:paraId="5BE52D7F" w14:textId="77777777" w:rsidR="00730C6E" w:rsidRDefault="00730C6E" w:rsidP="00702CCD"/>
    <w:p w14:paraId="1D61D9FA" w14:textId="77777777" w:rsidR="00730C6E" w:rsidRDefault="00730C6E" w:rsidP="00702CCD"/>
    <w:p w14:paraId="0CE31141" w14:textId="5D71444E" w:rsidR="00730C6E" w:rsidRDefault="00730C6E" w:rsidP="00730C6E">
      <w:pPr>
        <w:pStyle w:val="Heading2"/>
      </w:pPr>
      <w:bookmarkStart w:id="35" w:name="_Toc530395232"/>
      <w:r>
        <w:t>6.</w:t>
      </w:r>
      <w:r w:rsidR="00C03155">
        <w:t>17</w:t>
      </w:r>
      <w:r w:rsidRPr="006D6D45">
        <w:t>Script file showing the testing of query</w:t>
      </w:r>
      <w:r>
        <w:t>1</w:t>
      </w:r>
      <w:r w:rsidR="00C03155">
        <w:t>7</w:t>
      </w:r>
      <w:bookmarkEnd w:id="35"/>
    </w:p>
    <w:p w14:paraId="5E8423E3" w14:textId="6DD69B9A" w:rsidR="00730C6E" w:rsidRDefault="00C03155" w:rsidP="00702CCD">
      <w:r>
        <w:rPr>
          <w:noProof/>
        </w:rPr>
        <w:drawing>
          <wp:inline distT="0" distB="0" distL="0" distR="0" wp14:anchorId="5D1C4ADF" wp14:editId="21712475">
            <wp:extent cx="4467225" cy="2428875"/>
            <wp:effectExtent l="0" t="0" r="9525" b="9525"/>
            <wp:docPr id="1643022120" name="Picture 1643022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5A13" w14:textId="77777777" w:rsidR="00C03155" w:rsidRDefault="00C03155" w:rsidP="00702CCD"/>
    <w:p w14:paraId="58108E24" w14:textId="77777777" w:rsidR="00C03155" w:rsidRDefault="00C03155" w:rsidP="00702CCD"/>
    <w:p w14:paraId="7738BD43" w14:textId="1724DA7F" w:rsidR="00C03155" w:rsidRDefault="008C388C" w:rsidP="00702CCD">
      <w:r>
        <w:rPr>
          <w:noProof/>
        </w:rPr>
        <w:drawing>
          <wp:inline distT="0" distB="0" distL="0" distR="0" wp14:anchorId="7BDF025D" wp14:editId="475DE9FA">
            <wp:extent cx="5943600" cy="2108835"/>
            <wp:effectExtent l="0" t="0" r="0" b="5715"/>
            <wp:docPr id="1643022127" name="Picture 1643022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8EBC" w14:textId="77777777" w:rsidR="008C388C" w:rsidRDefault="008C388C" w:rsidP="00702CCD"/>
    <w:p w14:paraId="1D0F4BEF" w14:textId="77777777" w:rsidR="008C388C" w:rsidRDefault="008C388C" w:rsidP="00702CCD"/>
    <w:p w14:paraId="44687C54" w14:textId="77777777" w:rsidR="008C388C" w:rsidRDefault="008C388C" w:rsidP="00702CCD"/>
    <w:p w14:paraId="1B73D3C9" w14:textId="77777777" w:rsidR="008B2464" w:rsidRDefault="008B2464" w:rsidP="00702CCD"/>
    <w:p w14:paraId="3A85EF85" w14:textId="77777777" w:rsidR="008C388C" w:rsidRDefault="008C388C" w:rsidP="00702CCD"/>
    <w:p w14:paraId="79557E8E" w14:textId="77777777" w:rsidR="008C388C" w:rsidRDefault="008C388C" w:rsidP="00702CCD"/>
    <w:p w14:paraId="6E27148B" w14:textId="77777777" w:rsidR="008C388C" w:rsidRDefault="008C388C" w:rsidP="00702CCD"/>
    <w:p w14:paraId="3BB31B80" w14:textId="77777777" w:rsidR="008C388C" w:rsidRDefault="008C388C" w:rsidP="00702CCD"/>
    <w:p w14:paraId="62484E7E" w14:textId="77777777" w:rsidR="00286F1F" w:rsidRDefault="00286F1F" w:rsidP="00286F1F">
      <w:pPr>
        <w:pStyle w:val="Heading2"/>
      </w:pPr>
      <w:bookmarkStart w:id="36" w:name="_Toc530395233"/>
      <w:r>
        <w:t>6.19</w:t>
      </w:r>
      <w:r w:rsidRPr="006D6D45">
        <w:t>Script file showing the testing of query</w:t>
      </w:r>
      <w:r>
        <w:t>19</w:t>
      </w:r>
      <w:bookmarkEnd w:id="36"/>
    </w:p>
    <w:p w14:paraId="3DF973C6" w14:textId="76980DC3" w:rsidR="00286F1F" w:rsidRDefault="00DF0E2F" w:rsidP="00286F1F">
      <w:r>
        <w:t>BEFORE:</w:t>
      </w:r>
    </w:p>
    <w:p w14:paraId="4254F1F8" w14:textId="33F97055" w:rsidR="00DF0E2F" w:rsidRDefault="00DF0E2F" w:rsidP="00286F1F">
      <w:r>
        <w:rPr>
          <w:noProof/>
        </w:rPr>
        <w:drawing>
          <wp:inline distT="0" distB="0" distL="0" distR="0" wp14:anchorId="4381E052" wp14:editId="68879203">
            <wp:extent cx="2895600" cy="3429000"/>
            <wp:effectExtent l="0" t="0" r="0" b="0"/>
            <wp:docPr id="1643022133" name="Picture 1643022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2E4C" w14:textId="51B8D97F" w:rsidR="00DF0E2F" w:rsidRDefault="00DF0E2F" w:rsidP="00286F1F">
      <w:r>
        <w:rPr>
          <w:noProof/>
        </w:rPr>
        <w:drawing>
          <wp:inline distT="0" distB="0" distL="0" distR="0" wp14:anchorId="5605855F" wp14:editId="2CDA6747">
            <wp:extent cx="2847975" cy="3933825"/>
            <wp:effectExtent l="0" t="0" r="9525" b="9525"/>
            <wp:docPr id="1643022134" name="Picture 1643022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BAA6" w14:textId="6FCD7FE1" w:rsidR="00DF0E2F" w:rsidRDefault="00DF0E2F" w:rsidP="00286F1F"/>
    <w:p w14:paraId="39AFC0DE" w14:textId="5D333117" w:rsidR="00DF0E2F" w:rsidRDefault="00DF0E2F" w:rsidP="00286F1F">
      <w:r>
        <w:t>AFTER:</w:t>
      </w:r>
    </w:p>
    <w:p w14:paraId="0FEF1959" w14:textId="6459F965" w:rsidR="00DF0E2F" w:rsidRDefault="00DF0E2F" w:rsidP="00286F1F">
      <w:r>
        <w:rPr>
          <w:noProof/>
        </w:rPr>
        <w:drawing>
          <wp:inline distT="0" distB="0" distL="0" distR="0" wp14:anchorId="42B67AD0" wp14:editId="42D79AC9">
            <wp:extent cx="5943600" cy="3194685"/>
            <wp:effectExtent l="0" t="0" r="0" b="5715"/>
            <wp:docPr id="1643022135" name="Picture 1643022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7281" w14:textId="54A4E20E" w:rsidR="00DF0E2F" w:rsidRDefault="00DF0E2F" w:rsidP="00286F1F">
      <w:r>
        <w:rPr>
          <w:noProof/>
        </w:rPr>
        <w:drawing>
          <wp:inline distT="0" distB="0" distL="0" distR="0" wp14:anchorId="54810B47" wp14:editId="759A749D">
            <wp:extent cx="3476625" cy="5438775"/>
            <wp:effectExtent l="0" t="0" r="9525" b="9525"/>
            <wp:docPr id="1643022136" name="Picture 1643022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02B1" w14:textId="14310A32" w:rsidR="008C388C" w:rsidRDefault="008C388C" w:rsidP="00B53E8B">
      <w:pPr>
        <w:pStyle w:val="Heading2"/>
      </w:pPr>
      <w:bookmarkStart w:id="37" w:name="_Toc530395234"/>
      <w:r>
        <w:t>6.</w:t>
      </w:r>
      <w:r w:rsidR="00286F1F">
        <w:t>19</w:t>
      </w:r>
      <w:r w:rsidRPr="006D6D45">
        <w:t>Script file showing the testing of query</w:t>
      </w:r>
      <w:r>
        <w:t>1</w:t>
      </w:r>
      <w:r w:rsidR="00286F1F">
        <w:t>9</w:t>
      </w:r>
      <w:bookmarkEnd w:id="37"/>
    </w:p>
    <w:p w14:paraId="6BA0876B" w14:textId="19901F39" w:rsidR="008C388C" w:rsidRDefault="00286F1F" w:rsidP="00702CCD">
      <w:r>
        <w:rPr>
          <w:noProof/>
        </w:rPr>
        <w:drawing>
          <wp:inline distT="0" distB="0" distL="0" distR="0" wp14:anchorId="490A83E1" wp14:editId="0FDFF85B">
            <wp:extent cx="5943600" cy="2710815"/>
            <wp:effectExtent l="0" t="0" r="0" b="0"/>
            <wp:docPr id="1643022130" name="Picture 1643022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4815" w14:textId="77777777" w:rsidR="008B2464" w:rsidRDefault="008B2464" w:rsidP="00702CCD"/>
    <w:p w14:paraId="3725DB66" w14:textId="77777777" w:rsidR="00286F1F" w:rsidRDefault="00286F1F" w:rsidP="00702CCD"/>
    <w:p w14:paraId="420CFBB4" w14:textId="77777777" w:rsidR="00286F1F" w:rsidRDefault="00286F1F" w:rsidP="00702CCD"/>
    <w:p w14:paraId="1AB26856" w14:textId="77777777" w:rsidR="00286F1F" w:rsidRDefault="00286F1F" w:rsidP="00702CCD"/>
    <w:p w14:paraId="08E638BB" w14:textId="77777777" w:rsidR="00286F1F" w:rsidRDefault="00286F1F" w:rsidP="00702CCD"/>
    <w:p w14:paraId="3E587342" w14:textId="77777777" w:rsidR="00286F1F" w:rsidRDefault="00286F1F" w:rsidP="00702CCD"/>
    <w:p w14:paraId="61827B54" w14:textId="77777777" w:rsidR="00286F1F" w:rsidRDefault="00286F1F" w:rsidP="00702CCD"/>
    <w:p w14:paraId="6783C653" w14:textId="77777777" w:rsidR="00286F1F" w:rsidRDefault="00286F1F" w:rsidP="00702CCD"/>
    <w:p w14:paraId="03579DD7" w14:textId="77777777" w:rsidR="00286F1F" w:rsidRDefault="00286F1F" w:rsidP="00702CCD"/>
    <w:p w14:paraId="148BA684" w14:textId="77777777" w:rsidR="00286F1F" w:rsidRDefault="00286F1F" w:rsidP="00702CCD"/>
    <w:p w14:paraId="5C6DDD7F" w14:textId="77777777" w:rsidR="00286F1F" w:rsidRDefault="00286F1F" w:rsidP="00702CCD"/>
    <w:p w14:paraId="42A9C9B7" w14:textId="77777777" w:rsidR="00286F1F" w:rsidRDefault="00286F1F" w:rsidP="00702CCD"/>
    <w:p w14:paraId="1CCC43B4" w14:textId="77777777" w:rsidR="00286F1F" w:rsidRDefault="00286F1F" w:rsidP="00702CCD"/>
    <w:p w14:paraId="436FE7E4" w14:textId="77777777" w:rsidR="00286F1F" w:rsidRDefault="00286F1F" w:rsidP="00702CCD"/>
    <w:p w14:paraId="77178B98" w14:textId="5D534F69" w:rsidR="00286F1F" w:rsidRPr="006D6D45" w:rsidRDefault="00286F1F" w:rsidP="00702CCD"/>
    <w:sectPr w:rsidR="00286F1F" w:rsidRPr="006D6D45" w:rsidSect="00DA6E5C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3E8B" w:rsidP="00C6554A" w:rsidRDefault="00B53E8B" w14:paraId="04EAC21B" w14:textId="77777777">
      <w:pPr>
        <w:spacing w:before="0" w:after="0" w:line="240" w:lineRule="auto"/>
      </w:pPr>
      <w:r>
        <w:separator/>
      </w:r>
    </w:p>
  </w:endnote>
  <w:endnote w:type="continuationSeparator" w:id="0">
    <w:p w:rsidR="00B53E8B" w:rsidP="00C6554A" w:rsidRDefault="00B53E8B" w14:paraId="5ACDF7C4" w14:textId="77777777">
      <w:pPr>
        <w:spacing w:before="0" w:after="0" w:line="240" w:lineRule="auto"/>
      </w:pPr>
      <w:r>
        <w:continuationSeparator/>
      </w:r>
    </w:p>
  </w:endnote>
  <w:endnote w:type="continuationNotice" w:id="1">
    <w:p w:rsidR="00B53E8B" w:rsidRDefault="00B53E8B" w14:paraId="6143834C" w14:textId="7777777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STXinwei"/>
    <w:charset w:val="86"/>
    <w:family w:val="auto"/>
    <w:pitch w:val="variable"/>
    <w:sig w:usb0="00000001" w:usb1="080F0000" w:usb2="00000010" w:usb3="00000000" w:csb0="00040000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53057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07841D" w14:textId="00601138" w:rsidR="00B53E8B" w:rsidRDefault="00B53E8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7D64052D" w14:textId="77777777" w:rsidR="00B53E8B" w:rsidRDefault="00B53E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853047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79250C2" w14:textId="77777777" w:rsidR="00B53E8B" w:rsidRDefault="00B53E8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E25B1A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3311185" w14:textId="77777777" w:rsidR="00B53E8B" w:rsidRDefault="00B53E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3E8B" w:rsidP="00C6554A" w:rsidRDefault="00B53E8B" w14:paraId="79D34118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B53E8B" w:rsidP="00C6554A" w:rsidRDefault="00B53E8B" w14:paraId="035D7397" w14:textId="77777777">
      <w:pPr>
        <w:spacing w:before="0" w:after="0" w:line="240" w:lineRule="auto"/>
      </w:pPr>
      <w:r>
        <w:continuationSeparator/>
      </w:r>
    </w:p>
  </w:footnote>
  <w:footnote w:type="continuationNotice" w:id="1">
    <w:p w:rsidR="00B53E8B" w:rsidRDefault="00B53E8B" w14:paraId="233A8E3C" w14:textId="77777777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hint="default" w:ascii="Century Gothic" w:hAnsi="Century Gothic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34F7DB9"/>
    <w:multiLevelType w:val="multilevel"/>
    <w:tmpl w:val="DF8CA0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1DD770B1"/>
    <w:multiLevelType w:val="hybridMultilevel"/>
    <w:tmpl w:val="3514887C"/>
    <w:lvl w:ilvl="0" w:tplc="E0EE8AE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ECF24B6"/>
    <w:multiLevelType w:val="hybridMultilevel"/>
    <w:tmpl w:val="9D601D96"/>
    <w:lvl w:ilvl="0" w:tplc="B0BCC8D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5E31BFE"/>
    <w:multiLevelType w:val="hybridMultilevel"/>
    <w:tmpl w:val="20FA60F6"/>
    <w:lvl w:ilvl="0" w:tplc="CD90973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5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  <w:num w:numId="17">
    <w:abstractNumId w:val="14"/>
  </w:num>
  <w:num w:numId="18">
    <w:abstractNumId w:val="13"/>
  </w:num>
  <w:num w:numId="19">
    <w:abstractNumId w:val="1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20"/>
  <w:bordersDoNotSurroundHeader/>
  <w:bordersDoNotSurroundFooter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62DF"/>
    <w:rsid w:val="00001A84"/>
    <w:rsid w:val="00005490"/>
    <w:rsid w:val="00006C7A"/>
    <w:rsid w:val="00007B61"/>
    <w:rsid w:val="000107C4"/>
    <w:rsid w:val="00012EAB"/>
    <w:rsid w:val="00020B9E"/>
    <w:rsid w:val="00026682"/>
    <w:rsid w:val="000318D5"/>
    <w:rsid w:val="00032DB9"/>
    <w:rsid w:val="00033D5B"/>
    <w:rsid w:val="0003604A"/>
    <w:rsid w:val="000378C0"/>
    <w:rsid w:val="00043B03"/>
    <w:rsid w:val="0004441B"/>
    <w:rsid w:val="00044B7B"/>
    <w:rsid w:val="00046483"/>
    <w:rsid w:val="000607DB"/>
    <w:rsid w:val="00063D18"/>
    <w:rsid w:val="00070E51"/>
    <w:rsid w:val="00073247"/>
    <w:rsid w:val="00077C95"/>
    <w:rsid w:val="0008143A"/>
    <w:rsid w:val="00083834"/>
    <w:rsid w:val="00085EF6"/>
    <w:rsid w:val="00097651"/>
    <w:rsid w:val="000A767A"/>
    <w:rsid w:val="000B248A"/>
    <w:rsid w:val="000B5251"/>
    <w:rsid w:val="000C0EBD"/>
    <w:rsid w:val="000C72DF"/>
    <w:rsid w:val="000E1A9E"/>
    <w:rsid w:val="000E20DD"/>
    <w:rsid w:val="000E25C9"/>
    <w:rsid w:val="000E4D9C"/>
    <w:rsid w:val="000F1E45"/>
    <w:rsid w:val="000F33E2"/>
    <w:rsid w:val="000F422C"/>
    <w:rsid w:val="000F6B27"/>
    <w:rsid w:val="0010525E"/>
    <w:rsid w:val="00106B85"/>
    <w:rsid w:val="001075A2"/>
    <w:rsid w:val="00117D73"/>
    <w:rsid w:val="00126861"/>
    <w:rsid w:val="00136D3A"/>
    <w:rsid w:val="00137689"/>
    <w:rsid w:val="00137EC0"/>
    <w:rsid w:val="00140152"/>
    <w:rsid w:val="00140241"/>
    <w:rsid w:val="00142344"/>
    <w:rsid w:val="0014409B"/>
    <w:rsid w:val="00145C16"/>
    <w:rsid w:val="00147680"/>
    <w:rsid w:val="0015173B"/>
    <w:rsid w:val="00155845"/>
    <w:rsid w:val="00156527"/>
    <w:rsid w:val="001568A3"/>
    <w:rsid w:val="0017129D"/>
    <w:rsid w:val="0017224A"/>
    <w:rsid w:val="001832B5"/>
    <w:rsid w:val="001853D9"/>
    <w:rsid w:val="00185C3F"/>
    <w:rsid w:val="00196988"/>
    <w:rsid w:val="001A12C6"/>
    <w:rsid w:val="001A341C"/>
    <w:rsid w:val="001A4D32"/>
    <w:rsid w:val="001A5714"/>
    <w:rsid w:val="001A7754"/>
    <w:rsid w:val="001A7BF2"/>
    <w:rsid w:val="001B464E"/>
    <w:rsid w:val="001B5843"/>
    <w:rsid w:val="001B61B9"/>
    <w:rsid w:val="001C171B"/>
    <w:rsid w:val="001C4580"/>
    <w:rsid w:val="001C4BFB"/>
    <w:rsid w:val="001C6036"/>
    <w:rsid w:val="001D0F0A"/>
    <w:rsid w:val="001D3EC0"/>
    <w:rsid w:val="001D4EB1"/>
    <w:rsid w:val="001D6159"/>
    <w:rsid w:val="001E2CDB"/>
    <w:rsid w:val="001E5A0C"/>
    <w:rsid w:val="001E62A0"/>
    <w:rsid w:val="001E65B6"/>
    <w:rsid w:val="001E7D83"/>
    <w:rsid w:val="001F263D"/>
    <w:rsid w:val="00205376"/>
    <w:rsid w:val="002110A8"/>
    <w:rsid w:val="00216D15"/>
    <w:rsid w:val="00221FA3"/>
    <w:rsid w:val="00222E2E"/>
    <w:rsid w:val="00223197"/>
    <w:rsid w:val="00223FE7"/>
    <w:rsid w:val="002279A1"/>
    <w:rsid w:val="00230190"/>
    <w:rsid w:val="00230A55"/>
    <w:rsid w:val="00231BCC"/>
    <w:rsid w:val="00231D9E"/>
    <w:rsid w:val="0023534E"/>
    <w:rsid w:val="00235693"/>
    <w:rsid w:val="002409B6"/>
    <w:rsid w:val="00241180"/>
    <w:rsid w:val="002439ED"/>
    <w:rsid w:val="0025335F"/>
    <w:rsid w:val="002550D7"/>
    <w:rsid w:val="002554CD"/>
    <w:rsid w:val="00255E4E"/>
    <w:rsid w:val="00256D8F"/>
    <w:rsid w:val="0026247D"/>
    <w:rsid w:val="00262F23"/>
    <w:rsid w:val="00263095"/>
    <w:rsid w:val="00267B87"/>
    <w:rsid w:val="0027548D"/>
    <w:rsid w:val="0027684D"/>
    <w:rsid w:val="00280E40"/>
    <w:rsid w:val="0028261E"/>
    <w:rsid w:val="002840A1"/>
    <w:rsid w:val="00285A1A"/>
    <w:rsid w:val="00286F1F"/>
    <w:rsid w:val="00290FB4"/>
    <w:rsid w:val="00292C6C"/>
    <w:rsid w:val="00293B83"/>
    <w:rsid w:val="002958DE"/>
    <w:rsid w:val="002A0905"/>
    <w:rsid w:val="002A1B01"/>
    <w:rsid w:val="002A69B1"/>
    <w:rsid w:val="002B151E"/>
    <w:rsid w:val="002B3D47"/>
    <w:rsid w:val="002B4294"/>
    <w:rsid w:val="002B7688"/>
    <w:rsid w:val="002C3037"/>
    <w:rsid w:val="002C3BC7"/>
    <w:rsid w:val="002C73D5"/>
    <w:rsid w:val="002D2F54"/>
    <w:rsid w:val="002D47CD"/>
    <w:rsid w:val="002D57C0"/>
    <w:rsid w:val="002D582D"/>
    <w:rsid w:val="002E50AB"/>
    <w:rsid w:val="002E631D"/>
    <w:rsid w:val="002E7014"/>
    <w:rsid w:val="002F04D5"/>
    <w:rsid w:val="002F079D"/>
    <w:rsid w:val="002F2C92"/>
    <w:rsid w:val="002F7668"/>
    <w:rsid w:val="00311EC9"/>
    <w:rsid w:val="00313326"/>
    <w:rsid w:val="00313E46"/>
    <w:rsid w:val="00316EDB"/>
    <w:rsid w:val="0031730B"/>
    <w:rsid w:val="00326C26"/>
    <w:rsid w:val="003302CC"/>
    <w:rsid w:val="00330B1A"/>
    <w:rsid w:val="00333A6D"/>
    <w:rsid w:val="00333D0D"/>
    <w:rsid w:val="00337B37"/>
    <w:rsid w:val="00344453"/>
    <w:rsid w:val="00346DF1"/>
    <w:rsid w:val="003472B1"/>
    <w:rsid w:val="00351F03"/>
    <w:rsid w:val="00352CB3"/>
    <w:rsid w:val="0035445A"/>
    <w:rsid w:val="003555F6"/>
    <w:rsid w:val="00356B76"/>
    <w:rsid w:val="00356C6B"/>
    <w:rsid w:val="003648D7"/>
    <w:rsid w:val="00366D48"/>
    <w:rsid w:val="0037226B"/>
    <w:rsid w:val="0037726A"/>
    <w:rsid w:val="00377753"/>
    <w:rsid w:val="00377DE0"/>
    <w:rsid w:val="00382DDA"/>
    <w:rsid w:val="00383722"/>
    <w:rsid w:val="00384108"/>
    <w:rsid w:val="00384FB2"/>
    <w:rsid w:val="00391F23"/>
    <w:rsid w:val="00394152"/>
    <w:rsid w:val="00397381"/>
    <w:rsid w:val="003A61BA"/>
    <w:rsid w:val="003B22AF"/>
    <w:rsid w:val="003B6E78"/>
    <w:rsid w:val="003C127F"/>
    <w:rsid w:val="003C1690"/>
    <w:rsid w:val="003C3ED7"/>
    <w:rsid w:val="003C67BB"/>
    <w:rsid w:val="003C74D9"/>
    <w:rsid w:val="003C7F50"/>
    <w:rsid w:val="003D0CD2"/>
    <w:rsid w:val="003D3696"/>
    <w:rsid w:val="003D6AC2"/>
    <w:rsid w:val="003E02E8"/>
    <w:rsid w:val="003E42AF"/>
    <w:rsid w:val="003E5BD1"/>
    <w:rsid w:val="003E70C3"/>
    <w:rsid w:val="003F09CE"/>
    <w:rsid w:val="003F69B0"/>
    <w:rsid w:val="00400C52"/>
    <w:rsid w:val="004010C3"/>
    <w:rsid w:val="004023ED"/>
    <w:rsid w:val="004045F4"/>
    <w:rsid w:val="00405D0A"/>
    <w:rsid w:val="00411685"/>
    <w:rsid w:val="00415437"/>
    <w:rsid w:val="00424EF3"/>
    <w:rsid w:val="00431A85"/>
    <w:rsid w:val="004334C9"/>
    <w:rsid w:val="00435DAD"/>
    <w:rsid w:val="00437562"/>
    <w:rsid w:val="00450975"/>
    <w:rsid w:val="00451E90"/>
    <w:rsid w:val="00465F3D"/>
    <w:rsid w:val="0047279F"/>
    <w:rsid w:val="00495797"/>
    <w:rsid w:val="00495D68"/>
    <w:rsid w:val="00496E79"/>
    <w:rsid w:val="00496E7E"/>
    <w:rsid w:val="00497D62"/>
    <w:rsid w:val="004A3092"/>
    <w:rsid w:val="004A4200"/>
    <w:rsid w:val="004A6996"/>
    <w:rsid w:val="004A7DC2"/>
    <w:rsid w:val="004B1CA9"/>
    <w:rsid w:val="004B59D6"/>
    <w:rsid w:val="004C049F"/>
    <w:rsid w:val="004C0C6C"/>
    <w:rsid w:val="004C42E1"/>
    <w:rsid w:val="004C4DB5"/>
    <w:rsid w:val="004C74E0"/>
    <w:rsid w:val="004C7FDC"/>
    <w:rsid w:val="004E2152"/>
    <w:rsid w:val="004E53F4"/>
    <w:rsid w:val="004E7DA4"/>
    <w:rsid w:val="004F1EA1"/>
    <w:rsid w:val="004F4A6B"/>
    <w:rsid w:val="004F56EB"/>
    <w:rsid w:val="005000E2"/>
    <w:rsid w:val="00517305"/>
    <w:rsid w:val="0052434F"/>
    <w:rsid w:val="0052454D"/>
    <w:rsid w:val="00524BF7"/>
    <w:rsid w:val="00525C67"/>
    <w:rsid w:val="00526682"/>
    <w:rsid w:val="00531B0D"/>
    <w:rsid w:val="00532046"/>
    <w:rsid w:val="00533CD5"/>
    <w:rsid w:val="00534D9E"/>
    <w:rsid w:val="00543BB0"/>
    <w:rsid w:val="00543CF2"/>
    <w:rsid w:val="00543FB7"/>
    <w:rsid w:val="0054400C"/>
    <w:rsid w:val="00545224"/>
    <w:rsid w:val="00550649"/>
    <w:rsid w:val="0055067F"/>
    <w:rsid w:val="00551BC7"/>
    <w:rsid w:val="00562DDE"/>
    <w:rsid w:val="005638AA"/>
    <w:rsid w:val="00564D8F"/>
    <w:rsid w:val="0057001C"/>
    <w:rsid w:val="00572942"/>
    <w:rsid w:val="0057385A"/>
    <w:rsid w:val="00577977"/>
    <w:rsid w:val="005830C3"/>
    <w:rsid w:val="0059011B"/>
    <w:rsid w:val="005927D7"/>
    <w:rsid w:val="005936CF"/>
    <w:rsid w:val="005A107B"/>
    <w:rsid w:val="005A24A3"/>
    <w:rsid w:val="005A6008"/>
    <w:rsid w:val="005A6D70"/>
    <w:rsid w:val="005A790B"/>
    <w:rsid w:val="005B3F10"/>
    <w:rsid w:val="005B45AD"/>
    <w:rsid w:val="005B54A3"/>
    <w:rsid w:val="005B78EA"/>
    <w:rsid w:val="005C0292"/>
    <w:rsid w:val="005C1ECE"/>
    <w:rsid w:val="005C2976"/>
    <w:rsid w:val="005C2AA4"/>
    <w:rsid w:val="005C34FB"/>
    <w:rsid w:val="005C5964"/>
    <w:rsid w:val="005C5DA7"/>
    <w:rsid w:val="005C6196"/>
    <w:rsid w:val="005C6919"/>
    <w:rsid w:val="005D0B03"/>
    <w:rsid w:val="005D17BD"/>
    <w:rsid w:val="005D7495"/>
    <w:rsid w:val="005D79AC"/>
    <w:rsid w:val="005E6746"/>
    <w:rsid w:val="005F0CBD"/>
    <w:rsid w:val="005F41EC"/>
    <w:rsid w:val="005F52B7"/>
    <w:rsid w:val="00601A5C"/>
    <w:rsid w:val="00601FE1"/>
    <w:rsid w:val="006021F8"/>
    <w:rsid w:val="00602597"/>
    <w:rsid w:val="006065F3"/>
    <w:rsid w:val="00612148"/>
    <w:rsid w:val="00613A29"/>
    <w:rsid w:val="00616CE3"/>
    <w:rsid w:val="006221B8"/>
    <w:rsid w:val="006228E2"/>
    <w:rsid w:val="00625C8F"/>
    <w:rsid w:val="006272D5"/>
    <w:rsid w:val="0063065B"/>
    <w:rsid w:val="00633450"/>
    <w:rsid w:val="00634005"/>
    <w:rsid w:val="00634264"/>
    <w:rsid w:val="006379E7"/>
    <w:rsid w:val="00652771"/>
    <w:rsid w:val="00660C60"/>
    <w:rsid w:val="00663EA7"/>
    <w:rsid w:val="0067184D"/>
    <w:rsid w:val="0067498D"/>
    <w:rsid w:val="00676526"/>
    <w:rsid w:val="006827EC"/>
    <w:rsid w:val="006828CE"/>
    <w:rsid w:val="00683C72"/>
    <w:rsid w:val="006845BC"/>
    <w:rsid w:val="006858DD"/>
    <w:rsid w:val="00696671"/>
    <w:rsid w:val="006A03F5"/>
    <w:rsid w:val="006A1B9D"/>
    <w:rsid w:val="006A3CE7"/>
    <w:rsid w:val="006A3E37"/>
    <w:rsid w:val="006B5A26"/>
    <w:rsid w:val="006B75B9"/>
    <w:rsid w:val="006C025A"/>
    <w:rsid w:val="006C0B7B"/>
    <w:rsid w:val="006D6B55"/>
    <w:rsid w:val="006D6D45"/>
    <w:rsid w:val="006E11FC"/>
    <w:rsid w:val="006E6D6B"/>
    <w:rsid w:val="006E7A5F"/>
    <w:rsid w:val="006F3632"/>
    <w:rsid w:val="006F6269"/>
    <w:rsid w:val="0070014C"/>
    <w:rsid w:val="007003A8"/>
    <w:rsid w:val="00701CCD"/>
    <w:rsid w:val="00702CCD"/>
    <w:rsid w:val="0070313D"/>
    <w:rsid w:val="00705E38"/>
    <w:rsid w:val="00710EAF"/>
    <w:rsid w:val="00713390"/>
    <w:rsid w:val="00714FF6"/>
    <w:rsid w:val="00715DFD"/>
    <w:rsid w:val="00716A3D"/>
    <w:rsid w:val="0071708D"/>
    <w:rsid w:val="00717603"/>
    <w:rsid w:val="00722819"/>
    <w:rsid w:val="007228FC"/>
    <w:rsid w:val="00726D70"/>
    <w:rsid w:val="00730C6E"/>
    <w:rsid w:val="0073211F"/>
    <w:rsid w:val="00732EE9"/>
    <w:rsid w:val="00736DB9"/>
    <w:rsid w:val="00741F0A"/>
    <w:rsid w:val="0074778F"/>
    <w:rsid w:val="00753EC0"/>
    <w:rsid w:val="0076071C"/>
    <w:rsid w:val="0076647C"/>
    <w:rsid w:val="007671F7"/>
    <w:rsid w:val="00770B3B"/>
    <w:rsid w:val="00770EA6"/>
    <w:rsid w:val="00775C0A"/>
    <w:rsid w:val="007816F7"/>
    <w:rsid w:val="00785047"/>
    <w:rsid w:val="00787324"/>
    <w:rsid w:val="00795E19"/>
    <w:rsid w:val="00796333"/>
    <w:rsid w:val="00796D63"/>
    <w:rsid w:val="007A19ED"/>
    <w:rsid w:val="007A2A95"/>
    <w:rsid w:val="007B1268"/>
    <w:rsid w:val="007B2FFA"/>
    <w:rsid w:val="007B5005"/>
    <w:rsid w:val="007B56C4"/>
    <w:rsid w:val="007B7448"/>
    <w:rsid w:val="007C5C0E"/>
    <w:rsid w:val="007C6476"/>
    <w:rsid w:val="007E3016"/>
    <w:rsid w:val="007E5E98"/>
    <w:rsid w:val="007E78A5"/>
    <w:rsid w:val="007E7B44"/>
    <w:rsid w:val="007F2CA8"/>
    <w:rsid w:val="007F3DB9"/>
    <w:rsid w:val="007F43B8"/>
    <w:rsid w:val="007F7563"/>
    <w:rsid w:val="007F79FF"/>
    <w:rsid w:val="00802B8F"/>
    <w:rsid w:val="00813287"/>
    <w:rsid w:val="008149CA"/>
    <w:rsid w:val="00817348"/>
    <w:rsid w:val="0082039C"/>
    <w:rsid w:val="00833869"/>
    <w:rsid w:val="00833ED2"/>
    <w:rsid w:val="00833EEC"/>
    <w:rsid w:val="008370C4"/>
    <w:rsid w:val="008413C5"/>
    <w:rsid w:val="008437F1"/>
    <w:rsid w:val="00844F54"/>
    <w:rsid w:val="00845804"/>
    <w:rsid w:val="00853E2B"/>
    <w:rsid w:val="0085514E"/>
    <w:rsid w:val="00855D04"/>
    <w:rsid w:val="008607FB"/>
    <w:rsid w:val="00861F6F"/>
    <w:rsid w:val="00864403"/>
    <w:rsid w:val="00866CA5"/>
    <w:rsid w:val="008722B2"/>
    <w:rsid w:val="00881F70"/>
    <w:rsid w:val="00886ECA"/>
    <w:rsid w:val="008875E3"/>
    <w:rsid w:val="00887D6C"/>
    <w:rsid w:val="00887F3B"/>
    <w:rsid w:val="00894406"/>
    <w:rsid w:val="008A31FC"/>
    <w:rsid w:val="008A7249"/>
    <w:rsid w:val="008A766B"/>
    <w:rsid w:val="008B2464"/>
    <w:rsid w:val="008B2CC6"/>
    <w:rsid w:val="008B4052"/>
    <w:rsid w:val="008C279A"/>
    <w:rsid w:val="008C388C"/>
    <w:rsid w:val="008C427C"/>
    <w:rsid w:val="008D1095"/>
    <w:rsid w:val="008D238C"/>
    <w:rsid w:val="008E0F8E"/>
    <w:rsid w:val="008E30A9"/>
    <w:rsid w:val="008F021D"/>
    <w:rsid w:val="008F412D"/>
    <w:rsid w:val="008F4B47"/>
    <w:rsid w:val="008F5AC4"/>
    <w:rsid w:val="008F627A"/>
    <w:rsid w:val="008F7025"/>
    <w:rsid w:val="00903A12"/>
    <w:rsid w:val="00904C29"/>
    <w:rsid w:val="00905812"/>
    <w:rsid w:val="00907C1E"/>
    <w:rsid w:val="009105F6"/>
    <w:rsid w:val="00910F16"/>
    <w:rsid w:val="0091381D"/>
    <w:rsid w:val="009141D1"/>
    <w:rsid w:val="00920D2B"/>
    <w:rsid w:val="0092375F"/>
    <w:rsid w:val="00923D97"/>
    <w:rsid w:val="00924F1A"/>
    <w:rsid w:val="00925C96"/>
    <w:rsid w:val="00927194"/>
    <w:rsid w:val="00931DF0"/>
    <w:rsid w:val="00932B03"/>
    <w:rsid w:val="009414CD"/>
    <w:rsid w:val="00944FAE"/>
    <w:rsid w:val="00950889"/>
    <w:rsid w:val="00952332"/>
    <w:rsid w:val="00952534"/>
    <w:rsid w:val="00953F1B"/>
    <w:rsid w:val="0095460A"/>
    <w:rsid w:val="00956190"/>
    <w:rsid w:val="00957564"/>
    <w:rsid w:val="0096515B"/>
    <w:rsid w:val="00967438"/>
    <w:rsid w:val="00972824"/>
    <w:rsid w:val="00974BD0"/>
    <w:rsid w:val="009815AD"/>
    <w:rsid w:val="00983853"/>
    <w:rsid w:val="00985E77"/>
    <w:rsid w:val="00987BE9"/>
    <w:rsid w:val="00991A7A"/>
    <w:rsid w:val="009950B7"/>
    <w:rsid w:val="009A13CA"/>
    <w:rsid w:val="009A452A"/>
    <w:rsid w:val="009A5D59"/>
    <w:rsid w:val="009A7731"/>
    <w:rsid w:val="009B1F45"/>
    <w:rsid w:val="009B6930"/>
    <w:rsid w:val="009C2B11"/>
    <w:rsid w:val="009D00C5"/>
    <w:rsid w:val="009D0937"/>
    <w:rsid w:val="009D1E32"/>
    <w:rsid w:val="009D6E88"/>
    <w:rsid w:val="009D7A59"/>
    <w:rsid w:val="009E21DB"/>
    <w:rsid w:val="009E5424"/>
    <w:rsid w:val="009F4DF9"/>
    <w:rsid w:val="009F4F53"/>
    <w:rsid w:val="00A01794"/>
    <w:rsid w:val="00A06CEB"/>
    <w:rsid w:val="00A06F4E"/>
    <w:rsid w:val="00A13487"/>
    <w:rsid w:val="00A1402E"/>
    <w:rsid w:val="00A150AF"/>
    <w:rsid w:val="00A167BD"/>
    <w:rsid w:val="00A20033"/>
    <w:rsid w:val="00A23AC0"/>
    <w:rsid w:val="00A33ED3"/>
    <w:rsid w:val="00A35E0B"/>
    <w:rsid w:val="00A35EB6"/>
    <w:rsid w:val="00A37637"/>
    <w:rsid w:val="00A4139F"/>
    <w:rsid w:val="00A461D1"/>
    <w:rsid w:val="00A478D6"/>
    <w:rsid w:val="00A51542"/>
    <w:rsid w:val="00A56D9C"/>
    <w:rsid w:val="00A57BB2"/>
    <w:rsid w:val="00A60F8C"/>
    <w:rsid w:val="00A63394"/>
    <w:rsid w:val="00A66CE6"/>
    <w:rsid w:val="00A73F53"/>
    <w:rsid w:val="00A765D1"/>
    <w:rsid w:val="00A90A14"/>
    <w:rsid w:val="00AA3E91"/>
    <w:rsid w:val="00AA4F2A"/>
    <w:rsid w:val="00AA777D"/>
    <w:rsid w:val="00AC1CEE"/>
    <w:rsid w:val="00AC5CEC"/>
    <w:rsid w:val="00AD62F6"/>
    <w:rsid w:val="00AE089F"/>
    <w:rsid w:val="00AE1221"/>
    <w:rsid w:val="00AE4994"/>
    <w:rsid w:val="00AE5343"/>
    <w:rsid w:val="00AE6E0E"/>
    <w:rsid w:val="00AE75AA"/>
    <w:rsid w:val="00AF4836"/>
    <w:rsid w:val="00B00816"/>
    <w:rsid w:val="00B0606F"/>
    <w:rsid w:val="00B07E74"/>
    <w:rsid w:val="00B12D3C"/>
    <w:rsid w:val="00B1432D"/>
    <w:rsid w:val="00B16946"/>
    <w:rsid w:val="00B17EBC"/>
    <w:rsid w:val="00B2164B"/>
    <w:rsid w:val="00B21DB9"/>
    <w:rsid w:val="00B222A6"/>
    <w:rsid w:val="00B32B9B"/>
    <w:rsid w:val="00B32E32"/>
    <w:rsid w:val="00B35A35"/>
    <w:rsid w:val="00B40FC7"/>
    <w:rsid w:val="00B41241"/>
    <w:rsid w:val="00B453E7"/>
    <w:rsid w:val="00B469F9"/>
    <w:rsid w:val="00B50C1B"/>
    <w:rsid w:val="00B53E8B"/>
    <w:rsid w:val="00B618D3"/>
    <w:rsid w:val="00B65C5C"/>
    <w:rsid w:val="00B67E87"/>
    <w:rsid w:val="00B70D9D"/>
    <w:rsid w:val="00B750E8"/>
    <w:rsid w:val="00B76EA4"/>
    <w:rsid w:val="00B8046E"/>
    <w:rsid w:val="00B81684"/>
    <w:rsid w:val="00B84CBB"/>
    <w:rsid w:val="00B87876"/>
    <w:rsid w:val="00B91A6B"/>
    <w:rsid w:val="00B91CF8"/>
    <w:rsid w:val="00B957A7"/>
    <w:rsid w:val="00BA4F15"/>
    <w:rsid w:val="00BA55D4"/>
    <w:rsid w:val="00BA7547"/>
    <w:rsid w:val="00BB04F7"/>
    <w:rsid w:val="00BB7EC8"/>
    <w:rsid w:val="00BC642F"/>
    <w:rsid w:val="00BD4F9E"/>
    <w:rsid w:val="00BD5919"/>
    <w:rsid w:val="00BD7066"/>
    <w:rsid w:val="00BE2D25"/>
    <w:rsid w:val="00BF31A4"/>
    <w:rsid w:val="00BF4011"/>
    <w:rsid w:val="00BF6EC9"/>
    <w:rsid w:val="00C03155"/>
    <w:rsid w:val="00C0580E"/>
    <w:rsid w:val="00C07C43"/>
    <w:rsid w:val="00C11A69"/>
    <w:rsid w:val="00C144DF"/>
    <w:rsid w:val="00C23F95"/>
    <w:rsid w:val="00C336E9"/>
    <w:rsid w:val="00C41B32"/>
    <w:rsid w:val="00C45115"/>
    <w:rsid w:val="00C5370C"/>
    <w:rsid w:val="00C57011"/>
    <w:rsid w:val="00C57335"/>
    <w:rsid w:val="00C57C10"/>
    <w:rsid w:val="00C6208D"/>
    <w:rsid w:val="00C62784"/>
    <w:rsid w:val="00C654EF"/>
    <w:rsid w:val="00C6554A"/>
    <w:rsid w:val="00C7082C"/>
    <w:rsid w:val="00C717D7"/>
    <w:rsid w:val="00C77E66"/>
    <w:rsid w:val="00C81062"/>
    <w:rsid w:val="00C81088"/>
    <w:rsid w:val="00C82C51"/>
    <w:rsid w:val="00C86E9E"/>
    <w:rsid w:val="00C872C5"/>
    <w:rsid w:val="00C925DE"/>
    <w:rsid w:val="00C95A35"/>
    <w:rsid w:val="00C97D9D"/>
    <w:rsid w:val="00CA176C"/>
    <w:rsid w:val="00CA2029"/>
    <w:rsid w:val="00CA5BC5"/>
    <w:rsid w:val="00CB0666"/>
    <w:rsid w:val="00CB1759"/>
    <w:rsid w:val="00CB6F75"/>
    <w:rsid w:val="00CC1128"/>
    <w:rsid w:val="00CC16A1"/>
    <w:rsid w:val="00CC4AC3"/>
    <w:rsid w:val="00CC51AB"/>
    <w:rsid w:val="00CD0A70"/>
    <w:rsid w:val="00CD2111"/>
    <w:rsid w:val="00CD450E"/>
    <w:rsid w:val="00CD45D5"/>
    <w:rsid w:val="00CD7999"/>
    <w:rsid w:val="00CE08CB"/>
    <w:rsid w:val="00CE152D"/>
    <w:rsid w:val="00CE29A8"/>
    <w:rsid w:val="00CE2D48"/>
    <w:rsid w:val="00CE39C1"/>
    <w:rsid w:val="00CE4AF5"/>
    <w:rsid w:val="00CF25AC"/>
    <w:rsid w:val="00CF4433"/>
    <w:rsid w:val="00CF5647"/>
    <w:rsid w:val="00CF5BF2"/>
    <w:rsid w:val="00CF616D"/>
    <w:rsid w:val="00CF6EDE"/>
    <w:rsid w:val="00D00B45"/>
    <w:rsid w:val="00D00EA4"/>
    <w:rsid w:val="00D0787E"/>
    <w:rsid w:val="00D15AB6"/>
    <w:rsid w:val="00D16BEE"/>
    <w:rsid w:val="00D17D95"/>
    <w:rsid w:val="00D17E7E"/>
    <w:rsid w:val="00D17F2E"/>
    <w:rsid w:val="00D25671"/>
    <w:rsid w:val="00D25EF9"/>
    <w:rsid w:val="00D272F7"/>
    <w:rsid w:val="00D31FD8"/>
    <w:rsid w:val="00D36422"/>
    <w:rsid w:val="00D42ECE"/>
    <w:rsid w:val="00D43404"/>
    <w:rsid w:val="00D43828"/>
    <w:rsid w:val="00D43CF3"/>
    <w:rsid w:val="00D46427"/>
    <w:rsid w:val="00D53EC3"/>
    <w:rsid w:val="00D56CB7"/>
    <w:rsid w:val="00D578E1"/>
    <w:rsid w:val="00D611BD"/>
    <w:rsid w:val="00D64423"/>
    <w:rsid w:val="00D71617"/>
    <w:rsid w:val="00D724F8"/>
    <w:rsid w:val="00D73271"/>
    <w:rsid w:val="00D73617"/>
    <w:rsid w:val="00D90AD5"/>
    <w:rsid w:val="00D91D1D"/>
    <w:rsid w:val="00D953D4"/>
    <w:rsid w:val="00D96BF6"/>
    <w:rsid w:val="00DA25C2"/>
    <w:rsid w:val="00DA6E5C"/>
    <w:rsid w:val="00DB14E8"/>
    <w:rsid w:val="00DB2FCE"/>
    <w:rsid w:val="00DB48D5"/>
    <w:rsid w:val="00DB4BAB"/>
    <w:rsid w:val="00DB68B9"/>
    <w:rsid w:val="00DB6988"/>
    <w:rsid w:val="00DB6A4E"/>
    <w:rsid w:val="00DB6ACC"/>
    <w:rsid w:val="00DB6B2F"/>
    <w:rsid w:val="00DB722A"/>
    <w:rsid w:val="00DC2E00"/>
    <w:rsid w:val="00DC595E"/>
    <w:rsid w:val="00DC6021"/>
    <w:rsid w:val="00DD0CE5"/>
    <w:rsid w:val="00DE121A"/>
    <w:rsid w:val="00DE14DD"/>
    <w:rsid w:val="00DE16EB"/>
    <w:rsid w:val="00DE1B90"/>
    <w:rsid w:val="00DE74CD"/>
    <w:rsid w:val="00DE7CAE"/>
    <w:rsid w:val="00DF0DC5"/>
    <w:rsid w:val="00DF0E2F"/>
    <w:rsid w:val="00E14080"/>
    <w:rsid w:val="00E17A7D"/>
    <w:rsid w:val="00E22081"/>
    <w:rsid w:val="00E23CF6"/>
    <w:rsid w:val="00E25200"/>
    <w:rsid w:val="00E25B1A"/>
    <w:rsid w:val="00E3157C"/>
    <w:rsid w:val="00E3282A"/>
    <w:rsid w:val="00E3756E"/>
    <w:rsid w:val="00E468E7"/>
    <w:rsid w:val="00E51091"/>
    <w:rsid w:val="00E5284A"/>
    <w:rsid w:val="00E5351E"/>
    <w:rsid w:val="00E54FFC"/>
    <w:rsid w:val="00E60A34"/>
    <w:rsid w:val="00E60CB8"/>
    <w:rsid w:val="00E646B0"/>
    <w:rsid w:val="00E6649A"/>
    <w:rsid w:val="00E67495"/>
    <w:rsid w:val="00E705F3"/>
    <w:rsid w:val="00E71730"/>
    <w:rsid w:val="00E72F00"/>
    <w:rsid w:val="00E746EC"/>
    <w:rsid w:val="00E8096D"/>
    <w:rsid w:val="00E8345E"/>
    <w:rsid w:val="00E845C9"/>
    <w:rsid w:val="00E84796"/>
    <w:rsid w:val="00E92B5E"/>
    <w:rsid w:val="00E92B65"/>
    <w:rsid w:val="00E93F46"/>
    <w:rsid w:val="00E9605C"/>
    <w:rsid w:val="00E96184"/>
    <w:rsid w:val="00E97EE7"/>
    <w:rsid w:val="00EA5DA1"/>
    <w:rsid w:val="00EB3483"/>
    <w:rsid w:val="00EB59EF"/>
    <w:rsid w:val="00ED00B9"/>
    <w:rsid w:val="00ED7C44"/>
    <w:rsid w:val="00EE24D2"/>
    <w:rsid w:val="00EE62DF"/>
    <w:rsid w:val="00EF720D"/>
    <w:rsid w:val="00F01FED"/>
    <w:rsid w:val="00F02D00"/>
    <w:rsid w:val="00F04795"/>
    <w:rsid w:val="00F05F16"/>
    <w:rsid w:val="00F062E0"/>
    <w:rsid w:val="00F069BA"/>
    <w:rsid w:val="00F121CF"/>
    <w:rsid w:val="00F12F15"/>
    <w:rsid w:val="00F15AB6"/>
    <w:rsid w:val="00F24225"/>
    <w:rsid w:val="00F26F93"/>
    <w:rsid w:val="00F274C8"/>
    <w:rsid w:val="00F33608"/>
    <w:rsid w:val="00F37073"/>
    <w:rsid w:val="00F37465"/>
    <w:rsid w:val="00F37F68"/>
    <w:rsid w:val="00F45267"/>
    <w:rsid w:val="00F46B82"/>
    <w:rsid w:val="00F47DBC"/>
    <w:rsid w:val="00F501D1"/>
    <w:rsid w:val="00F5352F"/>
    <w:rsid w:val="00F54FA4"/>
    <w:rsid w:val="00F648B9"/>
    <w:rsid w:val="00F665F5"/>
    <w:rsid w:val="00F72E3A"/>
    <w:rsid w:val="00F72ECF"/>
    <w:rsid w:val="00F734ED"/>
    <w:rsid w:val="00F73807"/>
    <w:rsid w:val="00F740C7"/>
    <w:rsid w:val="00F77E9B"/>
    <w:rsid w:val="00F802D9"/>
    <w:rsid w:val="00F80912"/>
    <w:rsid w:val="00F85E55"/>
    <w:rsid w:val="00F8632C"/>
    <w:rsid w:val="00F86B0C"/>
    <w:rsid w:val="00F9380A"/>
    <w:rsid w:val="00F940D6"/>
    <w:rsid w:val="00F96A96"/>
    <w:rsid w:val="00FA248F"/>
    <w:rsid w:val="00FA5450"/>
    <w:rsid w:val="00FA7102"/>
    <w:rsid w:val="00FA7BF9"/>
    <w:rsid w:val="00FB04D1"/>
    <w:rsid w:val="00FB0527"/>
    <w:rsid w:val="00FB227E"/>
    <w:rsid w:val="00FB5406"/>
    <w:rsid w:val="00FC6184"/>
    <w:rsid w:val="00FD0DDC"/>
    <w:rsid w:val="00FD18BC"/>
    <w:rsid w:val="00FD1D3C"/>
    <w:rsid w:val="00FD3894"/>
    <w:rsid w:val="00FD7BEC"/>
    <w:rsid w:val="00FE0FDC"/>
    <w:rsid w:val="00FE3638"/>
    <w:rsid w:val="00FF21FD"/>
    <w:rsid w:val="00FF7D60"/>
    <w:rsid w:val="0382E529"/>
    <w:rsid w:val="0AF4EED0"/>
    <w:rsid w:val="0B1A8019"/>
    <w:rsid w:val="0E362E5C"/>
    <w:rsid w:val="1348D1F5"/>
    <w:rsid w:val="148B5F8D"/>
    <w:rsid w:val="1646FB9E"/>
    <w:rsid w:val="17769E22"/>
    <w:rsid w:val="1A036EEF"/>
    <w:rsid w:val="1A810E91"/>
    <w:rsid w:val="1BD31713"/>
    <w:rsid w:val="22CBF621"/>
    <w:rsid w:val="235D9F91"/>
    <w:rsid w:val="258CF41D"/>
    <w:rsid w:val="2828FB13"/>
    <w:rsid w:val="2C8CE11A"/>
    <w:rsid w:val="2CF80C5D"/>
    <w:rsid w:val="30BDBE4A"/>
    <w:rsid w:val="368E0DDB"/>
    <w:rsid w:val="36CCE93F"/>
    <w:rsid w:val="374300FD"/>
    <w:rsid w:val="37F3C53F"/>
    <w:rsid w:val="3BF4D9D0"/>
    <w:rsid w:val="3D4312DC"/>
    <w:rsid w:val="3F41C4A6"/>
    <w:rsid w:val="40AC23E4"/>
    <w:rsid w:val="42F5A444"/>
    <w:rsid w:val="47705E83"/>
    <w:rsid w:val="47961900"/>
    <w:rsid w:val="4811EBBF"/>
    <w:rsid w:val="490D8512"/>
    <w:rsid w:val="4C03C64D"/>
    <w:rsid w:val="4C2EC9B9"/>
    <w:rsid w:val="4CE6803F"/>
    <w:rsid w:val="4CFD04BD"/>
    <w:rsid w:val="4E191303"/>
    <w:rsid w:val="5515CE3A"/>
    <w:rsid w:val="56EC4087"/>
    <w:rsid w:val="582EC28C"/>
    <w:rsid w:val="5A105C1C"/>
    <w:rsid w:val="5B9AC176"/>
    <w:rsid w:val="5D8B95A8"/>
    <w:rsid w:val="5E3419CB"/>
    <w:rsid w:val="65327DC9"/>
    <w:rsid w:val="67B7765E"/>
    <w:rsid w:val="6AC45798"/>
    <w:rsid w:val="6C653F12"/>
    <w:rsid w:val="6D5DCD70"/>
    <w:rsid w:val="736CDC2C"/>
    <w:rsid w:val="738CEB3A"/>
    <w:rsid w:val="739EC91C"/>
    <w:rsid w:val="76180BCA"/>
    <w:rsid w:val="7D880708"/>
    <w:rsid w:val="7E444247"/>
    <w:rsid w:val="7FD4D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6FEDA1C"/>
  <w15:chartTrackingRefBased/>
  <w15:docId w15:val="{C879E864-66D4-431A-9DBA-393F1853BF0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EastAsia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semiHidden="1" w:unhideWhenUsed="1" w:qFormat="1"/>
    <w:lsdException w:name="List Number" w:uiPriority="11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hAnsiTheme="majorHAnsi" w:eastAsiaTheme="majorEastAsia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hAnsiTheme="majorHAnsi" w:eastAsiaTheme="majorEastAsia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004F5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5797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007789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333D0D"/>
    <w:rPr>
      <w:rFonts w:asciiTheme="majorHAnsi" w:hAnsiTheme="majorHAnsi" w:eastAsiaTheme="majorEastAsia" w:cstheme="majorBidi"/>
      <w:color w:val="007789" w:themeColor="accent1" w:themeShade="BF"/>
      <w:sz w:val="32"/>
    </w:rPr>
  </w:style>
  <w:style w:type="character" w:styleId="Heading2Char" w:customStyle="1">
    <w:name w:val="Heading 2 Char"/>
    <w:basedOn w:val="DefaultParagraphFont"/>
    <w:link w:val="Heading2"/>
    <w:uiPriority w:val="9"/>
    <w:rsid w:val="00333D0D"/>
    <w:rPr>
      <w:rFonts w:asciiTheme="majorHAnsi" w:hAnsiTheme="majorHAnsi" w:eastAsiaTheme="majorEastAsia" w:cstheme="majorBidi"/>
      <w:caps/>
      <w:color w:val="007789" w:themeColor="accent1" w:themeShade="BF"/>
      <w:sz w:val="24"/>
    </w:rPr>
  </w:style>
  <w:style w:type="paragraph" w:styleId="ContactInfo" w:customStyle="1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hAnsiTheme="majorHAnsi" w:eastAsiaTheme="majorEastAsia" w:cstheme="majorBidi"/>
      <w:color w:val="007789" w:themeColor="accent1" w:themeShade="BF"/>
      <w:kern w:val="28"/>
      <w:sz w:val="60"/>
    </w:rPr>
  </w:style>
  <w:style w:type="character" w:styleId="TitleChar" w:customStyle="1">
    <w:name w:val="Title Char"/>
    <w:basedOn w:val="DefaultParagraphFont"/>
    <w:link w:val="Title"/>
    <w:uiPriority w:val="2"/>
    <w:rsid w:val="00333D0D"/>
    <w:rPr>
      <w:rFonts w:asciiTheme="majorHAnsi" w:hAnsiTheme="majorHAnsi" w:eastAsiaTheme="majorEastAsia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hAnsiTheme="majorHAnsi" w:eastAsiaTheme="majorEastAsia" w:cstheme="majorBidi"/>
      <w:caps/>
      <w:sz w:val="26"/>
    </w:rPr>
  </w:style>
  <w:style w:type="character" w:styleId="SubtitleChar" w:customStyle="1">
    <w:name w:val="Subtitle Char"/>
    <w:basedOn w:val="DefaultParagraphFont"/>
    <w:link w:val="Subtitle"/>
    <w:uiPriority w:val="3"/>
    <w:rsid w:val="00333D0D"/>
    <w:rPr>
      <w:rFonts w:asciiTheme="majorHAnsi" w:hAnsiTheme="majorHAnsi" w:eastAsiaTheme="majorEastAsia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styleId="FooterChar" w:customStyle="1">
    <w:name w:val="Footer Char"/>
    <w:basedOn w:val="DefaultParagraphFont"/>
    <w:link w:val="Footer"/>
    <w:uiPriority w:val="99"/>
    <w:rsid w:val="00C6554A"/>
    <w:rPr>
      <w:caps/>
    </w:rPr>
  </w:style>
  <w:style w:type="paragraph" w:styleId="Photo" w:customStyle="1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styleId="Heading3Char" w:customStyle="1">
    <w:name w:val="Heading 3 Char"/>
    <w:basedOn w:val="DefaultParagraphFont"/>
    <w:link w:val="Heading3"/>
    <w:uiPriority w:val="9"/>
    <w:rsid w:val="00C6554A"/>
    <w:rPr>
      <w:rFonts w:asciiTheme="majorHAnsi" w:hAnsiTheme="majorHAnsi" w:eastAsiaTheme="majorEastAsia" w:cstheme="majorBidi"/>
      <w:color w:val="004F5B" w:themeColor="accent1" w:themeShade="7F"/>
      <w:sz w:val="24"/>
      <w:szCs w:val="24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6554A"/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6554A"/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color="007789" w:themeColor="accent1" w:themeShade="BF" w:sz="4" w:space="10"/>
        <w:bottom w:val="single" w:color="007789" w:themeColor="accent1" w:themeShade="BF" w:sz="4" w:space="10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color="007789" w:themeColor="accent1" w:themeShade="BF" w:sz="2" w:space="10"/>
        <w:left w:val="single" w:color="007789" w:themeColor="accent1" w:themeShade="BF" w:sz="2" w:space="10"/>
        <w:bottom w:val="single" w:color="007789" w:themeColor="accent1" w:themeShade="BF" w:sz="2" w:space="10"/>
        <w:right w:val="single" w:color="007789" w:themeColor="accent1" w:themeShade="BF" w:sz="2" w:space="10"/>
      </w:pBdr>
      <w:ind w:left="1152" w:right="1152"/>
    </w:pPr>
    <w:rPr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hAnsiTheme="majorHAnsi" w:eastAsiaTheme="majorEastAsia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2554CD"/>
    <w:rPr>
      <w:rFonts w:asciiTheme="majorHAnsi" w:hAnsiTheme="majorHAnsi" w:eastAsiaTheme="majorEastAsia" w:cstheme="majorBidi"/>
      <w:i/>
      <w:iCs/>
      <w:color w:val="004F5B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2554CD"/>
    <w:rPr>
      <w:rFonts w:asciiTheme="majorHAnsi" w:hAnsiTheme="majorHAnsi" w:eastAsiaTheme="majorEastAsia" w:cstheme="majorBidi"/>
      <w:color w:val="004F5B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3B6E78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B6E7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604A"/>
    <w:pPr>
      <w:spacing w:after="100"/>
      <w:ind w:left="220"/>
    </w:pPr>
  </w:style>
  <w:style w:type="table" w:styleId="TableGrid">
    <w:name w:val="Table Grid"/>
    <w:basedOn w:val="TableNormal"/>
    <w:uiPriority w:val="39"/>
    <w:rsid w:val="00907C1E"/>
    <w:pPr>
      <w:spacing w:before="0"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4Char" w:customStyle="1">
    <w:name w:val="Heading 4 Char"/>
    <w:basedOn w:val="DefaultParagraphFont"/>
    <w:link w:val="Heading4"/>
    <w:uiPriority w:val="9"/>
    <w:rsid w:val="00495797"/>
    <w:rPr>
      <w:rFonts w:asciiTheme="majorHAnsi" w:hAnsiTheme="majorHAnsi" w:eastAsiaTheme="majorEastAsia" w:cstheme="majorBidi"/>
      <w:i/>
      <w:iCs/>
      <w:color w:val="007789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495797"/>
    <w:pPr>
      <w:spacing w:after="100"/>
      <w:ind w:left="440"/>
    </w:pPr>
  </w:style>
  <w:style w:type="paragraph" w:styleId="ListParagraph">
    <w:name w:val="List Paragraph"/>
    <w:basedOn w:val="Normal"/>
    <w:uiPriority w:val="34"/>
    <w:unhideWhenUsed/>
    <w:qFormat/>
    <w:rsid w:val="00C41B32"/>
    <w:pPr>
      <w:ind w:firstLine="420" w:firstLineChars="200"/>
    </w:pPr>
  </w:style>
  <w:style w:type="paragraph" w:styleId="msonormal0" w:customStyle="1">
    <w:name w:val="msonormal"/>
    <w:basedOn w:val="Normal"/>
    <w:rsid w:val="00DF0E2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9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3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0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92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u1357.SOONER.000\AppData\Roaming\Microsoft\Templates\Student%20report%20with%20cover%20ph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STXinwei"/>
    <w:charset w:val="86"/>
    <w:family w:val="auto"/>
    <w:pitch w:val="variable"/>
    <w:sig w:usb0="00000001" w:usb1="080F0000" w:usb2="00000010" w:usb3="00000000" w:csb0="00040000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31DC"/>
    <w:rsid w:val="00B93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E3AAE-DDD0-4321-B796-F18AF133A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2883</TotalTime>
  <Pages>94</Pages>
  <Words>11718</Words>
  <Characters>66799</Characters>
  <Application>Microsoft Office Word</Application>
  <DocSecurity>0</DocSecurity>
  <Lines>556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余 祥</cp:lastModifiedBy>
  <cp:revision>321</cp:revision>
  <cp:lastPrinted>2018-11-19T18:50:00Z</cp:lastPrinted>
  <dcterms:created xsi:type="dcterms:W3CDTF">2018-11-16T20:29:00Z</dcterms:created>
  <dcterms:modified xsi:type="dcterms:W3CDTF">2018-11-19T18:51:00Z</dcterms:modified>
</cp:coreProperties>
</file>